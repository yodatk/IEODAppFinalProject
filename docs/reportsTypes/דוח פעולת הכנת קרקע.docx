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3213" w:rsidRDefault="00893213" w:rsidP="00A9174A">
      <w:pPr>
        <w:rPr>
          <w:rFonts w:cs="David"/>
          <w:rtl/>
        </w:rPr>
      </w:pPr>
    </w:p>
    <w:p w:rsidR="009103BB" w:rsidRDefault="009103BB" w:rsidP="009103BB">
      <w:pPr>
        <w:pStyle w:val="NormalWeb"/>
        <w:bidi/>
        <w:spacing w:before="0" w:beforeAutospacing="0" w:after="0" w:afterAutospacing="0"/>
        <w:rPr>
          <w:rFonts w:cs="David"/>
          <w:sz w:val="32"/>
          <w:szCs w:val="32"/>
          <w:rtl/>
        </w:rPr>
      </w:pPr>
    </w:p>
    <w:p w:rsidR="009103BB" w:rsidRPr="009D47D8" w:rsidRDefault="009103BB" w:rsidP="009103BB">
      <w:pPr>
        <w:pStyle w:val="NormalWeb"/>
        <w:bidi/>
        <w:spacing w:before="0" w:beforeAutospacing="0" w:after="0" w:afterAutospacing="0"/>
        <w:rPr>
          <w:rFonts w:ascii="'Times New Roman'" w:hAnsi="'Times New Roman'" w:cs="David"/>
          <w:rtl/>
        </w:rPr>
      </w:pPr>
      <w:r w:rsidRPr="009D47D8">
        <w:rPr>
          <w:rFonts w:cs="David" w:hint="cs"/>
          <w:rtl/>
        </w:rPr>
        <w:t xml:space="preserve">תאריך </w:t>
      </w:r>
      <w:r>
        <w:rPr>
          <w:rFonts w:cs="David" w:hint="cs"/>
          <w:rtl/>
        </w:rPr>
        <w:t>הכנת הקרקע</w:t>
      </w:r>
      <w:r w:rsidRPr="009D47D8">
        <w:rPr>
          <w:rFonts w:cs="David" w:hint="cs"/>
          <w:rtl/>
        </w:rPr>
        <w:t>_____</w:t>
      </w:r>
      <w:r w:rsidRPr="009D47D8">
        <w:rPr>
          <w:rFonts w:cs="David" w:hint="cs"/>
          <w:b/>
          <w:bCs/>
          <w:rtl/>
        </w:rPr>
        <w:t>/</w:t>
      </w:r>
      <w:r w:rsidRPr="009D47D8">
        <w:rPr>
          <w:rFonts w:cs="David" w:hint="cs"/>
          <w:rtl/>
        </w:rPr>
        <w:t>____</w:t>
      </w:r>
      <w:r w:rsidRPr="009D47D8">
        <w:rPr>
          <w:rFonts w:cs="David" w:hint="cs"/>
          <w:b/>
          <w:bCs/>
          <w:u w:val="single"/>
          <w:rtl/>
        </w:rPr>
        <w:t>/</w:t>
      </w:r>
      <w:r w:rsidRPr="009D47D8">
        <w:rPr>
          <w:rFonts w:cs="David" w:hint="cs"/>
          <w:u w:val="single"/>
          <w:rtl/>
        </w:rPr>
        <w:t xml:space="preserve">   </w:t>
      </w:r>
      <w:r>
        <w:rPr>
          <w:rFonts w:cs="David" w:hint="cs"/>
          <w:rtl/>
        </w:rPr>
        <w:t>_</w:t>
      </w:r>
      <w:r w:rsidRPr="009D47D8">
        <w:rPr>
          <w:rFonts w:cs="David" w:hint="cs"/>
          <w:rtl/>
        </w:rPr>
        <w:t xml:space="preserve">                                                                    שעה</w:t>
      </w:r>
      <w:r>
        <w:rPr>
          <w:rFonts w:cs="David" w:hint="cs"/>
          <w:rtl/>
        </w:rPr>
        <w:t>____</w:t>
      </w:r>
      <w:r w:rsidRPr="009D47D8">
        <w:rPr>
          <w:rFonts w:cs="David" w:hint="cs"/>
          <w:b/>
          <w:bCs/>
          <w:rtl/>
        </w:rPr>
        <w:t>:</w:t>
      </w:r>
      <w:r w:rsidRPr="009D47D8">
        <w:rPr>
          <w:rFonts w:cs="David" w:hint="cs"/>
          <w:rtl/>
        </w:rPr>
        <w:t>____</w:t>
      </w:r>
    </w:p>
    <w:p w:rsidR="009103BB" w:rsidRPr="009D47D8" w:rsidRDefault="009103BB" w:rsidP="009103BB">
      <w:pPr>
        <w:pStyle w:val="NormalWeb"/>
        <w:bidi/>
        <w:spacing w:before="0" w:beforeAutospacing="0" w:after="0" w:afterAutospacing="0"/>
        <w:rPr>
          <w:rFonts w:ascii="'Times New Roman'" w:hAnsi="'Times New Roman'" w:cs="David"/>
          <w:rtl/>
        </w:rPr>
      </w:pPr>
      <w:r w:rsidRPr="009D47D8">
        <w:rPr>
          <w:rFonts w:cs="David" w:hint="cs"/>
          <w:rtl/>
        </w:rPr>
        <w:t> </w:t>
      </w:r>
    </w:p>
    <w:p w:rsidR="009103BB" w:rsidRPr="00D31F0C" w:rsidRDefault="009103BB" w:rsidP="009103BB">
      <w:pPr>
        <w:pStyle w:val="NormalWeb"/>
        <w:bidi/>
        <w:spacing w:before="0" w:beforeAutospacing="0" w:after="0" w:afterAutospacing="0" w:line="480" w:lineRule="auto"/>
        <w:rPr>
          <w:rFonts w:cs="David"/>
          <w:sz w:val="28"/>
          <w:szCs w:val="28"/>
          <w:rtl/>
        </w:rPr>
      </w:pPr>
      <w:r w:rsidRPr="00D31F0C">
        <w:rPr>
          <w:rFonts w:cs="David" w:hint="cs"/>
          <w:sz w:val="28"/>
          <w:szCs w:val="28"/>
          <w:rtl/>
        </w:rPr>
        <w:t>חלקה מספר</w:t>
      </w:r>
      <w:r>
        <w:rPr>
          <w:rFonts w:cs="David" w:hint="cs"/>
          <w:sz w:val="28"/>
          <w:szCs w:val="28"/>
          <w:rtl/>
        </w:rPr>
        <w:t xml:space="preserve">: </w:t>
      </w:r>
      <w:r>
        <w:rPr>
          <w:rFonts w:cs="David" w:hint="cs"/>
          <w:sz w:val="28"/>
          <w:szCs w:val="28"/>
          <w:rtl/>
        </w:rPr>
        <w:tab/>
      </w:r>
      <w:r>
        <w:rPr>
          <w:rFonts w:cs="David" w:hint="cs"/>
          <w:sz w:val="28"/>
          <w:szCs w:val="28"/>
          <w:rtl/>
        </w:rPr>
        <w:tab/>
        <w:t xml:space="preserve">_____________ </w:t>
      </w:r>
      <w:r w:rsidRPr="00D31F0C">
        <w:rPr>
          <w:rFonts w:cs="David" w:hint="cs"/>
          <w:sz w:val="28"/>
          <w:szCs w:val="28"/>
          <w:rtl/>
        </w:rPr>
        <w:t> </w:t>
      </w:r>
      <w:r>
        <w:rPr>
          <w:rFonts w:cs="David" w:hint="cs"/>
          <w:sz w:val="28"/>
          <w:szCs w:val="28"/>
          <w:rtl/>
        </w:rPr>
        <w:t>,______________, ______________</w:t>
      </w:r>
      <w:r w:rsidRPr="00D31F0C">
        <w:rPr>
          <w:rFonts w:cs="David" w:hint="cs"/>
          <w:sz w:val="28"/>
          <w:szCs w:val="28"/>
          <w:rtl/>
        </w:rPr>
        <w:t>  </w:t>
      </w:r>
    </w:p>
    <w:p w:rsidR="009103BB" w:rsidRPr="00D31F0C" w:rsidRDefault="009103BB" w:rsidP="009103BB">
      <w:pPr>
        <w:pStyle w:val="NormalWeb"/>
        <w:bidi/>
        <w:spacing w:before="0" w:beforeAutospacing="0" w:after="0" w:afterAutospacing="0" w:line="480" w:lineRule="auto"/>
        <w:rPr>
          <w:rFonts w:cs="David"/>
          <w:sz w:val="28"/>
          <w:szCs w:val="28"/>
          <w:rtl/>
        </w:rPr>
      </w:pPr>
      <w:r w:rsidRPr="00D31F0C">
        <w:rPr>
          <w:rFonts w:cs="David" w:hint="cs"/>
          <w:sz w:val="28"/>
          <w:szCs w:val="28"/>
          <w:rtl/>
        </w:rPr>
        <w:t xml:space="preserve">ביצוע סימונים: </w:t>
      </w:r>
      <w:r>
        <w:rPr>
          <w:rFonts w:cs="David" w:hint="cs"/>
          <w:sz w:val="28"/>
          <w:szCs w:val="28"/>
          <w:rtl/>
        </w:rPr>
        <w:tab/>
        <w:t xml:space="preserve">_____________ </w:t>
      </w:r>
      <w:r w:rsidRPr="00D31F0C">
        <w:rPr>
          <w:rFonts w:cs="David" w:hint="cs"/>
          <w:sz w:val="28"/>
          <w:szCs w:val="28"/>
          <w:rtl/>
        </w:rPr>
        <w:t> </w:t>
      </w:r>
      <w:r>
        <w:rPr>
          <w:rFonts w:cs="David" w:hint="cs"/>
          <w:sz w:val="28"/>
          <w:szCs w:val="28"/>
          <w:rtl/>
        </w:rPr>
        <w:t>,______________, ______________</w:t>
      </w:r>
      <w:r w:rsidRPr="00D31F0C">
        <w:rPr>
          <w:rFonts w:cs="David" w:hint="cs"/>
          <w:sz w:val="28"/>
          <w:szCs w:val="28"/>
          <w:rtl/>
        </w:rPr>
        <w:t>  </w:t>
      </w:r>
    </w:p>
    <w:p w:rsidR="009103BB" w:rsidRPr="00D31F0C" w:rsidRDefault="009103BB" w:rsidP="009103BB">
      <w:pPr>
        <w:pStyle w:val="NormalWeb"/>
        <w:bidi/>
        <w:spacing w:before="0" w:beforeAutospacing="0" w:after="0" w:afterAutospacing="0" w:line="480" w:lineRule="auto"/>
        <w:rPr>
          <w:rFonts w:cs="David"/>
          <w:sz w:val="28"/>
          <w:szCs w:val="28"/>
          <w:rtl/>
        </w:rPr>
      </w:pPr>
      <w:r w:rsidRPr="00D31F0C">
        <w:rPr>
          <w:rFonts w:cs="David" w:hint="cs"/>
          <w:sz w:val="28"/>
          <w:szCs w:val="28"/>
          <w:rtl/>
        </w:rPr>
        <w:t>איסוף מתכת:</w:t>
      </w:r>
      <w:r>
        <w:rPr>
          <w:rFonts w:cs="David" w:hint="cs"/>
          <w:sz w:val="28"/>
          <w:szCs w:val="28"/>
          <w:rtl/>
        </w:rPr>
        <w:tab/>
      </w:r>
      <w:r>
        <w:rPr>
          <w:rFonts w:cs="David" w:hint="cs"/>
          <w:sz w:val="28"/>
          <w:szCs w:val="28"/>
          <w:rtl/>
        </w:rPr>
        <w:tab/>
        <w:t xml:space="preserve">_____________ </w:t>
      </w:r>
      <w:r w:rsidRPr="00D31F0C">
        <w:rPr>
          <w:rFonts w:cs="David" w:hint="cs"/>
          <w:sz w:val="28"/>
          <w:szCs w:val="28"/>
          <w:rtl/>
        </w:rPr>
        <w:t> </w:t>
      </w:r>
      <w:r>
        <w:rPr>
          <w:rFonts w:cs="David" w:hint="cs"/>
          <w:sz w:val="28"/>
          <w:szCs w:val="28"/>
          <w:rtl/>
        </w:rPr>
        <w:t>,______________, ______________</w:t>
      </w:r>
      <w:r w:rsidRPr="00D31F0C">
        <w:rPr>
          <w:rFonts w:cs="David" w:hint="cs"/>
          <w:sz w:val="28"/>
          <w:szCs w:val="28"/>
          <w:rtl/>
        </w:rPr>
        <w:t>  </w:t>
      </w:r>
    </w:p>
    <w:p w:rsidR="009103BB" w:rsidRDefault="009103BB" w:rsidP="009103BB">
      <w:pPr>
        <w:pStyle w:val="NormalWeb"/>
        <w:bidi/>
        <w:spacing w:before="0" w:beforeAutospacing="0" w:after="0" w:afterAutospacing="0" w:line="480" w:lineRule="auto"/>
        <w:rPr>
          <w:rFonts w:cs="David"/>
          <w:sz w:val="28"/>
          <w:szCs w:val="28"/>
          <w:rtl/>
        </w:rPr>
      </w:pPr>
      <w:r w:rsidRPr="00D31F0C">
        <w:rPr>
          <w:rFonts w:cs="David" w:hint="cs"/>
          <w:sz w:val="28"/>
          <w:szCs w:val="28"/>
          <w:rtl/>
        </w:rPr>
        <w:t>טיפול בצמחיה:</w:t>
      </w:r>
      <w:r w:rsidRPr="00691DBB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ab/>
        <w:t xml:space="preserve">_____________ </w:t>
      </w:r>
      <w:r w:rsidRPr="00D31F0C">
        <w:rPr>
          <w:rFonts w:cs="David" w:hint="cs"/>
          <w:sz w:val="28"/>
          <w:szCs w:val="28"/>
          <w:rtl/>
        </w:rPr>
        <w:t> </w:t>
      </w:r>
      <w:r>
        <w:rPr>
          <w:rFonts w:cs="David" w:hint="cs"/>
          <w:sz w:val="28"/>
          <w:szCs w:val="28"/>
          <w:rtl/>
        </w:rPr>
        <w:t>,______________, ______________</w:t>
      </w:r>
      <w:r w:rsidRPr="00D31F0C">
        <w:rPr>
          <w:rFonts w:cs="David" w:hint="cs"/>
          <w:sz w:val="28"/>
          <w:szCs w:val="28"/>
          <w:rtl/>
        </w:rPr>
        <w:t>  </w:t>
      </w:r>
    </w:p>
    <w:p w:rsidR="009103BB" w:rsidRDefault="009103BB" w:rsidP="009103BB">
      <w:pPr>
        <w:pStyle w:val="NormalWeb"/>
        <w:bidi/>
        <w:spacing w:before="0" w:beforeAutospacing="0" w:after="0" w:afterAutospacing="0" w:line="480" w:lineRule="auto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סימון מפגעים/חריגים:</w:t>
      </w:r>
      <w:r>
        <w:rPr>
          <w:rFonts w:cs="David" w:hint="cs"/>
          <w:sz w:val="28"/>
          <w:szCs w:val="28"/>
          <w:rtl/>
        </w:rPr>
        <w:tab/>
        <w:t>____________________נ.צ _______________</w:t>
      </w:r>
    </w:p>
    <w:p w:rsidR="009103BB" w:rsidRDefault="009103BB" w:rsidP="009103BB">
      <w:pPr>
        <w:pStyle w:val="NormalWeb"/>
        <w:bidi/>
        <w:spacing w:before="0" w:beforeAutospacing="0" w:after="0" w:afterAutospacing="0" w:line="480" w:lineRule="auto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ab/>
      </w:r>
      <w:r>
        <w:rPr>
          <w:rFonts w:cs="David" w:hint="cs"/>
          <w:sz w:val="28"/>
          <w:szCs w:val="28"/>
          <w:rtl/>
        </w:rPr>
        <w:tab/>
      </w:r>
      <w:r>
        <w:rPr>
          <w:rFonts w:cs="David" w:hint="cs"/>
          <w:sz w:val="28"/>
          <w:szCs w:val="28"/>
          <w:rtl/>
        </w:rPr>
        <w:tab/>
        <w:t xml:space="preserve">   </w:t>
      </w:r>
      <w:r>
        <w:rPr>
          <w:rFonts w:cs="David" w:hint="cs"/>
          <w:sz w:val="28"/>
          <w:szCs w:val="28"/>
          <w:rtl/>
        </w:rPr>
        <w:tab/>
        <w:t>____________________נ.צ _______________</w:t>
      </w:r>
    </w:p>
    <w:p w:rsidR="009103BB" w:rsidRDefault="009103BB" w:rsidP="009103BB">
      <w:pPr>
        <w:pStyle w:val="NormalWeb"/>
        <w:bidi/>
        <w:spacing w:before="0" w:beforeAutospacing="0" w:after="0" w:afterAutospacing="0" w:line="480" w:lineRule="auto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ab/>
      </w:r>
      <w:r>
        <w:rPr>
          <w:rFonts w:cs="David" w:hint="cs"/>
          <w:sz w:val="28"/>
          <w:szCs w:val="28"/>
          <w:rtl/>
        </w:rPr>
        <w:tab/>
      </w:r>
      <w:r>
        <w:rPr>
          <w:rFonts w:cs="David" w:hint="cs"/>
          <w:sz w:val="28"/>
          <w:szCs w:val="28"/>
          <w:rtl/>
        </w:rPr>
        <w:tab/>
      </w:r>
      <w:r>
        <w:rPr>
          <w:rFonts w:cs="David" w:hint="cs"/>
          <w:sz w:val="28"/>
          <w:szCs w:val="28"/>
          <w:rtl/>
        </w:rPr>
        <w:tab/>
        <w:t>____________________נ.צ _______________</w:t>
      </w:r>
    </w:p>
    <w:p w:rsidR="009103BB" w:rsidRDefault="009103BB" w:rsidP="009103BB">
      <w:pPr>
        <w:pStyle w:val="NormalWeb"/>
        <w:bidi/>
        <w:spacing w:before="0" w:beforeAutospacing="0" w:after="0" w:afterAutospacing="0" w:line="480" w:lineRule="auto"/>
        <w:ind w:left="2160" w:firstLine="720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____________________נ.צ _______________</w:t>
      </w:r>
    </w:p>
    <w:p w:rsidR="009103BB" w:rsidRPr="00D31F0C" w:rsidRDefault="009103BB" w:rsidP="009103BB">
      <w:pPr>
        <w:pStyle w:val="NormalWeb"/>
        <w:bidi/>
        <w:spacing w:before="0" w:beforeAutospacing="0" w:after="0" w:afterAutospacing="0" w:line="276" w:lineRule="auto"/>
        <w:rPr>
          <w:rFonts w:cs="David"/>
          <w:sz w:val="28"/>
          <w:szCs w:val="28"/>
          <w:rtl/>
        </w:rPr>
      </w:pPr>
    </w:p>
    <w:p w:rsidR="009103BB" w:rsidRPr="00D31F0C" w:rsidRDefault="009103BB" w:rsidP="009103BB">
      <w:pPr>
        <w:pStyle w:val="NormalWeb"/>
        <w:bidi/>
        <w:spacing w:before="0" w:beforeAutospacing="0" w:after="0" w:afterAutospacing="0"/>
        <w:rPr>
          <w:rFonts w:cs="David"/>
          <w:sz w:val="28"/>
          <w:szCs w:val="28"/>
          <w:rtl/>
        </w:rPr>
      </w:pPr>
      <w:r w:rsidRPr="00D31F0C">
        <w:rPr>
          <w:rFonts w:cs="David" w:hint="cs"/>
          <w:sz w:val="28"/>
          <w:szCs w:val="28"/>
          <w:rtl/>
        </w:rPr>
        <w:t xml:space="preserve"> </w:t>
      </w:r>
    </w:p>
    <w:p w:rsidR="009103BB" w:rsidRPr="009D47D8" w:rsidRDefault="009103BB" w:rsidP="009103BB">
      <w:pPr>
        <w:pStyle w:val="NormalWeb"/>
        <w:bidi/>
        <w:spacing w:before="0" w:beforeAutospacing="0" w:after="0" w:afterAutospacing="0"/>
        <w:rPr>
          <w:rFonts w:ascii="'Times New Roman'" w:hAnsi="'Times New Roman'" w:cs="David"/>
          <w:u w:val="single"/>
          <w:rtl/>
        </w:rPr>
      </w:pPr>
      <w:r w:rsidRPr="009D47D8">
        <w:rPr>
          <w:rFonts w:cs="David" w:hint="cs"/>
          <w:rtl/>
        </w:rPr>
        <w:t> </w:t>
      </w:r>
      <w:r w:rsidRPr="009D47D8">
        <w:rPr>
          <w:rFonts w:ascii="'Times New Roman'" w:hAnsi="'Times New Roman'" w:cs="David" w:hint="cs"/>
          <w:rtl/>
        </w:rPr>
        <w:t>שטח כולל:</w:t>
      </w:r>
      <w:r w:rsidRPr="009D47D8">
        <w:rPr>
          <w:rFonts w:ascii="'Times New Roman'" w:hAnsi="'Times New Roman'" w:cs="David" w:hint="cs"/>
          <w:u w:val="single"/>
          <w:rtl/>
        </w:rPr>
        <w:tab/>
      </w:r>
      <w:r w:rsidRPr="009D47D8">
        <w:rPr>
          <w:rFonts w:ascii="'Times New Roman'" w:hAnsi="'Times New Roman'" w:cs="David" w:hint="cs"/>
          <w:u w:val="single"/>
          <w:rtl/>
        </w:rPr>
        <w:tab/>
      </w:r>
      <w:r w:rsidRPr="009D47D8">
        <w:rPr>
          <w:rFonts w:ascii="'Times New Roman'" w:hAnsi="'Times New Roman'" w:cs="David" w:hint="cs"/>
          <w:rtl/>
        </w:rPr>
        <w:tab/>
        <w:t xml:space="preserve">      כמות הסטריפים:</w:t>
      </w:r>
      <w:r w:rsidRPr="009D47D8">
        <w:rPr>
          <w:rFonts w:ascii="'Times New Roman'" w:hAnsi="'Times New Roman'" w:cs="David" w:hint="cs"/>
          <w:u w:val="single"/>
          <w:rtl/>
        </w:rPr>
        <w:tab/>
      </w:r>
      <w:r w:rsidRPr="009D47D8">
        <w:rPr>
          <w:rFonts w:ascii="'Times New Roman'" w:hAnsi="'Times New Roman'" w:cs="David" w:hint="cs"/>
          <w:u w:val="single"/>
          <w:rtl/>
        </w:rPr>
        <w:tab/>
      </w:r>
      <w:r w:rsidRPr="009D47D8">
        <w:rPr>
          <w:rFonts w:ascii="'Times New Roman'" w:hAnsi="'Times New Roman'" w:cs="David" w:hint="cs"/>
          <w:u w:val="single"/>
          <w:rtl/>
        </w:rPr>
        <w:tab/>
      </w:r>
    </w:p>
    <w:p w:rsidR="009103BB" w:rsidRPr="009D47D8" w:rsidRDefault="009103BB" w:rsidP="009103BB">
      <w:pPr>
        <w:pStyle w:val="NormalWeb"/>
        <w:bidi/>
        <w:spacing w:before="0" w:beforeAutospacing="0" w:after="0" w:afterAutospacing="0"/>
        <w:rPr>
          <w:rFonts w:ascii="'Times New Roman'" w:hAnsi="'Times New Roman'" w:cs="David"/>
          <w:u w:val="single"/>
          <w:rtl/>
        </w:rPr>
      </w:pPr>
    </w:p>
    <w:p w:rsidR="009103BB" w:rsidRPr="009D47D8" w:rsidRDefault="009103BB" w:rsidP="009103BB">
      <w:pPr>
        <w:pStyle w:val="NormalWeb"/>
        <w:bidi/>
        <w:spacing w:before="0" w:beforeAutospacing="0" w:after="0" w:afterAutospacing="0"/>
        <w:rPr>
          <w:rFonts w:ascii="'Times New Roman'" w:hAnsi="'Times New Roman'" w:cs="David"/>
          <w:u w:val="single"/>
          <w:rtl/>
        </w:rPr>
      </w:pPr>
    </w:p>
    <w:p w:rsidR="009103BB" w:rsidRPr="009D47D8" w:rsidRDefault="009103BB" w:rsidP="009103BB">
      <w:pPr>
        <w:pStyle w:val="NormalWeb"/>
        <w:bidi/>
        <w:spacing w:before="0" w:beforeAutospacing="0" w:after="0" w:afterAutospacing="0"/>
        <w:rPr>
          <w:rFonts w:ascii="'Times New Roman'" w:hAnsi="'Times New Roman'" w:cs="David"/>
          <w:rtl/>
        </w:rPr>
      </w:pPr>
      <w:r w:rsidRPr="009D47D8">
        <w:rPr>
          <w:rFonts w:cs="David" w:hint="cs"/>
          <w:rtl/>
        </w:rPr>
        <w:t>  </w:t>
      </w:r>
    </w:p>
    <w:p w:rsidR="009103BB" w:rsidRPr="009D47D8" w:rsidRDefault="009103BB" w:rsidP="009103BB">
      <w:pPr>
        <w:pStyle w:val="NormalWeb"/>
        <w:bidi/>
        <w:spacing w:before="0" w:beforeAutospacing="0" w:after="0" w:afterAutospacing="0"/>
        <w:rPr>
          <w:rFonts w:ascii="'Times New Roman'" w:hAnsi="'Times New Roman'" w:cs="David"/>
          <w:rtl/>
        </w:rPr>
      </w:pPr>
    </w:p>
    <w:p w:rsidR="009103BB" w:rsidRPr="009D47D8" w:rsidRDefault="009103BB" w:rsidP="009103BB">
      <w:pPr>
        <w:pStyle w:val="NormalWeb"/>
        <w:bidi/>
        <w:spacing w:before="0" w:beforeAutospacing="0" w:after="0" w:afterAutospacing="0"/>
        <w:rPr>
          <w:rFonts w:ascii="'Times New Roman'" w:hAnsi="'Times New Roman'" w:cs="David"/>
          <w:rtl/>
        </w:rPr>
      </w:pPr>
    </w:p>
    <w:p w:rsidR="009103BB" w:rsidRDefault="009103BB" w:rsidP="009103BB">
      <w:pPr>
        <w:pStyle w:val="NormalWeb"/>
        <w:bidi/>
        <w:spacing w:before="0" w:beforeAutospacing="0" w:after="0" w:afterAutospacing="0"/>
        <w:rPr>
          <w:rFonts w:cs="David"/>
          <w:rtl/>
        </w:rPr>
      </w:pPr>
      <w:r w:rsidRPr="009D47D8">
        <w:rPr>
          <w:rFonts w:cs="David"/>
          <w:rtl/>
        </w:rPr>
        <w:br/>
      </w:r>
      <w:r>
        <w:rPr>
          <w:rFonts w:cs="David" w:hint="cs"/>
          <w:rtl/>
        </w:rPr>
        <w:t> מנהל צוות:_______________      תאריך:______________</w:t>
      </w:r>
    </w:p>
    <w:p w:rsidR="009103BB" w:rsidRDefault="009103BB" w:rsidP="009103BB">
      <w:pPr>
        <w:pStyle w:val="NormalWeb"/>
        <w:bidi/>
        <w:spacing w:before="0" w:beforeAutospacing="0" w:after="0" w:afterAutospacing="0"/>
        <w:rPr>
          <w:rFonts w:cs="David"/>
          <w:rtl/>
        </w:rPr>
      </w:pPr>
    </w:p>
    <w:p w:rsidR="009103BB" w:rsidRDefault="009103BB" w:rsidP="009103BB">
      <w:pPr>
        <w:pStyle w:val="NormalWeb"/>
        <w:bidi/>
        <w:spacing w:before="0" w:beforeAutospacing="0" w:after="0" w:afterAutospacing="0"/>
        <w:rPr>
          <w:rFonts w:cs="David"/>
          <w:rtl/>
        </w:rPr>
      </w:pPr>
      <w:r>
        <w:rPr>
          <w:rFonts w:cs="David" w:hint="cs"/>
          <w:rtl/>
        </w:rPr>
        <w:t>מנהל קבוצה:______________       תאריך:______________</w:t>
      </w:r>
    </w:p>
    <w:p w:rsidR="009103BB" w:rsidRDefault="009103BB" w:rsidP="009103BB">
      <w:pPr>
        <w:pStyle w:val="NormalWeb"/>
        <w:bidi/>
        <w:spacing w:before="0" w:beforeAutospacing="0" w:after="0" w:afterAutospacing="0"/>
        <w:rPr>
          <w:rFonts w:cs="David"/>
          <w:rtl/>
        </w:rPr>
      </w:pPr>
    </w:p>
    <w:p w:rsidR="009103BB" w:rsidRPr="009D47D8" w:rsidRDefault="009103BB" w:rsidP="009103BB">
      <w:pPr>
        <w:pStyle w:val="NormalWeb"/>
        <w:bidi/>
        <w:spacing w:before="0" w:beforeAutospacing="0" w:after="0" w:afterAutospacing="0"/>
        <w:rPr>
          <w:rFonts w:cs="David"/>
        </w:rPr>
      </w:pPr>
      <w:r w:rsidRPr="009D47D8">
        <w:rPr>
          <w:rFonts w:cs="David" w:hint="cs"/>
          <w:rtl/>
        </w:rPr>
        <w:t>                                            </w:t>
      </w:r>
    </w:p>
    <w:p w:rsidR="009103BB" w:rsidRPr="009D47D8" w:rsidRDefault="009103BB" w:rsidP="009103BB">
      <w:pPr>
        <w:pStyle w:val="NormalWeb"/>
        <w:bidi/>
        <w:spacing w:before="0" w:beforeAutospacing="0" w:after="0" w:afterAutospacing="0"/>
        <w:rPr>
          <w:rFonts w:cs="David"/>
          <w:rtl/>
        </w:rPr>
      </w:pPr>
      <w:r w:rsidRPr="009D47D8">
        <w:rPr>
          <w:rFonts w:cs="David" w:hint="cs"/>
          <w:rtl/>
        </w:rPr>
        <w:t> </w:t>
      </w:r>
    </w:p>
    <w:p w:rsidR="009103BB" w:rsidRPr="009D47D8" w:rsidRDefault="009103BB" w:rsidP="009103BB">
      <w:pPr>
        <w:pStyle w:val="NormalWeb"/>
        <w:bidi/>
        <w:spacing w:before="0" w:beforeAutospacing="0" w:after="0" w:afterAutospacing="0"/>
        <w:rPr>
          <w:rFonts w:cs="David"/>
          <w:rtl/>
        </w:rPr>
      </w:pPr>
    </w:p>
    <w:p w:rsidR="009103BB" w:rsidRPr="009D47D8" w:rsidRDefault="009103BB" w:rsidP="009103BB">
      <w:pPr>
        <w:pStyle w:val="NormalWeb"/>
        <w:bidi/>
        <w:spacing w:before="0" w:beforeAutospacing="0" w:after="0" w:afterAutospacing="0"/>
        <w:rPr>
          <w:rFonts w:cs="David"/>
          <w:rtl/>
        </w:rPr>
      </w:pPr>
    </w:p>
    <w:p w:rsidR="009103BB" w:rsidRPr="009D47D8" w:rsidRDefault="009103BB" w:rsidP="009103BB">
      <w:pPr>
        <w:pStyle w:val="NormalWeb"/>
        <w:bidi/>
        <w:spacing w:before="0" w:beforeAutospacing="0" w:after="0" w:afterAutospacing="0"/>
        <w:rPr>
          <w:rFonts w:cs="David"/>
          <w:rtl/>
        </w:rPr>
      </w:pPr>
      <w:r w:rsidRPr="009D47D8">
        <w:rPr>
          <w:rFonts w:cs="David" w:hint="cs"/>
          <w:rtl/>
        </w:rPr>
        <w:t>* מצ"ב סימון על גבי תצ"א  של החלקה מוגדלת.   </w:t>
      </w:r>
    </w:p>
    <w:p w:rsidR="009103BB" w:rsidRPr="009D47D8" w:rsidRDefault="009103BB" w:rsidP="009103BB">
      <w:pPr>
        <w:pStyle w:val="NormalWeb"/>
        <w:bidi/>
        <w:spacing w:before="0" w:beforeAutospacing="0" w:after="0" w:afterAutospacing="0"/>
        <w:rPr>
          <w:rFonts w:ascii="'Times New Roman'" w:hAnsi="'Times New Roman'" w:cs="David"/>
          <w:rtl/>
        </w:rPr>
      </w:pPr>
      <w:r w:rsidRPr="009D47D8">
        <w:rPr>
          <w:rFonts w:cs="David" w:hint="cs"/>
          <w:rtl/>
        </w:rPr>
        <w:t>                                                                    </w:t>
      </w:r>
    </w:p>
    <w:p w:rsidR="002839C5" w:rsidRDefault="002839C5" w:rsidP="00A9174A">
      <w:pPr>
        <w:rPr>
          <w:rFonts w:cs="David"/>
          <w:rtl/>
        </w:rPr>
      </w:pPr>
    </w:p>
    <w:sectPr w:rsidR="002839C5" w:rsidSect="005A5BE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134" w:bottom="992" w:left="1134" w:header="0" w:footer="39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3826" w:rsidRDefault="00A43826">
      <w:r>
        <w:separator/>
      </w:r>
    </w:p>
  </w:endnote>
  <w:endnote w:type="continuationSeparator" w:id="0">
    <w:p w:rsidR="00A43826" w:rsidRDefault="00A43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'Times New Roman'">
    <w:altName w:val="Times New Roman"/>
    <w:panose1 w:val="00000000000000000000"/>
    <w:charset w:val="00"/>
    <w:family w:val="roman"/>
    <w:notTrueType/>
    <w:pitch w:val="default"/>
  </w:font>
  <w:font w:name="Levenim MT">
    <w:panose1 w:val="02010502060101010101"/>
    <w:charset w:val="B1"/>
    <w:family w:val="auto"/>
    <w:pitch w:val="variable"/>
    <w:sig w:usb0="00000803" w:usb1="00000000" w:usb2="00000000" w:usb3="00000000" w:csb0="00000021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240E" w:rsidRDefault="00F07400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 w:rsidR="0046240E"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46240E">
      <w:rPr>
        <w:rStyle w:val="PageNumber"/>
        <w:noProof/>
        <w:rtl/>
      </w:rPr>
      <w:t>2</w:t>
    </w:r>
    <w:r>
      <w:rPr>
        <w:rStyle w:val="PageNumber"/>
        <w:rtl/>
      </w:rPr>
      <w:fldChar w:fldCharType="end"/>
    </w:r>
  </w:p>
  <w:p w:rsidR="0046240E" w:rsidRDefault="004624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4E61" w:rsidRDefault="005A5BE1" w:rsidP="00CD1F0F">
    <w:pPr>
      <w:pStyle w:val="Footer"/>
      <w:tabs>
        <w:tab w:val="clear" w:pos="4153"/>
        <w:tab w:val="clear" w:pos="8306"/>
      </w:tabs>
      <w:jc w:val="both"/>
    </w:pPr>
    <w:r>
      <w:rPr>
        <w:sz w:val="20"/>
        <w:szCs w:val="20"/>
      </w:rPr>
      <w:t>©</w:t>
    </w:r>
    <w:r>
      <w:rPr>
        <w:rFonts w:hint="cs"/>
        <w:sz w:val="20"/>
        <w:szCs w:val="20"/>
        <w:rtl/>
      </w:rPr>
      <w:t xml:space="preserve"> </w:t>
    </w:r>
    <w:r w:rsidR="00EA4E61">
      <w:rPr>
        <w:sz w:val="20"/>
        <w:szCs w:val="20"/>
        <w:rtl/>
      </w:rPr>
      <w:t>כל</w:t>
    </w:r>
    <w:r w:rsidR="00EA4E61">
      <w:rPr>
        <w:sz w:val="20"/>
        <w:szCs w:val="20"/>
      </w:rPr>
      <w:t xml:space="preserve"> </w:t>
    </w:r>
    <w:r w:rsidR="00EA4E61">
      <w:rPr>
        <w:sz w:val="20"/>
        <w:szCs w:val="20"/>
        <w:rtl/>
      </w:rPr>
      <w:t>הזכויות</w:t>
    </w:r>
    <w:r w:rsidR="00EA4E61">
      <w:rPr>
        <w:sz w:val="20"/>
        <w:szCs w:val="20"/>
      </w:rPr>
      <w:t xml:space="preserve"> </w:t>
    </w:r>
    <w:r w:rsidR="00EA4E61">
      <w:rPr>
        <w:sz w:val="20"/>
        <w:szCs w:val="20"/>
        <w:rtl/>
      </w:rPr>
      <w:t>שמורות</w:t>
    </w:r>
    <w:r>
      <w:rPr>
        <w:rFonts w:hint="cs"/>
        <w:sz w:val="20"/>
        <w:szCs w:val="20"/>
        <w:rtl/>
      </w:rPr>
      <w:t xml:space="preserve"> ל-</w:t>
    </w:r>
    <w:r w:rsidR="00CD1F0F">
      <w:rPr>
        <w:sz w:val="20"/>
        <w:szCs w:val="20"/>
      </w:rPr>
      <w:t>IMAG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0ECB" w:rsidRDefault="00ED0E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3826" w:rsidRDefault="00A43826">
      <w:r>
        <w:separator/>
      </w:r>
    </w:p>
  </w:footnote>
  <w:footnote w:type="continuationSeparator" w:id="0">
    <w:p w:rsidR="00A43826" w:rsidRDefault="00A438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0ECB" w:rsidRDefault="00ED0E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187" w:type="dxa"/>
      <w:jc w:val="center"/>
      <w:tblLayout w:type="fixed"/>
      <w:tblLook w:val="04A0" w:firstRow="1" w:lastRow="0" w:firstColumn="1" w:lastColumn="0" w:noHBand="0" w:noVBand="1"/>
    </w:tblPr>
    <w:tblGrid>
      <w:gridCol w:w="842"/>
      <w:gridCol w:w="1082"/>
      <w:gridCol w:w="467"/>
      <w:gridCol w:w="253"/>
      <w:gridCol w:w="1424"/>
      <w:gridCol w:w="3568"/>
      <w:gridCol w:w="2551"/>
    </w:tblGrid>
    <w:tr w:rsidR="0046240E" w:rsidRPr="00D22226" w:rsidTr="00D4632E">
      <w:trPr>
        <w:trHeight w:val="1665"/>
        <w:jc w:val="center"/>
      </w:trPr>
      <w:tc>
        <w:tcPr>
          <w:tcW w:w="2391" w:type="dxa"/>
          <w:gridSpan w:val="3"/>
          <w:tcBorders>
            <w:bottom w:val="single" w:sz="12" w:space="0" w:color="auto"/>
          </w:tcBorders>
          <w:vAlign w:val="center"/>
          <w:hideMark/>
        </w:tcPr>
        <w:p w:rsidR="0046240E" w:rsidRPr="00D22226" w:rsidRDefault="00CD1F0F" w:rsidP="00777A76">
          <w:pPr>
            <w:bidi w:val="0"/>
            <w:rPr>
              <w:rFonts w:asciiTheme="minorHAnsi" w:hAnsiTheme="minorHAnsi" w:cs="David"/>
              <w:b/>
              <w:bCs/>
              <w:noProof/>
              <w:lang w:eastAsia="he-IL"/>
            </w:rPr>
          </w:pPr>
          <w:r w:rsidRPr="00D22226">
            <w:rPr>
              <w:rFonts w:asciiTheme="minorHAnsi" w:hAnsiTheme="minorHAnsi" w:cs="David"/>
              <w:b/>
              <w:bCs/>
              <w:noProof/>
            </w:rPr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margin">
                  <wp:posOffset>-430530</wp:posOffset>
                </wp:positionH>
                <wp:positionV relativeFrom="page">
                  <wp:posOffset>114300</wp:posOffset>
                </wp:positionV>
                <wp:extent cx="1979930" cy="723900"/>
                <wp:effectExtent l="0" t="0" r="1270" b="0"/>
                <wp:wrapNone/>
                <wp:docPr id="4" name="תמונה 4" descr="\\Ieod-server\imag\שיווק וקידום מכירות\לוגו\IMAG Heb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\\Ieod-server\imag\שיווק וקידום מכירות\לוגו\IMAG Heb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7993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245" w:type="dxa"/>
          <w:gridSpan w:val="3"/>
          <w:tcBorders>
            <w:bottom w:val="single" w:sz="12" w:space="0" w:color="auto"/>
          </w:tcBorders>
          <w:vAlign w:val="center"/>
        </w:tcPr>
        <w:p w:rsidR="00D4632E" w:rsidRPr="00D22226" w:rsidRDefault="00D4632E" w:rsidP="00D4632E">
          <w:pPr>
            <w:bidi w:val="0"/>
            <w:jc w:val="center"/>
            <w:rPr>
              <w:rFonts w:asciiTheme="minorHAnsi" w:hAnsiTheme="minorHAnsi" w:cs="David"/>
              <w:b/>
              <w:bCs/>
              <w:color w:val="808080"/>
              <w:sz w:val="40"/>
              <w:szCs w:val="40"/>
            </w:rPr>
          </w:pPr>
        </w:p>
        <w:p w:rsidR="00D4632E" w:rsidRPr="00D22226" w:rsidRDefault="00D4632E" w:rsidP="00D4632E">
          <w:pPr>
            <w:bidi w:val="0"/>
            <w:jc w:val="center"/>
            <w:rPr>
              <w:rFonts w:asciiTheme="minorHAnsi" w:hAnsiTheme="minorHAnsi" w:cs="David"/>
              <w:b/>
              <w:bCs/>
              <w:color w:val="808080"/>
              <w:sz w:val="40"/>
              <w:szCs w:val="40"/>
            </w:rPr>
          </w:pPr>
        </w:p>
        <w:p w:rsidR="0046240E" w:rsidRPr="00D22226" w:rsidRDefault="0046240E" w:rsidP="00D4632E">
          <w:pPr>
            <w:bidi w:val="0"/>
            <w:jc w:val="center"/>
            <w:rPr>
              <w:rFonts w:asciiTheme="minorHAnsi" w:hAnsiTheme="minorHAnsi" w:cs="David"/>
              <w:b/>
              <w:bCs/>
              <w:noProof/>
              <w:rtl/>
            </w:rPr>
          </w:pPr>
        </w:p>
      </w:tc>
      <w:tc>
        <w:tcPr>
          <w:tcW w:w="2551" w:type="dxa"/>
          <w:tcBorders>
            <w:bottom w:val="single" w:sz="12" w:space="0" w:color="auto"/>
          </w:tcBorders>
          <w:vAlign w:val="center"/>
        </w:tcPr>
        <w:p w:rsidR="00EA4E61" w:rsidRPr="00D22226" w:rsidRDefault="00EA4E61" w:rsidP="00777A76">
          <w:pPr>
            <w:rPr>
              <w:rFonts w:asciiTheme="minorHAnsi" w:hAnsiTheme="minorHAnsi" w:cs="David"/>
              <w:noProof/>
              <w:position w:val="-30"/>
              <w:sz w:val="18"/>
              <w:rtl/>
              <w:lang w:eastAsia="he-IL"/>
            </w:rPr>
          </w:pPr>
        </w:p>
        <w:p w:rsidR="0046240E" w:rsidRPr="00D22226" w:rsidRDefault="00D4632E" w:rsidP="00777A76">
          <w:pPr>
            <w:rPr>
              <w:rFonts w:asciiTheme="minorHAnsi" w:hAnsiTheme="minorHAnsi" w:cs="David"/>
              <w:noProof/>
              <w:position w:val="-30"/>
              <w:sz w:val="18"/>
              <w:lang w:eastAsia="he-IL"/>
            </w:rPr>
          </w:pPr>
          <w:r w:rsidRPr="00D22226">
            <w:rPr>
              <w:rFonts w:asciiTheme="minorHAnsi" w:hAnsiTheme="minorHAnsi" w:cs="David"/>
              <w:noProof/>
            </w:rPr>
            <w:drawing>
              <wp:inline distT="0" distB="0" distL="0" distR="0" wp14:anchorId="469D0027" wp14:editId="101BAB91">
                <wp:extent cx="1318260" cy="483870"/>
                <wp:effectExtent l="0" t="0" r="0" b="0"/>
                <wp:docPr id="3" name="Picture 21" descr="C:\Documents and Settings\eyal\Desktop\Pictur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C:\Documents and Settings\eyal\Desktop\Pictur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8260" cy="483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6240E" w:rsidRPr="00D22226" w:rsidTr="00D4632E">
      <w:trPr>
        <w:trHeight w:hRule="exact" w:val="400"/>
        <w:jc w:val="center"/>
      </w:trPr>
      <w:tc>
        <w:tcPr>
          <w:tcW w:w="4068" w:type="dxa"/>
          <w:gridSpan w:val="5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:rsidR="0046240E" w:rsidRPr="00D22226" w:rsidRDefault="00D4632E" w:rsidP="00D4632E">
          <w:pPr>
            <w:jc w:val="center"/>
            <w:rPr>
              <w:rFonts w:asciiTheme="minorHAnsi" w:hAnsiTheme="minorHAnsi" w:cs="David"/>
              <w:b/>
              <w:bCs/>
              <w:caps/>
              <w:position w:val="-18"/>
              <w:rtl/>
              <w:lang w:eastAsia="he-IL"/>
            </w:rPr>
          </w:pPr>
          <w:r w:rsidRPr="00D22226">
            <w:rPr>
              <w:rFonts w:asciiTheme="minorHAnsi" w:hAnsiTheme="minorHAnsi" w:cs="David"/>
              <w:b/>
              <w:bCs/>
              <w:caps/>
              <w:position w:val="-30"/>
            </w:rPr>
            <w:t>Documented Format</w:t>
          </w:r>
        </w:p>
      </w:tc>
      <w:tc>
        <w:tcPr>
          <w:tcW w:w="611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:rsidR="0046240E" w:rsidRPr="00D22226" w:rsidRDefault="00081295" w:rsidP="00D4632E">
          <w:pPr>
            <w:jc w:val="center"/>
            <w:rPr>
              <w:rFonts w:asciiTheme="minorHAnsi" w:hAnsiTheme="minorHAnsi" w:cs="David"/>
              <w:b/>
              <w:bCs/>
              <w:position w:val="-16"/>
              <w:sz w:val="18"/>
              <w:lang w:eastAsia="he-IL"/>
            </w:rPr>
          </w:pPr>
          <w:r w:rsidRPr="00D22226">
            <w:rPr>
              <w:rFonts w:asciiTheme="minorHAnsi" w:hAnsiTheme="minorHAnsi" w:cs="David"/>
              <w:b/>
              <w:bCs/>
              <w:position w:val="-30"/>
              <w:sz w:val="18"/>
              <w:rtl/>
            </w:rPr>
            <w:t>טופס</w:t>
          </w:r>
          <w:r w:rsidR="0046240E" w:rsidRPr="00D22226">
            <w:rPr>
              <w:rFonts w:asciiTheme="minorHAnsi" w:hAnsiTheme="minorHAnsi" w:cs="David"/>
              <w:b/>
              <w:bCs/>
              <w:position w:val="-30"/>
              <w:sz w:val="18"/>
              <w:rtl/>
            </w:rPr>
            <w:t xml:space="preserve"> </w:t>
          </w:r>
        </w:p>
      </w:tc>
    </w:tr>
    <w:tr w:rsidR="00081295" w:rsidRPr="00D22226" w:rsidTr="005A5BE1">
      <w:trPr>
        <w:cantSplit/>
        <w:trHeight w:val="452"/>
        <w:jc w:val="center"/>
      </w:trPr>
      <w:tc>
        <w:tcPr>
          <w:tcW w:w="84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081295" w:rsidRPr="00D22226" w:rsidRDefault="00081295" w:rsidP="00081295">
          <w:pPr>
            <w:jc w:val="center"/>
            <w:rPr>
              <w:rFonts w:asciiTheme="minorHAnsi" w:hAnsiTheme="minorHAnsi" w:cs="David"/>
              <w:szCs w:val="18"/>
              <w:lang w:eastAsia="he-IL"/>
            </w:rPr>
          </w:pPr>
          <w:r w:rsidRPr="00D22226">
            <w:rPr>
              <w:rFonts w:asciiTheme="minorHAnsi" w:hAnsiTheme="minorHAnsi" w:cs="David"/>
            </w:rPr>
            <w:t>Page</w:t>
          </w:r>
        </w:p>
      </w:tc>
      <w:tc>
        <w:tcPr>
          <w:tcW w:w="108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081295" w:rsidRPr="00D22226" w:rsidRDefault="00081295" w:rsidP="00081295">
          <w:pPr>
            <w:bidi w:val="0"/>
            <w:jc w:val="center"/>
            <w:rPr>
              <w:rFonts w:asciiTheme="minorHAnsi" w:hAnsiTheme="minorHAnsi" w:cs="David"/>
              <w:lang w:eastAsia="he-IL"/>
            </w:rPr>
          </w:pPr>
          <w:r w:rsidRPr="00D22226">
            <w:rPr>
              <w:rFonts w:asciiTheme="minorHAnsi" w:hAnsiTheme="minorHAnsi" w:cs="David"/>
            </w:rPr>
            <w:fldChar w:fldCharType="begin"/>
          </w:r>
          <w:r w:rsidRPr="00D22226">
            <w:rPr>
              <w:rFonts w:asciiTheme="minorHAnsi" w:hAnsiTheme="minorHAnsi" w:cs="David"/>
            </w:rPr>
            <w:instrText xml:space="preserve"> PAGE </w:instrText>
          </w:r>
          <w:r w:rsidRPr="00D22226">
            <w:rPr>
              <w:rFonts w:asciiTheme="minorHAnsi" w:hAnsiTheme="minorHAnsi" w:cs="David"/>
            </w:rPr>
            <w:fldChar w:fldCharType="separate"/>
          </w:r>
          <w:r w:rsidR="00A364EB">
            <w:rPr>
              <w:rFonts w:asciiTheme="minorHAnsi" w:hAnsiTheme="minorHAnsi" w:cs="David"/>
              <w:noProof/>
            </w:rPr>
            <w:t>1</w:t>
          </w:r>
          <w:r w:rsidRPr="00D22226">
            <w:rPr>
              <w:rFonts w:asciiTheme="minorHAnsi" w:hAnsiTheme="minorHAnsi" w:cs="David"/>
              <w:noProof/>
            </w:rPr>
            <w:fldChar w:fldCharType="end"/>
          </w:r>
          <w:r w:rsidRPr="00D22226">
            <w:rPr>
              <w:rFonts w:asciiTheme="minorHAnsi" w:hAnsiTheme="minorHAnsi" w:cs="David"/>
            </w:rPr>
            <w:t xml:space="preserve"> of </w:t>
          </w:r>
          <w:r w:rsidR="002E3ACA" w:rsidRPr="00D22226">
            <w:rPr>
              <w:rFonts w:asciiTheme="minorHAnsi" w:hAnsiTheme="minorHAnsi" w:cs="David"/>
            </w:rPr>
            <w:fldChar w:fldCharType="begin"/>
          </w:r>
          <w:r w:rsidR="002E3ACA" w:rsidRPr="00D22226">
            <w:rPr>
              <w:rFonts w:asciiTheme="minorHAnsi" w:hAnsiTheme="minorHAnsi" w:cs="David"/>
            </w:rPr>
            <w:instrText xml:space="preserve"> NUMPAGES  </w:instrText>
          </w:r>
          <w:r w:rsidR="002E3ACA" w:rsidRPr="00D22226">
            <w:rPr>
              <w:rFonts w:asciiTheme="minorHAnsi" w:hAnsiTheme="minorHAnsi" w:cs="David"/>
            </w:rPr>
            <w:fldChar w:fldCharType="separate"/>
          </w:r>
          <w:r w:rsidR="00A364EB">
            <w:rPr>
              <w:rFonts w:asciiTheme="minorHAnsi" w:hAnsiTheme="minorHAnsi" w:cs="David"/>
              <w:noProof/>
            </w:rPr>
            <w:t>1</w:t>
          </w:r>
          <w:r w:rsidR="002E3ACA" w:rsidRPr="00D22226">
            <w:rPr>
              <w:rFonts w:asciiTheme="minorHAnsi" w:hAnsiTheme="minorHAnsi" w:cs="David"/>
              <w:noProof/>
            </w:rPr>
            <w:fldChar w:fldCharType="end"/>
          </w:r>
        </w:p>
      </w:tc>
      <w:tc>
        <w:tcPr>
          <w:tcW w:w="720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081295" w:rsidRPr="00D22226" w:rsidRDefault="00081295" w:rsidP="00081295">
          <w:pPr>
            <w:jc w:val="center"/>
            <w:rPr>
              <w:rFonts w:asciiTheme="minorHAnsi" w:hAnsiTheme="minorHAnsi" w:cs="David"/>
              <w:szCs w:val="14"/>
              <w:lang w:eastAsia="he-IL"/>
            </w:rPr>
          </w:pPr>
          <w:r w:rsidRPr="00D22226">
            <w:rPr>
              <w:rFonts w:asciiTheme="minorHAnsi" w:hAnsiTheme="minorHAnsi" w:cs="David"/>
              <w:rtl/>
            </w:rPr>
            <w:t>דף</w:t>
          </w:r>
        </w:p>
      </w:tc>
      <w:tc>
        <w:tcPr>
          <w:tcW w:w="7543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081295" w:rsidRPr="00D22226" w:rsidRDefault="00193B86" w:rsidP="00B85DB5">
          <w:pPr>
            <w:tabs>
              <w:tab w:val="left" w:pos="567"/>
              <w:tab w:val="left" w:pos="1134"/>
              <w:tab w:val="left" w:pos="1701"/>
            </w:tabs>
            <w:jc w:val="center"/>
            <w:rPr>
              <w:rFonts w:asciiTheme="minorHAnsi" w:hAnsiTheme="minorHAnsi" w:cs="David"/>
              <w:b/>
              <w:bCs/>
              <w:sz w:val="36"/>
              <w:szCs w:val="36"/>
              <w:rtl/>
            </w:rPr>
          </w:pPr>
          <w:r w:rsidRPr="00D22226">
            <w:rPr>
              <w:rFonts w:asciiTheme="minorHAnsi" w:hAnsiTheme="minorHAnsi" w:cs="David"/>
              <w:b/>
              <w:bCs/>
              <w:sz w:val="36"/>
              <w:szCs w:val="36"/>
              <w:rtl/>
            </w:rPr>
            <w:t>דו</w:t>
          </w:r>
          <w:r w:rsidR="00ED0ECB">
            <w:rPr>
              <w:rFonts w:asciiTheme="minorHAnsi" w:hAnsiTheme="minorHAnsi" w:cs="David" w:hint="cs"/>
              <w:b/>
              <w:bCs/>
              <w:sz w:val="36"/>
              <w:szCs w:val="36"/>
              <w:rtl/>
            </w:rPr>
            <w:t>"</w:t>
          </w:r>
          <w:r w:rsidRPr="00D22226">
            <w:rPr>
              <w:rFonts w:asciiTheme="minorHAnsi" w:hAnsiTheme="minorHAnsi" w:cs="David"/>
              <w:b/>
              <w:bCs/>
              <w:sz w:val="36"/>
              <w:szCs w:val="36"/>
              <w:rtl/>
            </w:rPr>
            <w:t>ח פעולות הכנת קרקע</w:t>
          </w:r>
        </w:p>
        <w:p w:rsidR="00CD1F0F" w:rsidRPr="00D22226" w:rsidRDefault="00CD1F0F" w:rsidP="00B85DB5">
          <w:pPr>
            <w:tabs>
              <w:tab w:val="left" w:pos="567"/>
              <w:tab w:val="left" w:pos="1134"/>
              <w:tab w:val="left" w:pos="1701"/>
            </w:tabs>
            <w:jc w:val="center"/>
            <w:rPr>
              <w:rFonts w:asciiTheme="minorHAnsi" w:hAnsiTheme="minorHAnsi" w:cs="David"/>
              <w:b/>
              <w:bCs/>
              <w:sz w:val="36"/>
              <w:szCs w:val="36"/>
              <w:rtl/>
            </w:rPr>
          </w:pPr>
          <w:r w:rsidRPr="00D22226">
            <w:rPr>
              <w:rFonts w:asciiTheme="minorHAnsi" w:hAnsiTheme="minorHAnsi" w:cs="David"/>
              <w:b/>
              <w:bCs/>
              <w:sz w:val="36"/>
              <w:szCs w:val="36"/>
              <w:rtl/>
            </w:rPr>
            <w:t>פרויקט רמה"ג 2017-2019</w:t>
          </w:r>
        </w:p>
      </w:tc>
    </w:tr>
    <w:tr w:rsidR="0046240E" w:rsidRPr="00D22226" w:rsidTr="00ED0ECB">
      <w:trPr>
        <w:cantSplit/>
        <w:trHeight w:val="402"/>
        <w:jc w:val="center"/>
      </w:trPr>
      <w:tc>
        <w:tcPr>
          <w:tcW w:w="2644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  <w:hideMark/>
        </w:tcPr>
        <w:p w:rsidR="0046240E" w:rsidRPr="00D22226" w:rsidRDefault="00ED0ECB" w:rsidP="00193B86">
          <w:pPr>
            <w:bidi w:val="0"/>
            <w:jc w:val="center"/>
            <w:rPr>
              <w:rFonts w:asciiTheme="minorHAnsi" w:hAnsiTheme="minorHAnsi" w:cs="David"/>
            </w:rPr>
          </w:pPr>
          <w:r>
            <w:rPr>
              <w:rFonts w:asciiTheme="minorHAnsi" w:hAnsiTheme="minorHAnsi" w:cs="David"/>
            </w:rPr>
            <w:t>SOP: 09-01</w:t>
          </w:r>
          <w:r w:rsidR="00A364EB">
            <w:rPr>
              <w:rFonts w:asciiTheme="minorHAnsi" w:hAnsiTheme="minorHAnsi" w:cs="David" w:hint="cs"/>
              <w:rtl/>
            </w:rPr>
            <w:t>2</w:t>
          </w:r>
          <w:bookmarkStart w:id="0" w:name="_GoBack"/>
          <w:bookmarkEnd w:id="0"/>
        </w:p>
      </w:tc>
      <w:tc>
        <w:tcPr>
          <w:tcW w:w="7543" w:type="dxa"/>
          <w:gridSpan w:val="3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:rsidR="0046240E" w:rsidRPr="00D22226" w:rsidRDefault="0046240E">
          <w:pPr>
            <w:overflowPunct/>
            <w:autoSpaceDE/>
            <w:autoSpaceDN/>
            <w:bidi w:val="0"/>
            <w:adjustRightInd/>
            <w:rPr>
              <w:rFonts w:asciiTheme="minorHAnsi" w:hAnsiTheme="minorHAnsi" w:cs="David"/>
              <w:lang w:eastAsia="he-IL"/>
            </w:rPr>
          </w:pPr>
        </w:p>
      </w:tc>
    </w:tr>
    <w:tr w:rsidR="00ED0ECB" w:rsidRPr="00D22226" w:rsidTr="00ED0ECB">
      <w:trPr>
        <w:cantSplit/>
        <w:trHeight w:val="402"/>
        <w:jc w:val="center"/>
      </w:trPr>
      <w:tc>
        <w:tcPr>
          <w:tcW w:w="2644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ED0ECB" w:rsidRDefault="00ED0ECB" w:rsidP="00193B86">
          <w:pPr>
            <w:bidi w:val="0"/>
            <w:jc w:val="center"/>
            <w:rPr>
              <w:rFonts w:asciiTheme="minorHAnsi" w:hAnsiTheme="minorHAnsi" w:cs="David"/>
            </w:rPr>
          </w:pPr>
          <w:r>
            <w:rPr>
              <w:rFonts w:asciiTheme="minorHAnsi" w:hAnsiTheme="minorHAnsi" w:cs="David"/>
            </w:rPr>
            <w:t>10/08/17</w:t>
          </w:r>
        </w:p>
      </w:tc>
      <w:tc>
        <w:tcPr>
          <w:tcW w:w="7543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D0ECB" w:rsidRPr="00D22226" w:rsidRDefault="00ED0ECB" w:rsidP="00ED0ECB">
          <w:pPr>
            <w:overflowPunct/>
            <w:autoSpaceDE/>
            <w:autoSpaceDN/>
            <w:bidi w:val="0"/>
            <w:adjustRightInd/>
            <w:jc w:val="center"/>
            <w:rPr>
              <w:rFonts w:asciiTheme="minorHAnsi" w:hAnsiTheme="minorHAnsi" w:cs="David"/>
              <w:rtl/>
              <w:lang w:eastAsia="he-IL"/>
            </w:rPr>
          </w:pPr>
          <w:r>
            <w:rPr>
              <w:rFonts w:asciiTheme="minorHAnsi" w:hAnsiTheme="minorHAnsi" w:cs="David" w:hint="cs"/>
              <w:rtl/>
              <w:lang w:eastAsia="he-IL"/>
            </w:rPr>
            <w:t>גורם מאשר: עומרי פרי</w:t>
          </w:r>
        </w:p>
      </w:tc>
    </w:tr>
  </w:tbl>
  <w:p w:rsidR="0046240E" w:rsidRPr="00D22226" w:rsidRDefault="0046240E" w:rsidP="006F2408">
    <w:pPr>
      <w:bidi w:val="0"/>
      <w:rPr>
        <w:rFonts w:asciiTheme="minorHAnsi" w:hAnsiTheme="minorHAnsi" w:cs="David"/>
        <w:b/>
        <w:bCs/>
        <w:noProof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65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775"/>
      <w:gridCol w:w="1059"/>
      <w:gridCol w:w="810"/>
      <w:gridCol w:w="2388"/>
      <w:gridCol w:w="5033"/>
    </w:tblGrid>
    <w:tr w:rsidR="0046240E" w:rsidTr="00040613">
      <w:trPr>
        <w:trHeight w:hRule="exact" w:val="1530"/>
        <w:jc w:val="center"/>
      </w:trPr>
      <w:tc>
        <w:tcPr>
          <w:tcW w:w="10065" w:type="dxa"/>
          <w:gridSpan w:val="5"/>
          <w:vAlign w:val="center"/>
        </w:tcPr>
        <w:p w:rsidR="0046240E" w:rsidRDefault="0046240E" w:rsidP="00040613">
          <w:pPr>
            <w:bidi w:val="0"/>
            <w:jc w:val="center"/>
            <w:rPr>
              <w:b/>
              <w:bCs/>
              <w:noProof/>
            </w:rPr>
          </w:pPr>
          <w:r>
            <w:rPr>
              <w:b/>
              <w:bCs/>
              <w:color w:val="808080"/>
              <w:sz w:val="40"/>
              <w:szCs w:val="40"/>
            </w:rPr>
            <w:t xml:space="preserve">    </w:t>
          </w:r>
        </w:p>
        <w:p w:rsidR="0046240E" w:rsidRPr="002440B4" w:rsidRDefault="0046240E" w:rsidP="00040613">
          <w:pPr>
            <w:jc w:val="center"/>
            <w:rPr>
              <w:rFonts w:cs="Levenim MT"/>
              <w:noProof/>
              <w:position w:val="-30"/>
              <w:sz w:val="18"/>
            </w:rPr>
          </w:pPr>
          <w:r>
            <w:rPr>
              <w:rFonts w:cs="Levenim MT"/>
              <w:noProof/>
              <w:position w:val="-30"/>
              <w:sz w:val="18"/>
            </w:rPr>
            <w:drawing>
              <wp:anchor distT="0" distB="0" distL="114300" distR="114300" simplePos="0" relativeHeight="251674112" behindDoc="0" locked="0" layoutInCell="1" allowOverlap="1" wp14:anchorId="7F07B4FA" wp14:editId="65B6E06A">
                <wp:simplePos x="0" y="0"/>
                <wp:positionH relativeFrom="margin">
                  <wp:posOffset>5389245</wp:posOffset>
                </wp:positionH>
                <wp:positionV relativeFrom="margin">
                  <wp:posOffset>190500</wp:posOffset>
                </wp:positionV>
                <wp:extent cx="622300" cy="685800"/>
                <wp:effectExtent l="19050" t="0" r="6350" b="0"/>
                <wp:wrapSquare wrapText="bothSides"/>
                <wp:docPr id="90" name="Picture 1" descr="להורדת הסמל לחץ כאן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להורדת הסמל לחץ כאן">
                          <a:hlinkClick r:id="rId1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r:link="rId3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230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Levenim MT"/>
              <w:noProof/>
              <w:position w:val="-30"/>
              <w:sz w:val="18"/>
            </w:rPr>
            <w:drawing>
              <wp:anchor distT="0" distB="0" distL="114300" distR="114300" simplePos="0" relativeHeight="251675136" behindDoc="0" locked="0" layoutInCell="1" allowOverlap="1" wp14:anchorId="33CC3D9E" wp14:editId="3D649A95">
                <wp:simplePos x="0" y="0"/>
                <wp:positionH relativeFrom="column">
                  <wp:posOffset>-1320165</wp:posOffset>
                </wp:positionH>
                <wp:positionV relativeFrom="paragraph">
                  <wp:posOffset>-163195</wp:posOffset>
                </wp:positionV>
                <wp:extent cx="1200150" cy="933450"/>
                <wp:effectExtent l="19050" t="0" r="0" b="0"/>
                <wp:wrapSquare wrapText="bothSides"/>
                <wp:docPr id="9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 t="6400" r="4545" b="1520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  <w:p w:rsidR="0046240E" w:rsidRDefault="00EA4E61" w:rsidP="00040613">
          <w:pPr>
            <w:jc w:val="center"/>
            <w:rPr>
              <w:rFonts w:cs="Levenim MT"/>
              <w:noProof/>
              <w:position w:val="-30"/>
              <w:sz w:val="18"/>
            </w:rPr>
          </w:pPr>
          <w:r>
            <w:rPr>
              <w:rFonts w:cs="Levenim MT"/>
              <w:noProof/>
              <w:position w:val="-30"/>
              <w:sz w:val="18"/>
            </w:rPr>
            <mc:AlternateContent>
              <mc:Choice Requires="wps">
                <w:drawing>
                  <wp:anchor distT="0" distB="0" distL="114300" distR="114300" simplePos="0" relativeHeight="251676160" behindDoc="0" locked="0" layoutInCell="1" allowOverlap="1" wp14:anchorId="578B2B35" wp14:editId="11056B5F">
                    <wp:simplePos x="0" y="0"/>
                    <wp:positionH relativeFrom="margin">
                      <wp:posOffset>1267460</wp:posOffset>
                    </wp:positionH>
                    <wp:positionV relativeFrom="margin">
                      <wp:posOffset>453390</wp:posOffset>
                    </wp:positionV>
                    <wp:extent cx="3919855" cy="383540"/>
                    <wp:effectExtent l="635" t="0" r="3810" b="1270"/>
                    <wp:wrapNone/>
                    <wp:docPr id="1" name="Text Box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919855" cy="383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6240E" w:rsidRPr="002440B4" w:rsidRDefault="0046240E" w:rsidP="006F2408"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color w:val="808080"/>
                                    <w:sz w:val="40"/>
                                    <w:szCs w:val="40"/>
                                  </w:rPr>
                                  <w:t>I.E.O.D Engineering Ltd.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578B2B3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26" type="#_x0000_t202" style="position:absolute;left:0;text-align:left;margin-left:99.8pt;margin-top:35.7pt;width:308.65pt;height:30.2pt;z-index:251676160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" stroked="f">
                    <v:textbox style="mso-fit-shape-to-text:t">
                      <w:txbxContent>
                        <w:p w:rsidR="0046240E" w:rsidRPr="002440B4" w:rsidRDefault="0046240E" w:rsidP="006F2408">
                          <w:pPr>
                            <w:jc w:val="center"/>
                          </w:pPr>
                          <w:r>
                            <w:rPr>
                              <w:b/>
                              <w:bCs/>
                              <w:color w:val="808080"/>
                              <w:sz w:val="40"/>
                              <w:szCs w:val="40"/>
                            </w:rPr>
                            <w:t>I.E.O.D Engineering Ltd.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</w:tc>
    </w:tr>
    <w:tr w:rsidR="0046240E" w:rsidTr="00040613">
      <w:trPr>
        <w:trHeight w:hRule="exact" w:val="400"/>
        <w:jc w:val="center"/>
      </w:trPr>
      <w:tc>
        <w:tcPr>
          <w:tcW w:w="5032" w:type="dxa"/>
          <w:gridSpan w:val="4"/>
          <w:vAlign w:val="center"/>
        </w:tcPr>
        <w:p w:rsidR="0046240E" w:rsidRDefault="0046240E" w:rsidP="00040613">
          <w:pPr>
            <w:jc w:val="center"/>
            <w:rPr>
              <w:caps/>
              <w:position w:val="-18"/>
              <w:rtl/>
            </w:rPr>
          </w:pPr>
          <w:r>
            <w:rPr>
              <w:rFonts w:ascii="Century Gothic" w:hAnsi="Century Gothic"/>
              <w:caps/>
              <w:position w:val="-30"/>
            </w:rPr>
            <w:t>Quality  Procedure</w:t>
          </w:r>
        </w:p>
      </w:tc>
      <w:tc>
        <w:tcPr>
          <w:tcW w:w="5033" w:type="dxa"/>
          <w:vAlign w:val="center"/>
        </w:tcPr>
        <w:p w:rsidR="0046240E" w:rsidRDefault="0046240E" w:rsidP="00040613">
          <w:pPr>
            <w:jc w:val="center"/>
            <w:rPr>
              <w:rFonts w:cs="Levenim MT"/>
              <w:position w:val="-16"/>
              <w:sz w:val="18"/>
            </w:rPr>
          </w:pPr>
          <w:r>
            <w:rPr>
              <w:rFonts w:cs="Levenim MT"/>
              <w:position w:val="-30"/>
              <w:sz w:val="18"/>
              <w:rtl/>
            </w:rPr>
            <w:t>נוהל הבטחת איכות</w:t>
          </w:r>
        </w:p>
      </w:tc>
    </w:tr>
    <w:tr w:rsidR="0046240E" w:rsidTr="00040613">
      <w:trPr>
        <w:cantSplit/>
        <w:trHeight w:hRule="exact" w:val="320"/>
        <w:jc w:val="center"/>
      </w:trPr>
      <w:tc>
        <w:tcPr>
          <w:tcW w:w="775" w:type="dxa"/>
        </w:tcPr>
        <w:p w:rsidR="0046240E" w:rsidRDefault="0046240E" w:rsidP="00040613">
          <w:pPr>
            <w:jc w:val="right"/>
            <w:rPr>
              <w:rFonts w:ascii="Univers" w:hAnsi="Univers" w:cs="Levenim MT"/>
              <w:szCs w:val="18"/>
            </w:rPr>
          </w:pPr>
          <w:r>
            <w:rPr>
              <w:rFonts w:ascii="Univers" w:hAnsi="Univers" w:cs="Levenim MT"/>
              <w:szCs w:val="18"/>
            </w:rPr>
            <w:t>Rev</w:t>
          </w:r>
        </w:p>
      </w:tc>
      <w:tc>
        <w:tcPr>
          <w:tcW w:w="1059" w:type="dxa"/>
        </w:tcPr>
        <w:p w:rsidR="0046240E" w:rsidRDefault="0046240E" w:rsidP="00040613">
          <w:pPr>
            <w:jc w:val="center"/>
          </w:pPr>
          <w:r>
            <w:rPr>
              <w:rFonts w:hint="cs"/>
              <w:rtl/>
            </w:rPr>
            <w:t>2</w:t>
          </w:r>
        </w:p>
      </w:tc>
      <w:tc>
        <w:tcPr>
          <w:tcW w:w="810" w:type="dxa"/>
        </w:tcPr>
        <w:p w:rsidR="0046240E" w:rsidRDefault="0046240E" w:rsidP="00040613">
          <w:pPr>
            <w:jc w:val="both"/>
            <w:rPr>
              <w:rFonts w:cs="Levenim MT"/>
              <w:szCs w:val="14"/>
            </w:rPr>
          </w:pPr>
          <w:r>
            <w:rPr>
              <w:rFonts w:cs="Levenim MT"/>
              <w:rtl/>
            </w:rPr>
            <w:t>מהד'</w:t>
          </w:r>
        </w:p>
      </w:tc>
      <w:tc>
        <w:tcPr>
          <w:tcW w:w="7421" w:type="dxa"/>
          <w:gridSpan w:val="2"/>
          <w:vMerge w:val="restart"/>
          <w:vAlign w:val="center"/>
        </w:tcPr>
        <w:p w:rsidR="0046240E" w:rsidRDefault="0046240E" w:rsidP="00040613">
          <w:pPr>
            <w:pStyle w:val="Heading2"/>
            <w:rPr>
              <w:rFonts w:cs="Levenim MT"/>
            </w:rPr>
          </w:pPr>
        </w:p>
        <w:p w:rsidR="0046240E" w:rsidRPr="000836C4" w:rsidRDefault="0046240E" w:rsidP="00B7122E">
          <w:pPr>
            <w:pStyle w:val="Heading6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Arial Unicode MS" w:eastAsia="Arial Unicode MS" w:hAnsi="Arial Unicode MS" w:cs="Arial Unicode MS"/>
              <w:b/>
              <w:bCs/>
              <w:sz w:val="32"/>
              <w:szCs w:val="32"/>
              <w:rtl/>
            </w:rPr>
          </w:pPr>
          <w:r>
            <w:rPr>
              <w:rFonts w:ascii="Arial Unicode MS" w:eastAsia="Arial Unicode MS" w:hAnsi="Arial Unicode MS" w:cs="Arial Unicode MS" w:hint="cs"/>
              <w:b/>
              <w:bCs/>
              <w:sz w:val="32"/>
              <w:szCs w:val="32"/>
              <w:rtl/>
            </w:rPr>
            <w:t xml:space="preserve">              </w:t>
          </w:r>
          <w:r w:rsidRPr="000836C4">
            <w:rPr>
              <w:rFonts w:ascii="Arial Unicode MS" w:eastAsia="Arial Unicode MS" w:hAnsi="Arial Unicode MS" w:cs="Arial Unicode MS" w:hint="cs"/>
              <w:b/>
              <w:bCs/>
              <w:sz w:val="32"/>
              <w:szCs w:val="32"/>
              <w:rtl/>
            </w:rPr>
            <w:t>בטיחות ואיכות הסביבה באזור העבודה</w:t>
          </w:r>
        </w:p>
        <w:p w:rsidR="0046240E" w:rsidRPr="000836C4" w:rsidRDefault="0046240E" w:rsidP="00B7122E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tabs>
              <w:tab w:val="left" w:pos="567"/>
              <w:tab w:val="left" w:pos="1418"/>
              <w:tab w:val="left" w:pos="1985"/>
              <w:tab w:val="left" w:pos="2552"/>
            </w:tabs>
            <w:jc w:val="both"/>
            <w:rPr>
              <w:rFonts w:ascii="Arial Unicode MS" w:eastAsia="Arial Unicode MS" w:hAnsi="Arial Unicode MS" w:cs="Arial Unicode MS"/>
              <w:sz w:val="20"/>
              <w:szCs w:val="20"/>
              <w:rtl/>
            </w:rPr>
          </w:pPr>
        </w:p>
        <w:p w:rsidR="0046240E" w:rsidRPr="0042691E" w:rsidRDefault="0046240E" w:rsidP="00B7122E">
          <w:pPr>
            <w:rPr>
              <w:b/>
              <w:bCs/>
              <w:sz w:val="28"/>
              <w:szCs w:val="28"/>
            </w:rPr>
          </w:pPr>
        </w:p>
        <w:p w:rsidR="0046240E" w:rsidRDefault="0046240E" w:rsidP="00040613"/>
        <w:p w:rsidR="0046240E" w:rsidRPr="002440B4" w:rsidRDefault="0046240E" w:rsidP="00040613">
          <w:pPr>
            <w:rPr>
              <w:rtl/>
            </w:rPr>
          </w:pPr>
        </w:p>
      </w:tc>
    </w:tr>
    <w:tr w:rsidR="0046240E" w:rsidTr="00040613">
      <w:trPr>
        <w:cantSplit/>
        <w:trHeight w:hRule="exact" w:val="320"/>
        <w:jc w:val="center"/>
      </w:trPr>
      <w:tc>
        <w:tcPr>
          <w:tcW w:w="775" w:type="dxa"/>
        </w:tcPr>
        <w:p w:rsidR="0046240E" w:rsidRDefault="0046240E" w:rsidP="00040613">
          <w:pPr>
            <w:jc w:val="right"/>
            <w:rPr>
              <w:rFonts w:ascii="Univers" w:hAnsi="Univers" w:cs="Levenim MT"/>
              <w:rtl/>
            </w:rPr>
          </w:pPr>
          <w:r>
            <w:rPr>
              <w:rFonts w:ascii="Univers" w:hAnsi="Univers" w:cs="Levenim MT"/>
            </w:rPr>
            <w:t>Page</w:t>
          </w:r>
        </w:p>
      </w:tc>
      <w:tc>
        <w:tcPr>
          <w:tcW w:w="1059" w:type="dxa"/>
        </w:tcPr>
        <w:sdt>
          <w:sdtPr>
            <w:id w:val="4597760"/>
            <w:docPartObj>
              <w:docPartGallery w:val="Page Numbers (Top of Page)"/>
              <w:docPartUnique/>
            </w:docPartObj>
          </w:sdtPr>
          <w:sdtEndPr/>
          <w:sdtContent>
            <w:p w:rsidR="0046240E" w:rsidRDefault="006553EE" w:rsidP="00040613">
              <w:pPr>
                <w:bidi w:val="0"/>
                <w:jc w:val="center"/>
              </w:pP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 w:rsidR="0046240E">
                <w:rPr>
                  <w:noProof/>
                </w:rPr>
                <w:t>1</w:t>
              </w:r>
              <w:r>
                <w:rPr>
                  <w:noProof/>
                </w:rPr>
                <w:fldChar w:fldCharType="end"/>
              </w:r>
              <w:r w:rsidR="0046240E">
                <w:t xml:space="preserve"> of </w:t>
              </w:r>
              <w:fldSimple w:instr=" NUMPAGES  ">
                <w:r w:rsidR="00B36EB6">
                  <w:rPr>
                    <w:noProof/>
                  </w:rPr>
                  <w:t>1</w:t>
                </w:r>
              </w:fldSimple>
            </w:p>
          </w:sdtContent>
        </w:sdt>
        <w:p w:rsidR="0046240E" w:rsidRDefault="0046240E" w:rsidP="00040613">
          <w:pPr>
            <w:bidi w:val="0"/>
            <w:jc w:val="center"/>
            <w:rPr>
              <w:rFonts w:ascii="Times New Roman" w:hAnsi="Times New Roman" w:cs="Times New Roman"/>
              <w:rtl/>
            </w:rPr>
          </w:pPr>
        </w:p>
      </w:tc>
      <w:tc>
        <w:tcPr>
          <w:tcW w:w="810" w:type="dxa"/>
        </w:tcPr>
        <w:p w:rsidR="0046240E" w:rsidRDefault="0046240E" w:rsidP="00040613">
          <w:pPr>
            <w:jc w:val="both"/>
            <w:rPr>
              <w:rFonts w:cs="Levenim MT"/>
              <w:rtl/>
            </w:rPr>
          </w:pPr>
          <w:r>
            <w:rPr>
              <w:rFonts w:cs="Levenim MT"/>
              <w:rtl/>
            </w:rPr>
            <w:t>דף</w:t>
          </w:r>
        </w:p>
      </w:tc>
      <w:tc>
        <w:tcPr>
          <w:tcW w:w="7421" w:type="dxa"/>
          <w:gridSpan w:val="2"/>
          <w:vMerge/>
        </w:tcPr>
        <w:p w:rsidR="0046240E" w:rsidRDefault="0046240E" w:rsidP="00040613">
          <w:pPr>
            <w:bidi w:val="0"/>
            <w:jc w:val="center"/>
            <w:rPr>
              <w:rFonts w:ascii="Century Gothic" w:hAnsi="Century Gothic"/>
              <w:b/>
              <w:bCs/>
              <w:caps/>
            </w:rPr>
          </w:pPr>
        </w:p>
      </w:tc>
    </w:tr>
    <w:tr w:rsidR="0046240E" w:rsidTr="00040613">
      <w:trPr>
        <w:cantSplit/>
        <w:trHeight w:hRule="exact" w:val="375"/>
        <w:jc w:val="center"/>
      </w:trPr>
      <w:tc>
        <w:tcPr>
          <w:tcW w:w="2644" w:type="dxa"/>
          <w:gridSpan w:val="3"/>
          <w:vAlign w:val="center"/>
        </w:tcPr>
        <w:p w:rsidR="0046240E" w:rsidRDefault="0046240E" w:rsidP="00B7122E">
          <w:pPr>
            <w:bidi w:val="0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QA </w:t>
          </w:r>
          <w:r w:rsidRPr="007B7C2D">
            <w:rPr>
              <w:rFonts w:ascii="Times New Roman" w:hAnsi="Times New Roman" w:cs="Times New Roman"/>
              <w:b/>
              <w:bCs/>
              <w:sz w:val="28"/>
              <w:szCs w:val="28"/>
              <w:rtl/>
            </w:rPr>
            <w:t>–</w:t>
          </w:r>
          <w:r w:rsidRPr="007B7C2D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 </w:t>
          </w:r>
        </w:p>
      </w:tc>
      <w:tc>
        <w:tcPr>
          <w:tcW w:w="7421" w:type="dxa"/>
          <w:gridSpan w:val="2"/>
          <w:vMerge/>
        </w:tcPr>
        <w:p w:rsidR="0046240E" w:rsidRDefault="0046240E" w:rsidP="00040613">
          <w:pPr>
            <w:bidi w:val="0"/>
            <w:jc w:val="center"/>
            <w:rPr>
              <w:rFonts w:ascii="Century Gothic" w:hAnsi="Century Gothic"/>
              <w:b/>
              <w:bCs/>
              <w:caps/>
            </w:rPr>
          </w:pPr>
        </w:p>
      </w:tc>
    </w:tr>
  </w:tbl>
  <w:p w:rsidR="0046240E" w:rsidRDefault="0046240E">
    <w:pPr>
      <w:pStyle w:val="Header"/>
    </w:pPr>
  </w:p>
  <w:tbl>
    <w:tblPr>
      <w:tblStyle w:val="TableGrid"/>
      <w:bidiVisual/>
      <w:tblW w:w="10080" w:type="dxa"/>
      <w:tblInd w:w="-154" w:type="dxa"/>
      <w:tblBorders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3438"/>
      <w:gridCol w:w="3285"/>
      <w:gridCol w:w="3357"/>
    </w:tblGrid>
    <w:tr w:rsidR="0046240E" w:rsidRPr="006F2408" w:rsidTr="00886A9F">
      <w:tc>
        <w:tcPr>
          <w:tcW w:w="3438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:rsidR="0046240E" w:rsidRPr="00886A9F" w:rsidRDefault="0046240E" w:rsidP="00886A9F">
          <w:pPr>
            <w:bidi w:val="0"/>
            <w:rPr>
              <w:rFonts w:cs="Levenim MT"/>
              <w:sz w:val="20"/>
              <w:szCs w:val="20"/>
              <w:rtl/>
            </w:rPr>
          </w:pPr>
          <w:r w:rsidRPr="00886A9F">
            <w:rPr>
              <w:rFonts w:cs="Levenim MT"/>
              <w:sz w:val="20"/>
              <w:szCs w:val="20"/>
            </w:rPr>
            <w:t>Approved By:</w:t>
          </w:r>
          <w:r>
            <w:rPr>
              <w:rFonts w:cs="Levenim MT"/>
              <w:sz w:val="20"/>
              <w:szCs w:val="20"/>
            </w:rPr>
            <w:t>Gilad Salomon</w:t>
          </w:r>
        </w:p>
      </w:tc>
      <w:tc>
        <w:tcPr>
          <w:tcW w:w="3285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:rsidR="0046240E" w:rsidRPr="00886A9F" w:rsidRDefault="0046240E" w:rsidP="00886A9F">
          <w:pPr>
            <w:bidi w:val="0"/>
            <w:rPr>
              <w:rFonts w:cs="Levenim MT"/>
              <w:sz w:val="20"/>
              <w:szCs w:val="20"/>
              <w:rtl/>
            </w:rPr>
          </w:pPr>
          <w:r w:rsidRPr="00886A9F">
            <w:rPr>
              <w:rFonts w:cs="Levenim MT"/>
              <w:sz w:val="20"/>
              <w:szCs w:val="20"/>
            </w:rPr>
            <w:t>Written By:</w:t>
          </w:r>
          <w:r>
            <w:rPr>
              <w:rFonts w:cs="Levenim MT"/>
              <w:sz w:val="20"/>
              <w:szCs w:val="20"/>
            </w:rPr>
            <w:t xml:space="preserve"> Eyal Shahal</w:t>
          </w:r>
        </w:p>
      </w:tc>
      <w:tc>
        <w:tcPr>
          <w:tcW w:w="3357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:rsidR="0046240E" w:rsidRPr="00886A9F" w:rsidRDefault="0046240E" w:rsidP="00AD2E37">
          <w:pPr>
            <w:bidi w:val="0"/>
            <w:rPr>
              <w:rFonts w:cs="Levenim MT"/>
              <w:sz w:val="20"/>
              <w:szCs w:val="20"/>
              <w:rtl/>
            </w:rPr>
          </w:pPr>
          <w:r w:rsidRPr="00886A9F">
            <w:rPr>
              <w:rFonts w:cs="Levenim MT"/>
              <w:sz w:val="20"/>
              <w:szCs w:val="20"/>
            </w:rPr>
            <w:t>Date of Approval:</w:t>
          </w:r>
          <w:r>
            <w:rPr>
              <w:rFonts w:cs="Levenim MT"/>
              <w:sz w:val="20"/>
              <w:szCs w:val="20"/>
            </w:rPr>
            <w:t>15.0</w:t>
          </w:r>
          <w:r>
            <w:rPr>
              <w:rFonts w:cs="Levenim MT" w:hint="cs"/>
              <w:sz w:val="20"/>
              <w:szCs w:val="20"/>
              <w:rtl/>
            </w:rPr>
            <w:t>6</w:t>
          </w:r>
          <w:r>
            <w:rPr>
              <w:rFonts w:cs="Levenim MT"/>
              <w:sz w:val="20"/>
              <w:szCs w:val="20"/>
            </w:rPr>
            <w:t>.09</w:t>
          </w:r>
        </w:p>
      </w:tc>
    </w:tr>
  </w:tbl>
  <w:p w:rsidR="0046240E" w:rsidRDefault="004624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1188B"/>
    <w:multiLevelType w:val="hybridMultilevel"/>
    <w:tmpl w:val="4A24B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4097">
      <o:colormru v:ext="edit" colors="#963,#875a2d,#6e4924"/>
    </o:shapedefaults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DB5"/>
    <w:rsid w:val="00012583"/>
    <w:rsid w:val="000160D2"/>
    <w:rsid w:val="000203A0"/>
    <w:rsid w:val="00024733"/>
    <w:rsid w:val="00025A74"/>
    <w:rsid w:val="00030635"/>
    <w:rsid w:val="00037E8B"/>
    <w:rsid w:val="00040613"/>
    <w:rsid w:val="000407EB"/>
    <w:rsid w:val="00040B40"/>
    <w:rsid w:val="00051774"/>
    <w:rsid w:val="0006491C"/>
    <w:rsid w:val="000665C6"/>
    <w:rsid w:val="00066CC0"/>
    <w:rsid w:val="00080350"/>
    <w:rsid w:val="00081295"/>
    <w:rsid w:val="00092E81"/>
    <w:rsid w:val="00095DAA"/>
    <w:rsid w:val="0009692B"/>
    <w:rsid w:val="000A0F02"/>
    <w:rsid w:val="000A7DDD"/>
    <w:rsid w:val="000B0018"/>
    <w:rsid w:val="000B6F46"/>
    <w:rsid w:val="000C19F2"/>
    <w:rsid w:val="000C34C1"/>
    <w:rsid w:val="000C54BF"/>
    <w:rsid w:val="000D34D8"/>
    <w:rsid w:val="000D4399"/>
    <w:rsid w:val="000D69F5"/>
    <w:rsid w:val="000D6E46"/>
    <w:rsid w:val="000D70BF"/>
    <w:rsid w:val="000E50EB"/>
    <w:rsid w:val="000E61BF"/>
    <w:rsid w:val="000E6699"/>
    <w:rsid w:val="000E7DD7"/>
    <w:rsid w:val="000F47B8"/>
    <w:rsid w:val="0010160C"/>
    <w:rsid w:val="00105B9C"/>
    <w:rsid w:val="00111C87"/>
    <w:rsid w:val="00116A9B"/>
    <w:rsid w:val="00117DA2"/>
    <w:rsid w:val="001220C9"/>
    <w:rsid w:val="00122531"/>
    <w:rsid w:val="0012317C"/>
    <w:rsid w:val="001304CF"/>
    <w:rsid w:val="00130837"/>
    <w:rsid w:val="001320E1"/>
    <w:rsid w:val="00136957"/>
    <w:rsid w:val="00137A46"/>
    <w:rsid w:val="00141C04"/>
    <w:rsid w:val="0016006F"/>
    <w:rsid w:val="00164BFF"/>
    <w:rsid w:val="001719A1"/>
    <w:rsid w:val="00177763"/>
    <w:rsid w:val="00180F89"/>
    <w:rsid w:val="001812BD"/>
    <w:rsid w:val="00181C23"/>
    <w:rsid w:val="001855C4"/>
    <w:rsid w:val="00192049"/>
    <w:rsid w:val="00193B86"/>
    <w:rsid w:val="00196BC6"/>
    <w:rsid w:val="001A0E93"/>
    <w:rsid w:val="001A3DA9"/>
    <w:rsid w:val="001B41BD"/>
    <w:rsid w:val="001C01CA"/>
    <w:rsid w:val="001C1F4E"/>
    <w:rsid w:val="001C3145"/>
    <w:rsid w:val="001C415D"/>
    <w:rsid w:val="001C43D5"/>
    <w:rsid w:val="001D1938"/>
    <w:rsid w:val="001D2B15"/>
    <w:rsid w:val="001D3AC5"/>
    <w:rsid w:val="001D3FE4"/>
    <w:rsid w:val="001E7839"/>
    <w:rsid w:val="00202534"/>
    <w:rsid w:val="00217592"/>
    <w:rsid w:val="0023213F"/>
    <w:rsid w:val="002440B4"/>
    <w:rsid w:val="00244444"/>
    <w:rsid w:val="00244A87"/>
    <w:rsid w:val="002472C0"/>
    <w:rsid w:val="002474BA"/>
    <w:rsid w:val="00261565"/>
    <w:rsid w:val="002649BE"/>
    <w:rsid w:val="00271460"/>
    <w:rsid w:val="00273673"/>
    <w:rsid w:val="002839C5"/>
    <w:rsid w:val="002848A7"/>
    <w:rsid w:val="00291F94"/>
    <w:rsid w:val="002941AE"/>
    <w:rsid w:val="002A54C9"/>
    <w:rsid w:val="002B6D6B"/>
    <w:rsid w:val="002B77B5"/>
    <w:rsid w:val="002C0521"/>
    <w:rsid w:val="002C0F64"/>
    <w:rsid w:val="002D5A32"/>
    <w:rsid w:val="002E0C39"/>
    <w:rsid w:val="002E14C0"/>
    <w:rsid w:val="002E3ACA"/>
    <w:rsid w:val="002E3F01"/>
    <w:rsid w:val="002E4093"/>
    <w:rsid w:val="002E5D2E"/>
    <w:rsid w:val="002F5F62"/>
    <w:rsid w:val="00302687"/>
    <w:rsid w:val="00314902"/>
    <w:rsid w:val="00315688"/>
    <w:rsid w:val="00317B9D"/>
    <w:rsid w:val="003232A4"/>
    <w:rsid w:val="00331224"/>
    <w:rsid w:val="00352163"/>
    <w:rsid w:val="0035433F"/>
    <w:rsid w:val="003578AB"/>
    <w:rsid w:val="0036388A"/>
    <w:rsid w:val="00365ED8"/>
    <w:rsid w:val="00375771"/>
    <w:rsid w:val="00377777"/>
    <w:rsid w:val="00381709"/>
    <w:rsid w:val="00382D7A"/>
    <w:rsid w:val="00384E15"/>
    <w:rsid w:val="003900DB"/>
    <w:rsid w:val="00393730"/>
    <w:rsid w:val="003A1A29"/>
    <w:rsid w:val="003A3658"/>
    <w:rsid w:val="003A5972"/>
    <w:rsid w:val="003B199A"/>
    <w:rsid w:val="003B1B16"/>
    <w:rsid w:val="003B3BA5"/>
    <w:rsid w:val="003B64B0"/>
    <w:rsid w:val="003C12CB"/>
    <w:rsid w:val="003C196E"/>
    <w:rsid w:val="003C287F"/>
    <w:rsid w:val="003C2FD2"/>
    <w:rsid w:val="003C6300"/>
    <w:rsid w:val="003D1CBA"/>
    <w:rsid w:val="003E4070"/>
    <w:rsid w:val="003E4A2C"/>
    <w:rsid w:val="003F1095"/>
    <w:rsid w:val="003F1A57"/>
    <w:rsid w:val="003F5D52"/>
    <w:rsid w:val="003F7735"/>
    <w:rsid w:val="004029E4"/>
    <w:rsid w:val="004041A5"/>
    <w:rsid w:val="00406D09"/>
    <w:rsid w:val="004109E5"/>
    <w:rsid w:val="00425318"/>
    <w:rsid w:val="0042671E"/>
    <w:rsid w:val="0042691E"/>
    <w:rsid w:val="00427F7F"/>
    <w:rsid w:val="00430559"/>
    <w:rsid w:val="004331BE"/>
    <w:rsid w:val="00451EEC"/>
    <w:rsid w:val="0046240E"/>
    <w:rsid w:val="004650EF"/>
    <w:rsid w:val="00475CE9"/>
    <w:rsid w:val="00482B98"/>
    <w:rsid w:val="004916E8"/>
    <w:rsid w:val="00493438"/>
    <w:rsid w:val="004939E8"/>
    <w:rsid w:val="004A3B89"/>
    <w:rsid w:val="004A3C59"/>
    <w:rsid w:val="004A534F"/>
    <w:rsid w:val="004A792B"/>
    <w:rsid w:val="004B07AC"/>
    <w:rsid w:val="004B17AD"/>
    <w:rsid w:val="004B5C18"/>
    <w:rsid w:val="004B6A82"/>
    <w:rsid w:val="004C16F2"/>
    <w:rsid w:val="004D2457"/>
    <w:rsid w:val="004D44A2"/>
    <w:rsid w:val="004D4F75"/>
    <w:rsid w:val="004D5DC5"/>
    <w:rsid w:val="004E3502"/>
    <w:rsid w:val="004F09BF"/>
    <w:rsid w:val="004F0D36"/>
    <w:rsid w:val="004F6BB8"/>
    <w:rsid w:val="00500223"/>
    <w:rsid w:val="00513361"/>
    <w:rsid w:val="00520568"/>
    <w:rsid w:val="005208DA"/>
    <w:rsid w:val="00530FEE"/>
    <w:rsid w:val="0053267C"/>
    <w:rsid w:val="00533960"/>
    <w:rsid w:val="0053648E"/>
    <w:rsid w:val="00536A39"/>
    <w:rsid w:val="005425E0"/>
    <w:rsid w:val="00550269"/>
    <w:rsid w:val="00562DF5"/>
    <w:rsid w:val="00564EC0"/>
    <w:rsid w:val="005657F7"/>
    <w:rsid w:val="00565D2A"/>
    <w:rsid w:val="00583C11"/>
    <w:rsid w:val="005840C1"/>
    <w:rsid w:val="00584D0B"/>
    <w:rsid w:val="005A5BE1"/>
    <w:rsid w:val="005A5FBE"/>
    <w:rsid w:val="005A608D"/>
    <w:rsid w:val="005A7530"/>
    <w:rsid w:val="005B1A99"/>
    <w:rsid w:val="005C1780"/>
    <w:rsid w:val="005C2130"/>
    <w:rsid w:val="005C227E"/>
    <w:rsid w:val="005C2CB2"/>
    <w:rsid w:val="005D551E"/>
    <w:rsid w:val="005D5B73"/>
    <w:rsid w:val="005E0E4E"/>
    <w:rsid w:val="005E0F84"/>
    <w:rsid w:val="005F528E"/>
    <w:rsid w:val="0060221A"/>
    <w:rsid w:val="0060418C"/>
    <w:rsid w:val="00606C2A"/>
    <w:rsid w:val="006077EC"/>
    <w:rsid w:val="006223D4"/>
    <w:rsid w:val="006367A9"/>
    <w:rsid w:val="00637240"/>
    <w:rsid w:val="00644DFD"/>
    <w:rsid w:val="006553EE"/>
    <w:rsid w:val="0065691A"/>
    <w:rsid w:val="00660A2F"/>
    <w:rsid w:val="00662C7D"/>
    <w:rsid w:val="00664434"/>
    <w:rsid w:val="006658B8"/>
    <w:rsid w:val="0067590A"/>
    <w:rsid w:val="00675B93"/>
    <w:rsid w:val="0067632A"/>
    <w:rsid w:val="00677D35"/>
    <w:rsid w:val="00691AE0"/>
    <w:rsid w:val="0069260F"/>
    <w:rsid w:val="006932AD"/>
    <w:rsid w:val="006942CB"/>
    <w:rsid w:val="006A2B3B"/>
    <w:rsid w:val="006A5FF6"/>
    <w:rsid w:val="006B4B72"/>
    <w:rsid w:val="006C7FD8"/>
    <w:rsid w:val="006D19B1"/>
    <w:rsid w:val="006D260A"/>
    <w:rsid w:val="006D4ABC"/>
    <w:rsid w:val="006D565D"/>
    <w:rsid w:val="006E03E8"/>
    <w:rsid w:val="006E2E2E"/>
    <w:rsid w:val="006F2408"/>
    <w:rsid w:val="006F2DBC"/>
    <w:rsid w:val="006F359B"/>
    <w:rsid w:val="006F579F"/>
    <w:rsid w:val="006F7E0A"/>
    <w:rsid w:val="00700FC4"/>
    <w:rsid w:val="00705932"/>
    <w:rsid w:val="007213D2"/>
    <w:rsid w:val="00724D36"/>
    <w:rsid w:val="0072534C"/>
    <w:rsid w:val="00733F57"/>
    <w:rsid w:val="00736A7B"/>
    <w:rsid w:val="00740D55"/>
    <w:rsid w:val="007438D8"/>
    <w:rsid w:val="0076790D"/>
    <w:rsid w:val="007679F2"/>
    <w:rsid w:val="007707FF"/>
    <w:rsid w:val="00771D6E"/>
    <w:rsid w:val="00773525"/>
    <w:rsid w:val="00777A76"/>
    <w:rsid w:val="007910CD"/>
    <w:rsid w:val="007917DF"/>
    <w:rsid w:val="007921FE"/>
    <w:rsid w:val="00795B15"/>
    <w:rsid w:val="007A43E3"/>
    <w:rsid w:val="007A71E7"/>
    <w:rsid w:val="007B4B78"/>
    <w:rsid w:val="007B7C2D"/>
    <w:rsid w:val="007C21B6"/>
    <w:rsid w:val="007C35DB"/>
    <w:rsid w:val="007C5215"/>
    <w:rsid w:val="007C61E3"/>
    <w:rsid w:val="007E1BA8"/>
    <w:rsid w:val="007E691E"/>
    <w:rsid w:val="007F0CA3"/>
    <w:rsid w:val="007F1090"/>
    <w:rsid w:val="00802BC6"/>
    <w:rsid w:val="008052A4"/>
    <w:rsid w:val="008108F0"/>
    <w:rsid w:val="0081192D"/>
    <w:rsid w:val="00812A63"/>
    <w:rsid w:val="00821D15"/>
    <w:rsid w:val="008429A8"/>
    <w:rsid w:val="00843219"/>
    <w:rsid w:val="00845456"/>
    <w:rsid w:val="008558E1"/>
    <w:rsid w:val="008668A1"/>
    <w:rsid w:val="00866F9E"/>
    <w:rsid w:val="00872C68"/>
    <w:rsid w:val="008742FA"/>
    <w:rsid w:val="008827E9"/>
    <w:rsid w:val="008869F0"/>
    <w:rsid w:val="00886A9F"/>
    <w:rsid w:val="00893213"/>
    <w:rsid w:val="00897C7F"/>
    <w:rsid w:val="008A2B78"/>
    <w:rsid w:val="008A3D80"/>
    <w:rsid w:val="008A4601"/>
    <w:rsid w:val="008A53B6"/>
    <w:rsid w:val="008A5E5C"/>
    <w:rsid w:val="008B36FC"/>
    <w:rsid w:val="008C2EDC"/>
    <w:rsid w:val="008C748C"/>
    <w:rsid w:val="008D278F"/>
    <w:rsid w:val="008E5A03"/>
    <w:rsid w:val="008F1C04"/>
    <w:rsid w:val="00907237"/>
    <w:rsid w:val="009103BB"/>
    <w:rsid w:val="009130E3"/>
    <w:rsid w:val="00914F37"/>
    <w:rsid w:val="00921A23"/>
    <w:rsid w:val="00924750"/>
    <w:rsid w:val="0093025B"/>
    <w:rsid w:val="00930C95"/>
    <w:rsid w:val="00931054"/>
    <w:rsid w:val="009529E1"/>
    <w:rsid w:val="00952CC4"/>
    <w:rsid w:val="009546E7"/>
    <w:rsid w:val="00956B4B"/>
    <w:rsid w:val="00957545"/>
    <w:rsid w:val="00971545"/>
    <w:rsid w:val="00971B95"/>
    <w:rsid w:val="00991306"/>
    <w:rsid w:val="0099331D"/>
    <w:rsid w:val="0099331F"/>
    <w:rsid w:val="00996A67"/>
    <w:rsid w:val="009A0F22"/>
    <w:rsid w:val="009A2F46"/>
    <w:rsid w:val="009A3379"/>
    <w:rsid w:val="009A62CE"/>
    <w:rsid w:val="009A7876"/>
    <w:rsid w:val="009B3DD4"/>
    <w:rsid w:val="009C0F4F"/>
    <w:rsid w:val="009C143C"/>
    <w:rsid w:val="009C1628"/>
    <w:rsid w:val="009C4A87"/>
    <w:rsid w:val="009C5D6F"/>
    <w:rsid w:val="009D1269"/>
    <w:rsid w:val="009E176F"/>
    <w:rsid w:val="009F0B17"/>
    <w:rsid w:val="009F6912"/>
    <w:rsid w:val="009F6AC4"/>
    <w:rsid w:val="009F72DD"/>
    <w:rsid w:val="00A043AC"/>
    <w:rsid w:val="00A15E44"/>
    <w:rsid w:val="00A24CE5"/>
    <w:rsid w:val="00A25D91"/>
    <w:rsid w:val="00A32543"/>
    <w:rsid w:val="00A34FCC"/>
    <w:rsid w:val="00A364EB"/>
    <w:rsid w:val="00A417C7"/>
    <w:rsid w:val="00A42689"/>
    <w:rsid w:val="00A43826"/>
    <w:rsid w:val="00A47BAC"/>
    <w:rsid w:val="00A563DE"/>
    <w:rsid w:val="00A603FA"/>
    <w:rsid w:val="00A61F0C"/>
    <w:rsid w:val="00A80012"/>
    <w:rsid w:val="00A9174A"/>
    <w:rsid w:val="00A92BCF"/>
    <w:rsid w:val="00A92FEA"/>
    <w:rsid w:val="00A93FA6"/>
    <w:rsid w:val="00AA2D52"/>
    <w:rsid w:val="00AA4E40"/>
    <w:rsid w:val="00AA7B8B"/>
    <w:rsid w:val="00AC2B2E"/>
    <w:rsid w:val="00AC3553"/>
    <w:rsid w:val="00AD231D"/>
    <w:rsid w:val="00AD2E37"/>
    <w:rsid w:val="00AD4906"/>
    <w:rsid w:val="00AE09A9"/>
    <w:rsid w:val="00AE27AC"/>
    <w:rsid w:val="00AF050B"/>
    <w:rsid w:val="00AF6F6E"/>
    <w:rsid w:val="00B1332B"/>
    <w:rsid w:val="00B2082E"/>
    <w:rsid w:val="00B21C31"/>
    <w:rsid w:val="00B27714"/>
    <w:rsid w:val="00B3335F"/>
    <w:rsid w:val="00B34D35"/>
    <w:rsid w:val="00B36EB6"/>
    <w:rsid w:val="00B3760F"/>
    <w:rsid w:val="00B40976"/>
    <w:rsid w:val="00B42D5F"/>
    <w:rsid w:val="00B4604E"/>
    <w:rsid w:val="00B5577A"/>
    <w:rsid w:val="00B57E59"/>
    <w:rsid w:val="00B6513B"/>
    <w:rsid w:val="00B6729A"/>
    <w:rsid w:val="00B7122E"/>
    <w:rsid w:val="00B75175"/>
    <w:rsid w:val="00B768B6"/>
    <w:rsid w:val="00B85DB5"/>
    <w:rsid w:val="00B86D83"/>
    <w:rsid w:val="00B90D35"/>
    <w:rsid w:val="00B955F2"/>
    <w:rsid w:val="00BA471E"/>
    <w:rsid w:val="00BA49D4"/>
    <w:rsid w:val="00BA6B6D"/>
    <w:rsid w:val="00BB231C"/>
    <w:rsid w:val="00BC2A11"/>
    <w:rsid w:val="00BC6680"/>
    <w:rsid w:val="00BD1DF1"/>
    <w:rsid w:val="00BD5100"/>
    <w:rsid w:val="00BD5870"/>
    <w:rsid w:val="00BD6F53"/>
    <w:rsid w:val="00BE1EE5"/>
    <w:rsid w:val="00BE4DBC"/>
    <w:rsid w:val="00BE6867"/>
    <w:rsid w:val="00BE6E8A"/>
    <w:rsid w:val="00BE6EB1"/>
    <w:rsid w:val="00BE7876"/>
    <w:rsid w:val="00BF3C78"/>
    <w:rsid w:val="00BF7C9D"/>
    <w:rsid w:val="00C035EE"/>
    <w:rsid w:val="00C03EEC"/>
    <w:rsid w:val="00C060D0"/>
    <w:rsid w:val="00C11992"/>
    <w:rsid w:val="00C12E4B"/>
    <w:rsid w:val="00C179C9"/>
    <w:rsid w:val="00C209BF"/>
    <w:rsid w:val="00C20C71"/>
    <w:rsid w:val="00C20F82"/>
    <w:rsid w:val="00C35D4B"/>
    <w:rsid w:val="00C363D6"/>
    <w:rsid w:val="00C37852"/>
    <w:rsid w:val="00C42E29"/>
    <w:rsid w:val="00C62AF8"/>
    <w:rsid w:val="00C7796F"/>
    <w:rsid w:val="00C779C8"/>
    <w:rsid w:val="00C85336"/>
    <w:rsid w:val="00C8740A"/>
    <w:rsid w:val="00C916A4"/>
    <w:rsid w:val="00CA7C32"/>
    <w:rsid w:val="00CB231A"/>
    <w:rsid w:val="00CC2CC2"/>
    <w:rsid w:val="00CC7A81"/>
    <w:rsid w:val="00CD1F0F"/>
    <w:rsid w:val="00CE01AD"/>
    <w:rsid w:val="00CE1EDD"/>
    <w:rsid w:val="00CE4AA6"/>
    <w:rsid w:val="00CE75CD"/>
    <w:rsid w:val="00CF4E12"/>
    <w:rsid w:val="00CF6045"/>
    <w:rsid w:val="00D053AF"/>
    <w:rsid w:val="00D05C07"/>
    <w:rsid w:val="00D163B3"/>
    <w:rsid w:val="00D21CFE"/>
    <w:rsid w:val="00D22226"/>
    <w:rsid w:val="00D3505D"/>
    <w:rsid w:val="00D44D0B"/>
    <w:rsid w:val="00D4632E"/>
    <w:rsid w:val="00D51876"/>
    <w:rsid w:val="00D6516F"/>
    <w:rsid w:val="00D72BA5"/>
    <w:rsid w:val="00D73029"/>
    <w:rsid w:val="00D73645"/>
    <w:rsid w:val="00D766A6"/>
    <w:rsid w:val="00D76A9C"/>
    <w:rsid w:val="00D77756"/>
    <w:rsid w:val="00D820C7"/>
    <w:rsid w:val="00D82D93"/>
    <w:rsid w:val="00D870F2"/>
    <w:rsid w:val="00D91D5C"/>
    <w:rsid w:val="00DA49B2"/>
    <w:rsid w:val="00DB2574"/>
    <w:rsid w:val="00DC0AB6"/>
    <w:rsid w:val="00DC0AF4"/>
    <w:rsid w:val="00DD6C8F"/>
    <w:rsid w:val="00DE198E"/>
    <w:rsid w:val="00DE3D3E"/>
    <w:rsid w:val="00DE3EFC"/>
    <w:rsid w:val="00DF0B61"/>
    <w:rsid w:val="00DF12C7"/>
    <w:rsid w:val="00DF13B8"/>
    <w:rsid w:val="00DF4257"/>
    <w:rsid w:val="00DF42E0"/>
    <w:rsid w:val="00E01508"/>
    <w:rsid w:val="00E0276E"/>
    <w:rsid w:val="00E06B2C"/>
    <w:rsid w:val="00E16D9A"/>
    <w:rsid w:val="00E30801"/>
    <w:rsid w:val="00E3348B"/>
    <w:rsid w:val="00E35D57"/>
    <w:rsid w:val="00E50580"/>
    <w:rsid w:val="00E5713D"/>
    <w:rsid w:val="00E630FE"/>
    <w:rsid w:val="00E6322F"/>
    <w:rsid w:val="00E6426D"/>
    <w:rsid w:val="00E72C18"/>
    <w:rsid w:val="00E73FFA"/>
    <w:rsid w:val="00E8413C"/>
    <w:rsid w:val="00E84621"/>
    <w:rsid w:val="00E86D9A"/>
    <w:rsid w:val="00E9113A"/>
    <w:rsid w:val="00E930B1"/>
    <w:rsid w:val="00E95D35"/>
    <w:rsid w:val="00E95FEE"/>
    <w:rsid w:val="00E96D58"/>
    <w:rsid w:val="00EA2B47"/>
    <w:rsid w:val="00EA4E61"/>
    <w:rsid w:val="00EB0C19"/>
    <w:rsid w:val="00EB1522"/>
    <w:rsid w:val="00EB2C0E"/>
    <w:rsid w:val="00EB3875"/>
    <w:rsid w:val="00EC045F"/>
    <w:rsid w:val="00EC6957"/>
    <w:rsid w:val="00ED0ECB"/>
    <w:rsid w:val="00ED6846"/>
    <w:rsid w:val="00EE41C9"/>
    <w:rsid w:val="00EF1B1A"/>
    <w:rsid w:val="00EF693A"/>
    <w:rsid w:val="00F07400"/>
    <w:rsid w:val="00F12F29"/>
    <w:rsid w:val="00F14EC3"/>
    <w:rsid w:val="00F20881"/>
    <w:rsid w:val="00F2142B"/>
    <w:rsid w:val="00F2310A"/>
    <w:rsid w:val="00F30CBC"/>
    <w:rsid w:val="00F3632C"/>
    <w:rsid w:val="00F412CF"/>
    <w:rsid w:val="00F4723F"/>
    <w:rsid w:val="00F56714"/>
    <w:rsid w:val="00F56ABB"/>
    <w:rsid w:val="00F60B54"/>
    <w:rsid w:val="00F643B7"/>
    <w:rsid w:val="00F714EE"/>
    <w:rsid w:val="00F80613"/>
    <w:rsid w:val="00F8367C"/>
    <w:rsid w:val="00F917BC"/>
    <w:rsid w:val="00F92649"/>
    <w:rsid w:val="00F976B3"/>
    <w:rsid w:val="00FA4A12"/>
    <w:rsid w:val="00FB75E7"/>
    <w:rsid w:val="00FC032C"/>
    <w:rsid w:val="00FC5E0C"/>
    <w:rsid w:val="00FD08A9"/>
    <w:rsid w:val="00FD2E6C"/>
    <w:rsid w:val="00FD3FDE"/>
    <w:rsid w:val="00FD4940"/>
    <w:rsid w:val="00FD63D4"/>
    <w:rsid w:val="00FE4E03"/>
    <w:rsid w:val="00FF078D"/>
    <w:rsid w:val="00FF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#963,#875a2d,#6e4924"/>
    </o:shapedefaults>
    <o:shapelayout v:ext="edit">
      <o:idmap v:ext="edit" data="1"/>
    </o:shapelayout>
  </w:shapeDefaults>
  <w:decimalSymbol w:val="."/>
  <w:listSeparator w:val=","/>
  <w14:docId w14:val="53965FB8"/>
  <w15:docId w15:val="{B459C6CB-C348-439F-943F-31E68FD85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97C7F"/>
    <w:pPr>
      <w:overflowPunct w:val="0"/>
      <w:autoSpaceDE w:val="0"/>
      <w:autoSpaceDN w:val="0"/>
      <w:bidi/>
      <w:adjustRightInd w:val="0"/>
      <w:textAlignment w:val="baseline"/>
    </w:pPr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rsid w:val="00493438"/>
    <w:pPr>
      <w:keepNext/>
      <w:jc w:val="center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2440B4"/>
    <w:pPr>
      <w:keepNext/>
      <w:bidi w:val="0"/>
      <w:jc w:val="center"/>
      <w:outlineLvl w:val="1"/>
    </w:pPr>
    <w:rPr>
      <w:rFonts w:ascii="Century Gothic" w:hAnsi="Century Gothic"/>
      <w:b/>
      <w:bCs/>
      <w:caps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B7122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493438"/>
    <w:rPr>
      <w:color w:val="0000FF"/>
      <w:u w:val="single"/>
    </w:rPr>
  </w:style>
  <w:style w:type="paragraph" w:styleId="Header">
    <w:name w:val="header"/>
    <w:basedOn w:val="Normal"/>
    <w:link w:val="HeaderChar"/>
    <w:rsid w:val="0049343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493438"/>
    <w:pPr>
      <w:tabs>
        <w:tab w:val="center" w:pos="4153"/>
        <w:tab w:val="right" w:pos="8306"/>
      </w:tabs>
    </w:pPr>
  </w:style>
  <w:style w:type="character" w:customStyle="1" w:styleId="spelle">
    <w:name w:val="spelle"/>
    <w:basedOn w:val="DefaultParagraphFont"/>
    <w:rsid w:val="00493438"/>
  </w:style>
  <w:style w:type="character" w:styleId="PageNumber">
    <w:name w:val="page number"/>
    <w:basedOn w:val="DefaultParagraphFont"/>
    <w:rsid w:val="00493438"/>
  </w:style>
  <w:style w:type="paragraph" w:styleId="BalloonText">
    <w:name w:val="Balloon Text"/>
    <w:basedOn w:val="Normal"/>
    <w:semiHidden/>
    <w:rsid w:val="00493438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rsid w:val="00493438"/>
    <w:rPr>
      <w:color w:val="800080"/>
      <w:u w:val="single"/>
    </w:rPr>
  </w:style>
  <w:style w:type="paragraph" w:styleId="DocumentMap">
    <w:name w:val="Document Map"/>
    <w:basedOn w:val="Normal"/>
    <w:link w:val="DocumentMapChar"/>
    <w:rsid w:val="00691AE0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691AE0"/>
    <w:rPr>
      <w:rFonts w:ascii="Tahoma" w:hAnsi="Tahoma" w:cs="Tahoma"/>
      <w:sz w:val="16"/>
      <w:szCs w:val="16"/>
      <w:lang w:eastAsia="he-IL"/>
    </w:rPr>
  </w:style>
  <w:style w:type="character" w:customStyle="1" w:styleId="HeaderChar">
    <w:name w:val="Header Char"/>
    <w:basedOn w:val="DefaultParagraphFont"/>
    <w:link w:val="Header"/>
    <w:rsid w:val="00317B9D"/>
    <w:rPr>
      <w:sz w:val="24"/>
      <w:szCs w:val="24"/>
      <w:lang w:eastAsia="he-IL"/>
    </w:rPr>
  </w:style>
  <w:style w:type="table" w:styleId="TableGrid">
    <w:name w:val="Table Grid"/>
    <w:basedOn w:val="TableNormal"/>
    <w:uiPriority w:val="59"/>
    <w:rsid w:val="00B3760F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1C01CA"/>
    <w:rPr>
      <w:sz w:val="16"/>
      <w:szCs w:val="16"/>
    </w:rPr>
  </w:style>
  <w:style w:type="paragraph" w:styleId="CommentText">
    <w:name w:val="annotation text"/>
    <w:basedOn w:val="Normal"/>
    <w:link w:val="CommentTextChar"/>
    <w:rsid w:val="001C01C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C01CA"/>
    <w:rPr>
      <w:lang w:eastAsia="he-IL"/>
    </w:rPr>
  </w:style>
  <w:style w:type="paragraph" w:styleId="CommentSubject">
    <w:name w:val="annotation subject"/>
    <w:basedOn w:val="CommentText"/>
    <w:next w:val="CommentText"/>
    <w:link w:val="CommentSubjectChar"/>
    <w:rsid w:val="001C01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C01CA"/>
    <w:rPr>
      <w:b/>
      <w:bCs/>
      <w:lang w:eastAsia="he-IL"/>
    </w:rPr>
  </w:style>
  <w:style w:type="paragraph" w:styleId="ListParagraph">
    <w:name w:val="List Paragraph"/>
    <w:basedOn w:val="Normal"/>
    <w:uiPriority w:val="34"/>
    <w:qFormat/>
    <w:rsid w:val="009529E1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584D0B"/>
    <w:rPr>
      <w:sz w:val="24"/>
      <w:szCs w:val="24"/>
      <w:lang w:eastAsia="he-IL"/>
    </w:rPr>
  </w:style>
  <w:style w:type="character" w:customStyle="1" w:styleId="Heading2Char">
    <w:name w:val="Heading 2 Char"/>
    <w:basedOn w:val="DefaultParagraphFont"/>
    <w:link w:val="Heading2"/>
    <w:rsid w:val="002440B4"/>
    <w:rPr>
      <w:rFonts w:ascii="Century Gothic" w:hAnsi="Century Gothic" w:cs="Arial"/>
      <w:b/>
      <w:bCs/>
      <w:caps/>
      <w:sz w:val="24"/>
      <w:szCs w:val="24"/>
    </w:rPr>
  </w:style>
  <w:style w:type="paragraph" w:customStyle="1" w:styleId="11">
    <w:name w:val="1.1"/>
    <w:basedOn w:val="Normal"/>
    <w:rsid w:val="00664434"/>
    <w:pPr>
      <w:ind w:left="483" w:hanging="483"/>
    </w:pPr>
    <w:rPr>
      <w:rFonts w:ascii="Times New Roman" w:hAnsi="Times New Roman" w:cs="Times New Roman"/>
      <w:sz w:val="20"/>
    </w:rPr>
  </w:style>
  <w:style w:type="paragraph" w:styleId="BodyTextIndent2">
    <w:name w:val="Body Text Indent 2"/>
    <w:basedOn w:val="Normal"/>
    <w:link w:val="BodyTextIndent2Char"/>
    <w:rsid w:val="00B7122E"/>
    <w:pPr>
      <w:tabs>
        <w:tab w:val="left" w:pos="567"/>
        <w:tab w:val="left" w:pos="1418"/>
        <w:tab w:val="left" w:pos="1985"/>
        <w:tab w:val="left" w:pos="2552"/>
      </w:tabs>
      <w:overflowPunct/>
      <w:autoSpaceDE/>
      <w:autoSpaceDN/>
      <w:adjustRightInd/>
      <w:ind w:left="1418" w:hanging="1418"/>
      <w:jc w:val="both"/>
      <w:textAlignment w:val="auto"/>
    </w:pPr>
    <w:rPr>
      <w:rFonts w:ascii="Lucida Sans Unicode" w:hAnsi="Lucida Sans Unicode" w:cs="Lucida Sans Unicode"/>
      <w:sz w:val="20"/>
      <w:szCs w:val="20"/>
      <w:lang w:eastAsia="he-IL"/>
    </w:rPr>
  </w:style>
  <w:style w:type="character" w:customStyle="1" w:styleId="BodyTextIndent2Char">
    <w:name w:val="Body Text Indent 2 Char"/>
    <w:basedOn w:val="DefaultParagraphFont"/>
    <w:link w:val="BodyTextIndent2"/>
    <w:rsid w:val="00B7122E"/>
    <w:rPr>
      <w:rFonts w:ascii="Lucida Sans Unicode" w:hAnsi="Lucida Sans Unicode" w:cs="Lucida Sans Unicode"/>
      <w:lang w:eastAsia="he-IL"/>
    </w:rPr>
  </w:style>
  <w:style w:type="paragraph" w:styleId="BodyTextIndent3">
    <w:name w:val="Body Text Indent 3"/>
    <w:basedOn w:val="Normal"/>
    <w:link w:val="BodyTextIndent3Char"/>
    <w:rsid w:val="00B7122E"/>
    <w:pPr>
      <w:tabs>
        <w:tab w:val="left" w:pos="567"/>
        <w:tab w:val="left" w:pos="1418"/>
        <w:tab w:val="left" w:pos="1985"/>
        <w:tab w:val="left" w:pos="2552"/>
      </w:tabs>
      <w:overflowPunct/>
      <w:autoSpaceDE/>
      <w:autoSpaceDN/>
      <w:adjustRightInd/>
      <w:ind w:left="1985" w:hanging="1985"/>
      <w:jc w:val="both"/>
      <w:textAlignment w:val="auto"/>
    </w:pPr>
    <w:rPr>
      <w:rFonts w:ascii="Lucida Sans Unicode" w:hAnsi="Lucida Sans Unicode" w:cs="Lucida Sans Unicode"/>
      <w:sz w:val="20"/>
      <w:szCs w:val="20"/>
      <w:lang w:eastAsia="he-IL"/>
    </w:rPr>
  </w:style>
  <w:style w:type="character" w:customStyle="1" w:styleId="BodyTextIndent3Char">
    <w:name w:val="Body Text Indent 3 Char"/>
    <w:basedOn w:val="DefaultParagraphFont"/>
    <w:link w:val="BodyTextIndent3"/>
    <w:rsid w:val="00B7122E"/>
    <w:rPr>
      <w:rFonts w:ascii="Lucida Sans Unicode" w:hAnsi="Lucida Sans Unicode" w:cs="Lucida Sans Unicode"/>
      <w:lang w:eastAsia="he-IL"/>
    </w:rPr>
  </w:style>
  <w:style w:type="character" w:customStyle="1" w:styleId="Heading6Char">
    <w:name w:val="Heading 6 Char"/>
    <w:basedOn w:val="DefaultParagraphFont"/>
    <w:link w:val="Heading6"/>
    <w:semiHidden/>
    <w:rsid w:val="00B7122E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ps">
    <w:name w:val="hps"/>
    <w:basedOn w:val="DefaultParagraphFont"/>
    <w:rsid w:val="00066CC0"/>
  </w:style>
  <w:style w:type="character" w:customStyle="1" w:styleId="headline1">
    <w:name w:val="headline1"/>
    <w:basedOn w:val="DefaultParagraphFont"/>
    <w:rsid w:val="004B6A82"/>
    <w:rPr>
      <w:rFonts w:ascii="Arial" w:hAnsi="Arial" w:cs="Arial" w:hint="default"/>
      <w:b/>
      <w:bCs/>
      <w:i w:val="0"/>
      <w:iCs w:val="0"/>
      <w:smallCaps w:val="0"/>
      <w:color w:val="636363"/>
      <w:sz w:val="27"/>
      <w:szCs w:val="27"/>
    </w:rPr>
  </w:style>
  <w:style w:type="paragraph" w:styleId="NormalWeb">
    <w:name w:val="Normal (Web)"/>
    <w:basedOn w:val="Normal"/>
    <w:uiPriority w:val="99"/>
    <w:unhideWhenUsed/>
    <w:rsid w:val="009103BB"/>
    <w:pPr>
      <w:overflowPunct/>
      <w:autoSpaceDE/>
      <w:autoSpaceDN/>
      <w:bidi w:val="0"/>
      <w:adjustRightInd/>
      <w:spacing w:before="100" w:beforeAutospacing="1" w:after="100" w:afterAutospacing="1"/>
      <w:textAlignment w:val="auto"/>
    </w:pPr>
    <w:rPr>
      <w:rFonts w:ascii="Times New Roman" w:eastAsia="Calibri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3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http://www.sii.org.il/images/logo/engiso90012000.gif" TargetMode="External"/><Relationship Id="rId2" Type="http://schemas.openxmlformats.org/officeDocument/2006/relationships/image" Target="media/image3.png"/><Relationship Id="rId1" Type="http://schemas.openxmlformats.org/officeDocument/2006/relationships/hyperlink" Target="http://www.sii.org.il/WebFiles/zlogo/engiso90012000.zip" TargetMode="External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&#1513;&#1504;&#1497;&#1512;\&#1508;&#1493;&#1512;&#1502;&#1496;%20&#1500;&#1496;&#1493;&#1508;&#1505;%20IEOD%20201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377036-A8DD-49A0-A5C2-079F3AF2E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פורמט לטופס IEOD 2015</Template>
  <TotalTime>0</TotalTime>
  <Pages>1</Pages>
  <Words>54</Words>
  <Characters>828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‏18/12/2004</vt:lpstr>
      <vt:lpstr>‏18/12/2004</vt:lpstr>
    </vt:vector>
  </TitlesOfParts>
  <Company>Grizli777</Company>
  <LinksUpToDate>false</LinksUpToDate>
  <CharactersWithSpaces>881</CharactersWithSpaces>
  <SharedDoc>false</SharedDoc>
  <HLinks>
    <vt:vector size="30" baseType="variant">
      <vt:variant>
        <vt:i4>2687070</vt:i4>
      </vt:variant>
      <vt:variant>
        <vt:i4>3</vt:i4>
      </vt:variant>
      <vt:variant>
        <vt:i4>0</vt:i4>
      </vt:variant>
      <vt:variant>
        <vt:i4>5</vt:i4>
      </vt:variant>
      <vt:variant>
        <vt:lpwstr>mailto:ofertal@rafael.co.il</vt:lpwstr>
      </vt:variant>
      <vt:variant>
        <vt:lpwstr/>
      </vt:variant>
      <vt:variant>
        <vt:i4>1048700</vt:i4>
      </vt:variant>
      <vt:variant>
        <vt:i4>0</vt:i4>
      </vt:variant>
      <vt:variant>
        <vt:i4>0</vt:i4>
      </vt:variant>
      <vt:variant>
        <vt:i4>5</vt:i4>
      </vt:variant>
      <vt:variant>
        <vt:lpwstr>mailto:eitang@rafael.co.il</vt:lpwstr>
      </vt:variant>
      <vt:variant>
        <vt:lpwstr/>
      </vt:variant>
      <vt:variant>
        <vt:i4>852069</vt:i4>
      </vt:variant>
      <vt:variant>
        <vt:i4>6</vt:i4>
      </vt:variant>
      <vt:variant>
        <vt:i4>0</vt:i4>
      </vt:variant>
      <vt:variant>
        <vt:i4>5</vt:i4>
      </vt:variant>
      <vt:variant>
        <vt:lpwstr>mailto:info@ieod.co.il</vt:lpwstr>
      </vt:variant>
      <vt:variant>
        <vt:lpwstr/>
      </vt:variant>
      <vt:variant>
        <vt:i4>2359334</vt:i4>
      </vt:variant>
      <vt:variant>
        <vt:i4>-1</vt:i4>
      </vt:variant>
      <vt:variant>
        <vt:i4>2052</vt:i4>
      </vt:variant>
      <vt:variant>
        <vt:i4>4</vt:i4>
      </vt:variant>
      <vt:variant>
        <vt:lpwstr>http://www.sii.org.il/WebFiles/zlogo/engiso90012000.zip</vt:lpwstr>
      </vt:variant>
      <vt:variant>
        <vt:lpwstr/>
      </vt:variant>
      <vt:variant>
        <vt:i4>4849752</vt:i4>
      </vt:variant>
      <vt:variant>
        <vt:i4>-1</vt:i4>
      </vt:variant>
      <vt:variant>
        <vt:i4>2052</vt:i4>
      </vt:variant>
      <vt:variant>
        <vt:i4>1</vt:i4>
      </vt:variant>
      <vt:variant>
        <vt:lpwstr>http://www.sii.org.il/images/logo/engiso90012000.gif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‏18/12/2004</dc:title>
  <dc:creator>Assaf Shavit</dc:creator>
  <cp:lastModifiedBy>Omri Perry</cp:lastModifiedBy>
  <cp:revision>2</cp:revision>
  <cp:lastPrinted>2017-08-10T09:36:00Z</cp:lastPrinted>
  <dcterms:created xsi:type="dcterms:W3CDTF">2017-08-13T10:37:00Z</dcterms:created>
  <dcterms:modified xsi:type="dcterms:W3CDTF">2017-08-13T10:37:00Z</dcterms:modified>
</cp:coreProperties>
</file>