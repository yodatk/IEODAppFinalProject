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b"/>
        <w:tblpPr w:leftFromText="180" w:rightFromText="180" w:vertAnchor="text" w:tblpXSpec="right" w:tblpY="1"/>
        <w:tblOverlap w:val="never"/>
        <w:bidiVisual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318"/>
        <w:gridCol w:w="1324"/>
        <w:gridCol w:w="2327"/>
        <w:gridCol w:w="1736"/>
        <w:gridCol w:w="108"/>
        <w:gridCol w:w="3153"/>
      </w:tblGrid>
      <w:tr w:rsidR="00C91167" w:rsidRPr="00145408" w14:paraId="5BA9D2C2" w14:textId="77777777" w:rsidTr="00C91167">
        <w:trPr>
          <w:gridAfter w:val="1"/>
          <w:wAfter w:w="3153" w:type="dxa"/>
          <w:trHeight w:val="397"/>
        </w:trPr>
        <w:tc>
          <w:tcPr>
            <w:tcW w:w="1241" w:type="dxa"/>
            <w:vAlign w:val="bottom"/>
          </w:tcPr>
          <w:p w14:paraId="18CC1484" w14:textId="77777777" w:rsidR="00C91167" w:rsidRPr="00145408" w:rsidRDefault="00C91167" w:rsidP="00C91167">
            <w:pPr>
              <w:rPr>
                <w:rFonts w:cs="David"/>
                <w:rtl/>
              </w:rPr>
            </w:pPr>
            <w:r w:rsidRPr="00145408">
              <w:rPr>
                <w:rFonts w:cs="David" w:hint="cs"/>
                <w:rtl/>
              </w:rPr>
              <w:t>חלקה מס':</w:t>
            </w:r>
          </w:p>
        </w:tc>
        <w:tc>
          <w:tcPr>
            <w:tcW w:w="1642" w:type="dxa"/>
            <w:gridSpan w:val="2"/>
            <w:tcBorders>
              <w:bottom w:val="single" w:sz="4" w:space="0" w:color="auto"/>
            </w:tcBorders>
            <w:vAlign w:val="bottom"/>
          </w:tcPr>
          <w:p w14:paraId="683BD9E0" w14:textId="77777777" w:rsidR="00C91167" w:rsidRPr="00145408" w:rsidRDefault="00C91167" w:rsidP="00C91167">
            <w:pPr>
              <w:rPr>
                <w:rFonts w:cs="David"/>
                <w:rtl/>
              </w:rPr>
            </w:pPr>
          </w:p>
        </w:tc>
        <w:tc>
          <w:tcPr>
            <w:tcW w:w="2327" w:type="dxa"/>
            <w:vAlign w:val="bottom"/>
          </w:tcPr>
          <w:p w14:paraId="5B2262FB" w14:textId="77777777" w:rsidR="00C91167" w:rsidRDefault="00C91167" w:rsidP="00C91167">
            <w:pPr>
              <w:jc w:val="right"/>
              <w:rPr>
                <w:rFonts w:cs="David"/>
                <w:rtl/>
              </w:rPr>
            </w:pPr>
          </w:p>
          <w:p w14:paraId="513C13A5" w14:textId="77777777" w:rsidR="00C91167" w:rsidRPr="00145408" w:rsidRDefault="00C91167" w:rsidP="00C91167">
            <w:pPr>
              <w:jc w:val="right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  </w:t>
            </w:r>
            <w:r w:rsidRPr="00145408">
              <w:rPr>
                <w:rFonts w:cs="David" w:hint="cs"/>
                <w:rtl/>
              </w:rPr>
              <w:t>תאריך:</w:t>
            </w:r>
          </w:p>
        </w:tc>
        <w:tc>
          <w:tcPr>
            <w:tcW w:w="1844" w:type="dxa"/>
            <w:gridSpan w:val="2"/>
            <w:tcBorders>
              <w:bottom w:val="single" w:sz="4" w:space="0" w:color="auto"/>
            </w:tcBorders>
            <w:vAlign w:val="bottom"/>
          </w:tcPr>
          <w:p w14:paraId="08CA8054" w14:textId="77777777" w:rsidR="00C91167" w:rsidRPr="00145408" w:rsidRDefault="00C91167" w:rsidP="00C91167">
            <w:pPr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          </w:t>
            </w:r>
            <w:r w:rsidRPr="00145408">
              <w:rPr>
                <w:rFonts w:cs="David" w:hint="cs"/>
                <w:sz w:val="36"/>
                <w:szCs w:val="36"/>
                <w:rtl/>
              </w:rPr>
              <w:t>/     /</w:t>
            </w:r>
          </w:p>
        </w:tc>
      </w:tr>
      <w:tr w:rsidR="00145408" w:rsidRPr="00145408" w14:paraId="3F5D293F" w14:textId="77777777" w:rsidTr="00C91167">
        <w:trPr>
          <w:trHeight w:val="397"/>
        </w:trPr>
        <w:tc>
          <w:tcPr>
            <w:tcW w:w="1559" w:type="dxa"/>
            <w:gridSpan w:val="2"/>
            <w:vAlign w:val="bottom"/>
          </w:tcPr>
          <w:p w14:paraId="5C79D73C" w14:textId="77777777" w:rsidR="00145408" w:rsidRPr="00145408" w:rsidRDefault="00145408" w:rsidP="00C91167">
            <w:pPr>
              <w:rPr>
                <w:rFonts w:cs="David"/>
                <w:rtl/>
              </w:rPr>
            </w:pPr>
          </w:p>
        </w:tc>
        <w:tc>
          <w:tcPr>
            <w:tcW w:w="5387" w:type="dxa"/>
            <w:gridSpan w:val="3"/>
          </w:tcPr>
          <w:p w14:paraId="49431135" w14:textId="77777777" w:rsidR="00145408" w:rsidRPr="00145408" w:rsidRDefault="00145408" w:rsidP="00C91167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3261" w:type="dxa"/>
            <w:gridSpan w:val="2"/>
            <w:vAlign w:val="bottom"/>
          </w:tcPr>
          <w:p w14:paraId="2CF7F420" w14:textId="77777777" w:rsidR="00145408" w:rsidRPr="00145408" w:rsidRDefault="00145408" w:rsidP="00C91167">
            <w:pPr>
              <w:rPr>
                <w:rFonts w:cs="David"/>
                <w:rtl/>
              </w:rPr>
            </w:pPr>
          </w:p>
        </w:tc>
      </w:tr>
      <w:tr w:rsidR="00897A48" w:rsidRPr="00145408" w14:paraId="5DD33952" w14:textId="77777777" w:rsidTr="00C91167">
        <w:trPr>
          <w:trHeight w:val="397"/>
        </w:trPr>
        <w:tc>
          <w:tcPr>
            <w:tcW w:w="10207" w:type="dxa"/>
            <w:gridSpan w:val="7"/>
            <w:vAlign w:val="center"/>
          </w:tcPr>
          <w:p w14:paraId="74042382" w14:textId="77777777" w:rsidR="00897A48" w:rsidRDefault="00897A48" w:rsidP="00C91167">
            <w:pPr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בקרת איכות עבור פעולות (הקף בעיגול): סקר </w:t>
            </w:r>
            <w:r w:rsidR="00BB7D6C">
              <w:rPr>
                <w:rFonts w:cs="David" w:hint="cs"/>
                <w:rtl/>
              </w:rPr>
              <w:t>ידני</w:t>
            </w:r>
            <w:r>
              <w:rPr>
                <w:rFonts w:cs="David" w:hint="cs"/>
                <w:rtl/>
              </w:rPr>
              <w:t xml:space="preserve">,  פינוי </w:t>
            </w:r>
            <w:r w:rsidR="00BB7D6C">
              <w:rPr>
                <w:rFonts w:cs="David" w:hint="cs"/>
                <w:rtl/>
              </w:rPr>
              <w:t>ידני</w:t>
            </w:r>
            <w:r>
              <w:rPr>
                <w:rFonts w:cs="David" w:hint="cs"/>
                <w:rtl/>
              </w:rPr>
              <w:t xml:space="preserve"> / אחר ____________</w:t>
            </w:r>
          </w:p>
        </w:tc>
      </w:tr>
      <w:tr w:rsidR="00145408" w:rsidRPr="00145408" w14:paraId="5445490D" w14:textId="77777777" w:rsidTr="00C91167">
        <w:trPr>
          <w:trHeight w:val="397"/>
        </w:trPr>
        <w:tc>
          <w:tcPr>
            <w:tcW w:w="10207" w:type="dxa"/>
            <w:gridSpan w:val="7"/>
            <w:vAlign w:val="bottom"/>
          </w:tcPr>
          <w:p w14:paraId="0B4AEBD0" w14:textId="77777777" w:rsidR="00145408" w:rsidRPr="00145408" w:rsidRDefault="00145408" w:rsidP="00C91167">
            <w:pPr>
              <w:rPr>
                <w:rFonts w:cs="David"/>
                <w:rtl/>
              </w:rPr>
            </w:pPr>
          </w:p>
        </w:tc>
      </w:tr>
    </w:tbl>
    <w:p w14:paraId="0110644C" w14:textId="77777777" w:rsidR="00893213" w:rsidRDefault="00C91167" w:rsidP="00A9174A">
      <w:pPr>
        <w:rPr>
          <w:rFonts w:cs="David"/>
          <w:rtl/>
        </w:rPr>
      </w:pPr>
      <w:r>
        <w:rPr>
          <w:rFonts w:cs="David"/>
          <w:rtl/>
        </w:rPr>
        <w:br w:type="textWrapping" w:clear="all"/>
      </w:r>
    </w:p>
    <w:tbl>
      <w:tblPr>
        <w:tblStyle w:val="ab"/>
        <w:bidiVisual/>
        <w:tblW w:w="9876" w:type="dxa"/>
        <w:jc w:val="center"/>
        <w:tblLook w:val="04A0" w:firstRow="1" w:lastRow="0" w:firstColumn="1" w:lastColumn="0" w:noHBand="0" w:noVBand="1"/>
      </w:tblPr>
      <w:tblGrid>
        <w:gridCol w:w="715"/>
        <w:gridCol w:w="735"/>
        <w:gridCol w:w="939"/>
        <w:gridCol w:w="939"/>
        <w:gridCol w:w="1206"/>
        <w:gridCol w:w="2006"/>
        <w:gridCol w:w="3336"/>
      </w:tblGrid>
      <w:tr w:rsidR="004226AA" w14:paraId="49D27BF1" w14:textId="77777777" w:rsidTr="004226AA">
        <w:trPr>
          <w:trHeight w:val="233"/>
          <w:jc w:val="center"/>
        </w:trPr>
        <w:tc>
          <w:tcPr>
            <w:tcW w:w="677" w:type="dxa"/>
            <w:shd w:val="clear" w:color="auto" w:fill="D9D9D9" w:themeFill="background1" w:themeFillShade="D9"/>
          </w:tcPr>
          <w:p w14:paraId="6CE472A7" w14:textId="77777777" w:rsidR="004226AA" w:rsidRDefault="004226AA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מס"ד</w:t>
            </w:r>
          </w:p>
        </w:tc>
        <w:tc>
          <w:tcPr>
            <w:tcW w:w="735" w:type="dxa"/>
            <w:shd w:val="clear" w:color="auto" w:fill="D9D9D9" w:themeFill="background1" w:themeFillShade="D9"/>
            <w:vAlign w:val="center"/>
          </w:tcPr>
          <w:p w14:paraId="130F4F9B" w14:textId="77777777" w:rsidR="004226AA" w:rsidRDefault="004226AA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תת חלקה</w:t>
            </w:r>
          </w:p>
        </w:tc>
        <w:tc>
          <w:tcPr>
            <w:tcW w:w="941" w:type="dxa"/>
            <w:shd w:val="clear" w:color="auto" w:fill="D9D9D9" w:themeFill="background1" w:themeFillShade="D9"/>
            <w:vAlign w:val="center"/>
          </w:tcPr>
          <w:p w14:paraId="4D6DB1B8" w14:textId="77777777" w:rsidR="004226AA" w:rsidRDefault="004226AA" w:rsidP="004B79C5">
            <w:pPr>
              <w:jc w:val="center"/>
              <w:rPr>
                <w:rFonts w:cs="David"/>
                <w:rtl/>
              </w:rPr>
            </w:pPr>
            <w:r w:rsidRPr="00BB7D6C">
              <w:rPr>
                <w:rFonts w:cs="David" w:hint="cs"/>
                <w:sz w:val="22"/>
                <w:szCs w:val="22"/>
                <w:rtl/>
              </w:rPr>
              <w:t>מס' סטריפ</w:t>
            </w:r>
          </w:p>
        </w:tc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0447B378" w14:textId="77777777" w:rsidR="004226AA" w:rsidRDefault="004226AA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אמצעי בקרה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 w14:paraId="4DBCAAFB" w14:textId="77777777" w:rsidR="004226AA" w:rsidRDefault="004226AA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מבצע הבקרה</w:t>
            </w:r>
          </w:p>
        </w:tc>
        <w:tc>
          <w:tcPr>
            <w:tcW w:w="2015" w:type="dxa"/>
            <w:shd w:val="clear" w:color="auto" w:fill="D9D9D9" w:themeFill="background1" w:themeFillShade="D9"/>
            <w:vAlign w:val="center"/>
          </w:tcPr>
          <w:p w14:paraId="59F8355A" w14:textId="77777777" w:rsidR="004226AA" w:rsidRDefault="004226AA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ממצאים</w:t>
            </w:r>
          </w:p>
        </w:tc>
        <w:tc>
          <w:tcPr>
            <w:tcW w:w="3359" w:type="dxa"/>
            <w:shd w:val="clear" w:color="auto" w:fill="D9D9D9" w:themeFill="background1" w:themeFillShade="D9"/>
            <w:vAlign w:val="center"/>
          </w:tcPr>
          <w:p w14:paraId="22239331" w14:textId="77777777" w:rsidR="004226AA" w:rsidRDefault="004226AA" w:rsidP="004B79C5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הערות</w:t>
            </w:r>
          </w:p>
        </w:tc>
      </w:tr>
      <w:tr w:rsidR="004226AA" w14:paraId="7498A0C1" w14:textId="77777777" w:rsidTr="004226AA">
        <w:trPr>
          <w:trHeight w:val="516"/>
          <w:jc w:val="center"/>
        </w:trPr>
        <w:tc>
          <w:tcPr>
            <w:tcW w:w="677" w:type="dxa"/>
            <w:vAlign w:val="center"/>
          </w:tcPr>
          <w:p w14:paraId="2AE9AEC9" w14:textId="77777777" w:rsidR="004226AA" w:rsidRDefault="004226AA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1.</w:t>
            </w:r>
          </w:p>
        </w:tc>
        <w:tc>
          <w:tcPr>
            <w:tcW w:w="735" w:type="dxa"/>
            <w:vAlign w:val="center"/>
          </w:tcPr>
          <w:p w14:paraId="61E30D84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1" w:type="dxa"/>
            <w:vAlign w:val="center"/>
          </w:tcPr>
          <w:p w14:paraId="5E8A5924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0" w:type="dxa"/>
            <w:vAlign w:val="center"/>
          </w:tcPr>
          <w:p w14:paraId="7C8AB242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1209" w:type="dxa"/>
          </w:tcPr>
          <w:p w14:paraId="6FE59BAA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2015" w:type="dxa"/>
            <w:vAlign w:val="center"/>
          </w:tcPr>
          <w:p w14:paraId="5691B52E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3359" w:type="dxa"/>
            <w:vAlign w:val="center"/>
          </w:tcPr>
          <w:p w14:paraId="2EE07942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</w:tr>
      <w:tr w:rsidR="004226AA" w14:paraId="21894CF3" w14:textId="77777777" w:rsidTr="004226AA">
        <w:trPr>
          <w:trHeight w:val="516"/>
          <w:jc w:val="center"/>
        </w:trPr>
        <w:tc>
          <w:tcPr>
            <w:tcW w:w="677" w:type="dxa"/>
            <w:vAlign w:val="center"/>
          </w:tcPr>
          <w:p w14:paraId="1E5C0CC4" w14:textId="77777777" w:rsidR="004226AA" w:rsidRDefault="004226AA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2.</w:t>
            </w:r>
          </w:p>
        </w:tc>
        <w:tc>
          <w:tcPr>
            <w:tcW w:w="735" w:type="dxa"/>
            <w:vAlign w:val="center"/>
          </w:tcPr>
          <w:p w14:paraId="4C629065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1" w:type="dxa"/>
            <w:vAlign w:val="center"/>
          </w:tcPr>
          <w:p w14:paraId="7C4A60AF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0" w:type="dxa"/>
            <w:vAlign w:val="center"/>
          </w:tcPr>
          <w:p w14:paraId="4C6C0C4A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1209" w:type="dxa"/>
          </w:tcPr>
          <w:p w14:paraId="68205051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2015" w:type="dxa"/>
            <w:vAlign w:val="center"/>
          </w:tcPr>
          <w:p w14:paraId="3AB620AC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3359" w:type="dxa"/>
            <w:vAlign w:val="center"/>
          </w:tcPr>
          <w:p w14:paraId="781039E0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</w:tr>
      <w:tr w:rsidR="004226AA" w14:paraId="537FBE5C" w14:textId="77777777" w:rsidTr="004226AA">
        <w:trPr>
          <w:trHeight w:val="516"/>
          <w:jc w:val="center"/>
        </w:trPr>
        <w:tc>
          <w:tcPr>
            <w:tcW w:w="677" w:type="dxa"/>
            <w:vAlign w:val="center"/>
          </w:tcPr>
          <w:p w14:paraId="2B59C272" w14:textId="77777777" w:rsidR="004226AA" w:rsidRDefault="004226AA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3.</w:t>
            </w:r>
          </w:p>
        </w:tc>
        <w:tc>
          <w:tcPr>
            <w:tcW w:w="735" w:type="dxa"/>
            <w:vAlign w:val="center"/>
          </w:tcPr>
          <w:p w14:paraId="2D8563C9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1" w:type="dxa"/>
            <w:vAlign w:val="center"/>
          </w:tcPr>
          <w:p w14:paraId="7151DDB9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0" w:type="dxa"/>
            <w:vAlign w:val="center"/>
          </w:tcPr>
          <w:p w14:paraId="6CB3FBE3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1209" w:type="dxa"/>
          </w:tcPr>
          <w:p w14:paraId="4FD33311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2015" w:type="dxa"/>
            <w:vAlign w:val="center"/>
          </w:tcPr>
          <w:p w14:paraId="745AF9E6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3359" w:type="dxa"/>
            <w:vAlign w:val="center"/>
          </w:tcPr>
          <w:p w14:paraId="6131EDE1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</w:tr>
      <w:tr w:rsidR="004226AA" w14:paraId="5F0FB9E9" w14:textId="77777777" w:rsidTr="004226AA">
        <w:trPr>
          <w:trHeight w:val="516"/>
          <w:jc w:val="center"/>
        </w:trPr>
        <w:tc>
          <w:tcPr>
            <w:tcW w:w="677" w:type="dxa"/>
            <w:vAlign w:val="center"/>
          </w:tcPr>
          <w:p w14:paraId="66B69F4B" w14:textId="77777777" w:rsidR="004226AA" w:rsidRDefault="004226AA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4.</w:t>
            </w:r>
          </w:p>
        </w:tc>
        <w:tc>
          <w:tcPr>
            <w:tcW w:w="735" w:type="dxa"/>
            <w:vAlign w:val="center"/>
          </w:tcPr>
          <w:p w14:paraId="0709F237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1" w:type="dxa"/>
            <w:vAlign w:val="center"/>
          </w:tcPr>
          <w:p w14:paraId="239DE606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0" w:type="dxa"/>
            <w:vAlign w:val="center"/>
          </w:tcPr>
          <w:p w14:paraId="7B8E36F0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1209" w:type="dxa"/>
          </w:tcPr>
          <w:p w14:paraId="19DE8F53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2015" w:type="dxa"/>
            <w:vAlign w:val="center"/>
          </w:tcPr>
          <w:p w14:paraId="0A2D19A1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3359" w:type="dxa"/>
            <w:vAlign w:val="center"/>
          </w:tcPr>
          <w:p w14:paraId="7F3CEAFC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</w:tr>
      <w:tr w:rsidR="004226AA" w14:paraId="4749FB0A" w14:textId="77777777" w:rsidTr="004226AA">
        <w:trPr>
          <w:trHeight w:val="516"/>
          <w:jc w:val="center"/>
        </w:trPr>
        <w:tc>
          <w:tcPr>
            <w:tcW w:w="677" w:type="dxa"/>
            <w:vAlign w:val="center"/>
          </w:tcPr>
          <w:p w14:paraId="795BFCED" w14:textId="77777777" w:rsidR="004226AA" w:rsidRDefault="004226AA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5.</w:t>
            </w:r>
          </w:p>
        </w:tc>
        <w:tc>
          <w:tcPr>
            <w:tcW w:w="735" w:type="dxa"/>
            <w:vAlign w:val="center"/>
          </w:tcPr>
          <w:p w14:paraId="590315C5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1" w:type="dxa"/>
            <w:vAlign w:val="center"/>
          </w:tcPr>
          <w:p w14:paraId="66670234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0" w:type="dxa"/>
            <w:vAlign w:val="center"/>
          </w:tcPr>
          <w:p w14:paraId="18CC645A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1209" w:type="dxa"/>
          </w:tcPr>
          <w:p w14:paraId="743293E7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2015" w:type="dxa"/>
            <w:vAlign w:val="center"/>
          </w:tcPr>
          <w:p w14:paraId="5361027F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3359" w:type="dxa"/>
            <w:vAlign w:val="center"/>
          </w:tcPr>
          <w:p w14:paraId="4BA9AC76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</w:tr>
      <w:tr w:rsidR="004226AA" w14:paraId="054E7DB6" w14:textId="77777777" w:rsidTr="004226AA">
        <w:trPr>
          <w:trHeight w:val="516"/>
          <w:jc w:val="center"/>
        </w:trPr>
        <w:tc>
          <w:tcPr>
            <w:tcW w:w="677" w:type="dxa"/>
            <w:vAlign w:val="center"/>
          </w:tcPr>
          <w:p w14:paraId="7C30961B" w14:textId="77777777" w:rsidR="004226AA" w:rsidRDefault="004226AA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6.</w:t>
            </w:r>
          </w:p>
        </w:tc>
        <w:tc>
          <w:tcPr>
            <w:tcW w:w="735" w:type="dxa"/>
            <w:vAlign w:val="center"/>
          </w:tcPr>
          <w:p w14:paraId="6EFB8417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1" w:type="dxa"/>
            <w:vAlign w:val="center"/>
          </w:tcPr>
          <w:p w14:paraId="420750FB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0" w:type="dxa"/>
            <w:vAlign w:val="center"/>
          </w:tcPr>
          <w:p w14:paraId="2DBA72F1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1209" w:type="dxa"/>
          </w:tcPr>
          <w:p w14:paraId="64D86582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2015" w:type="dxa"/>
            <w:vAlign w:val="center"/>
          </w:tcPr>
          <w:p w14:paraId="5CBB23E3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3359" w:type="dxa"/>
            <w:vAlign w:val="center"/>
          </w:tcPr>
          <w:p w14:paraId="125C9861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</w:tr>
      <w:tr w:rsidR="004226AA" w14:paraId="1F074B42" w14:textId="77777777" w:rsidTr="004226AA">
        <w:trPr>
          <w:trHeight w:val="516"/>
          <w:jc w:val="center"/>
        </w:trPr>
        <w:tc>
          <w:tcPr>
            <w:tcW w:w="677" w:type="dxa"/>
            <w:vAlign w:val="center"/>
          </w:tcPr>
          <w:p w14:paraId="2F3952A2" w14:textId="77777777" w:rsidR="004226AA" w:rsidRDefault="004226AA" w:rsidP="00174F6A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7.</w:t>
            </w:r>
          </w:p>
        </w:tc>
        <w:tc>
          <w:tcPr>
            <w:tcW w:w="735" w:type="dxa"/>
            <w:vAlign w:val="center"/>
          </w:tcPr>
          <w:p w14:paraId="4523EE70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1" w:type="dxa"/>
            <w:vAlign w:val="center"/>
          </w:tcPr>
          <w:p w14:paraId="0E7F1382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940" w:type="dxa"/>
            <w:vAlign w:val="center"/>
          </w:tcPr>
          <w:p w14:paraId="3C1C2D61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1209" w:type="dxa"/>
          </w:tcPr>
          <w:p w14:paraId="2005C333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2015" w:type="dxa"/>
            <w:vAlign w:val="center"/>
          </w:tcPr>
          <w:p w14:paraId="181E30A7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  <w:tc>
          <w:tcPr>
            <w:tcW w:w="3359" w:type="dxa"/>
            <w:vAlign w:val="center"/>
          </w:tcPr>
          <w:p w14:paraId="593D4830" w14:textId="77777777" w:rsidR="004226AA" w:rsidRDefault="004226AA" w:rsidP="004B79C5">
            <w:pPr>
              <w:rPr>
                <w:rFonts w:cs="David"/>
                <w:rtl/>
              </w:rPr>
            </w:pPr>
          </w:p>
        </w:tc>
      </w:tr>
    </w:tbl>
    <w:p w14:paraId="75DED314" w14:textId="77777777" w:rsidR="004B79C5" w:rsidRPr="00897A48" w:rsidRDefault="004B79C5" w:rsidP="00897A48">
      <w:pPr>
        <w:spacing w:before="120" w:line="276" w:lineRule="auto"/>
        <w:ind w:left="-284"/>
        <w:rPr>
          <w:rFonts w:cs="David"/>
          <w:sz w:val="36"/>
          <w:szCs w:val="36"/>
          <w:rtl/>
        </w:rPr>
      </w:pPr>
      <w:r w:rsidRPr="00897A48">
        <w:rPr>
          <w:rFonts w:cs="David" w:hint="cs"/>
          <w:b/>
          <w:bCs/>
          <w:sz w:val="36"/>
          <w:szCs w:val="36"/>
          <w:rtl/>
        </w:rPr>
        <w:t>תוצאות הב</w:t>
      </w:r>
      <w:r w:rsidR="00C91167">
        <w:rPr>
          <w:rFonts w:cs="David" w:hint="cs"/>
          <w:b/>
          <w:bCs/>
          <w:sz w:val="36"/>
          <w:szCs w:val="36"/>
          <w:rtl/>
        </w:rPr>
        <w:t>קרה</w:t>
      </w:r>
      <w:r w:rsidRPr="00897A48">
        <w:rPr>
          <w:rFonts w:cs="David" w:hint="cs"/>
          <w:b/>
          <w:bCs/>
          <w:sz w:val="36"/>
          <w:szCs w:val="36"/>
          <w:rtl/>
        </w:rPr>
        <w:t>:</w:t>
      </w:r>
      <w:r w:rsidRPr="00897A48">
        <w:rPr>
          <w:rFonts w:cs="David" w:hint="cs"/>
          <w:sz w:val="36"/>
          <w:szCs w:val="36"/>
          <w:rtl/>
        </w:rPr>
        <w:t xml:space="preserve"> תקין / לא תקין</w:t>
      </w:r>
    </w:p>
    <w:p w14:paraId="005497A3" w14:textId="77777777" w:rsidR="004B79C5" w:rsidRDefault="004B79C5" w:rsidP="004B79C5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>פירוט ממצאים/</w:t>
      </w:r>
      <w:r w:rsidR="00BB7D6C">
        <w:rPr>
          <w:rFonts w:cs="David" w:hint="cs"/>
          <w:rtl/>
        </w:rPr>
        <w:t xml:space="preserve"> הערות</w:t>
      </w:r>
      <w:r>
        <w:rPr>
          <w:rFonts w:cs="David" w:hint="cs"/>
          <w:rtl/>
        </w:rPr>
        <w:t>:</w:t>
      </w:r>
      <w:r>
        <w:rPr>
          <w:rFonts w:cs="David" w:hint="cs"/>
          <w:rtl/>
        </w:rPr>
        <w:tab/>
      </w:r>
    </w:p>
    <w:p w14:paraId="4849F4F2" w14:textId="77777777" w:rsidR="004B79C5" w:rsidRDefault="004B79C5" w:rsidP="004B79C5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ab/>
      </w:r>
    </w:p>
    <w:p w14:paraId="5846D29D" w14:textId="77777777" w:rsidR="004B79C5" w:rsidRDefault="004B79C5" w:rsidP="004B79C5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ab/>
      </w:r>
    </w:p>
    <w:p w14:paraId="300AAC13" w14:textId="77777777" w:rsidR="00FC592C" w:rsidRDefault="00897A48" w:rsidP="00FC592C">
      <w:pPr>
        <w:tabs>
          <w:tab w:val="left" w:leader="underscore" w:pos="9922"/>
        </w:tabs>
        <w:spacing w:line="360" w:lineRule="auto"/>
        <w:ind w:left="-285"/>
        <w:rPr>
          <w:rFonts w:cs="David"/>
          <w:rtl/>
        </w:rPr>
      </w:pPr>
      <w:r>
        <w:rPr>
          <w:rFonts w:cs="David" w:hint="cs"/>
          <w:rtl/>
        </w:rPr>
        <w:tab/>
      </w:r>
    </w:p>
    <w:p w14:paraId="247822FB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2FE2B500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27469539" w14:textId="77777777" w:rsidR="004B79C5" w:rsidRDefault="00221E66" w:rsidP="00897A48">
      <w:pPr>
        <w:tabs>
          <w:tab w:val="left" w:leader="underscore" w:pos="9922"/>
        </w:tabs>
        <w:rPr>
          <w:rFonts w:cs="David"/>
          <w:rtl/>
        </w:rPr>
      </w:pPr>
      <w:r>
        <w:rPr>
          <w:rFonts w:cs="David" w:hint="cs"/>
          <w:rtl/>
        </w:rPr>
        <w:t>ראש צוות - ___________________                                           חתימה - _________________</w:t>
      </w:r>
    </w:p>
    <w:p w14:paraId="59D7657A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375CD4E2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7F5FBA97" w14:textId="621E816D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1686208E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  <w:r>
        <w:rPr>
          <w:rFonts w:cs="David" w:hint="cs"/>
          <w:rtl/>
        </w:rPr>
        <w:t xml:space="preserve"> </w:t>
      </w:r>
    </w:p>
    <w:p w14:paraId="329B9811" w14:textId="77777777" w:rsidR="00221E66" w:rsidRDefault="00221E66" w:rsidP="00897A48">
      <w:pPr>
        <w:tabs>
          <w:tab w:val="left" w:leader="underscore" w:pos="9922"/>
        </w:tabs>
        <w:rPr>
          <w:rFonts w:cs="David"/>
          <w:rtl/>
        </w:rPr>
      </w:pPr>
    </w:p>
    <w:p w14:paraId="16258BA9" w14:textId="77777777" w:rsidR="00221E66" w:rsidRPr="00145408" w:rsidRDefault="00221E66" w:rsidP="00221E66">
      <w:pPr>
        <w:tabs>
          <w:tab w:val="left" w:leader="underscore" w:pos="9922"/>
        </w:tabs>
        <w:rPr>
          <w:rFonts w:cs="David"/>
          <w:rtl/>
        </w:rPr>
      </w:pPr>
      <w:r>
        <w:rPr>
          <w:rFonts w:cs="David" w:hint="cs"/>
          <w:rtl/>
        </w:rPr>
        <w:t>מנהל אתר - ___________________                                        חתימה - __________________</w:t>
      </w:r>
    </w:p>
    <w:sectPr w:rsidR="00221E66" w:rsidRPr="00145408" w:rsidSect="005A5B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992" w:left="1134" w:header="0" w:footer="39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47B8D2" w14:textId="77777777" w:rsidR="00574834" w:rsidRDefault="00574834">
      <w:r>
        <w:separator/>
      </w:r>
    </w:p>
  </w:endnote>
  <w:endnote w:type="continuationSeparator" w:id="0">
    <w:p w14:paraId="7BB31A59" w14:textId="77777777" w:rsidR="00574834" w:rsidRDefault="00574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DABB3" w14:textId="77777777" w:rsidR="0046240E" w:rsidRDefault="00F07400">
    <w:pPr>
      <w:pStyle w:val="a5"/>
      <w:framePr w:wrap="around" w:vAnchor="text" w:hAnchor="text" w:xAlign="center" w:y="1"/>
      <w:rPr>
        <w:rStyle w:val="a7"/>
      </w:rPr>
    </w:pPr>
    <w:r>
      <w:rPr>
        <w:rStyle w:val="a7"/>
        <w:rtl/>
      </w:rPr>
      <w:fldChar w:fldCharType="begin"/>
    </w:r>
    <w:r w:rsidR="0046240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46240E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14:paraId="4110BFA7" w14:textId="77777777" w:rsidR="0046240E" w:rsidRDefault="004624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541801" w14:textId="77777777" w:rsidR="00EA4E61" w:rsidRDefault="005A5BE1" w:rsidP="008D0AD7">
    <w:pPr>
      <w:pStyle w:val="a5"/>
      <w:tabs>
        <w:tab w:val="clear" w:pos="4153"/>
        <w:tab w:val="clear" w:pos="8306"/>
      </w:tabs>
      <w:jc w:val="both"/>
      <w:rPr>
        <w:rtl/>
      </w:rPr>
    </w:pPr>
    <w:r>
      <w:rPr>
        <w:sz w:val="20"/>
        <w:szCs w:val="20"/>
      </w:rPr>
      <w:t>©</w:t>
    </w:r>
    <w:r>
      <w:rPr>
        <w:rFonts w:hint="cs"/>
        <w:sz w:val="20"/>
        <w:szCs w:val="20"/>
        <w:rtl/>
      </w:rPr>
      <w:t xml:space="preserve"> </w:t>
    </w:r>
    <w:r w:rsidR="00EA4E61">
      <w:rPr>
        <w:sz w:val="20"/>
        <w:szCs w:val="20"/>
        <w:rtl/>
      </w:rPr>
      <w:t>כל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הזכויות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שמורות</w:t>
    </w:r>
    <w:r>
      <w:rPr>
        <w:rFonts w:hint="cs"/>
        <w:sz w:val="20"/>
        <w:szCs w:val="20"/>
        <w:rtl/>
      </w:rPr>
      <w:t xml:space="preserve"> ל-</w:t>
    </w:r>
    <w:r w:rsidR="008D0AD7">
      <w:rPr>
        <w:rFonts w:hint="cs"/>
        <w:sz w:val="20"/>
        <w:szCs w:val="20"/>
      </w:rPr>
      <w:t>IMAG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FA92C" w14:textId="77777777" w:rsidR="00803950" w:rsidRDefault="008039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14C866" w14:textId="77777777" w:rsidR="00574834" w:rsidRDefault="00574834">
      <w:r>
        <w:separator/>
      </w:r>
    </w:p>
  </w:footnote>
  <w:footnote w:type="continuationSeparator" w:id="0">
    <w:p w14:paraId="13951A13" w14:textId="77777777" w:rsidR="00574834" w:rsidRDefault="00574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98CA4" w14:textId="77777777" w:rsidR="00803950" w:rsidRDefault="0080395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87" w:type="dxa"/>
      <w:jc w:val="center"/>
      <w:tblLayout w:type="fixed"/>
      <w:tblLook w:val="04A0" w:firstRow="1" w:lastRow="0" w:firstColumn="1" w:lastColumn="0" w:noHBand="0" w:noVBand="1"/>
    </w:tblPr>
    <w:tblGrid>
      <w:gridCol w:w="842"/>
      <w:gridCol w:w="1082"/>
      <w:gridCol w:w="467"/>
      <w:gridCol w:w="253"/>
      <w:gridCol w:w="1424"/>
      <w:gridCol w:w="3568"/>
      <w:gridCol w:w="2551"/>
    </w:tblGrid>
    <w:tr w:rsidR="0046240E" w:rsidRPr="00174F6A" w14:paraId="56122C33" w14:textId="77777777" w:rsidTr="00D4632E">
      <w:trPr>
        <w:trHeight w:val="1665"/>
        <w:jc w:val="center"/>
      </w:trPr>
      <w:tc>
        <w:tcPr>
          <w:tcW w:w="2391" w:type="dxa"/>
          <w:gridSpan w:val="3"/>
          <w:tcBorders>
            <w:bottom w:val="single" w:sz="12" w:space="0" w:color="auto"/>
          </w:tcBorders>
          <w:vAlign w:val="center"/>
          <w:hideMark/>
        </w:tcPr>
        <w:p w14:paraId="0327466F" w14:textId="77777777" w:rsidR="0046240E" w:rsidRPr="00174F6A" w:rsidRDefault="008D0AD7" w:rsidP="00777A76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anchor distT="0" distB="0" distL="114300" distR="114300" simplePos="0" relativeHeight="251660288" behindDoc="0" locked="0" layoutInCell="1" allowOverlap="1" wp14:anchorId="591C1BE7" wp14:editId="26673F91">
                <wp:simplePos x="0" y="0"/>
                <wp:positionH relativeFrom="margin">
                  <wp:posOffset>-147320</wp:posOffset>
                </wp:positionH>
                <wp:positionV relativeFrom="page">
                  <wp:posOffset>219075</wp:posOffset>
                </wp:positionV>
                <wp:extent cx="1979930" cy="723900"/>
                <wp:effectExtent l="0" t="0" r="1270" b="0"/>
                <wp:wrapNone/>
                <wp:docPr id="4" name="תמונה 4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74F6A">
            <w:rPr>
              <w:rFonts w:asciiTheme="minorHAnsi" w:hAnsiTheme="minorHAnsi" w:cs="David"/>
              <w:noProof/>
            </w:rPr>
            <w:t xml:space="preserve">  </w:t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14:paraId="14C5BB09" w14:textId="77777777" w:rsidR="00D4632E" w:rsidRPr="00174F6A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00A51048" w14:textId="77777777" w:rsidR="00D4632E" w:rsidRPr="00174F6A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576E53A0" w14:textId="77777777" w:rsidR="0046240E" w:rsidRPr="00174F6A" w:rsidRDefault="008D0AD7" w:rsidP="00D4632E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  <w:r w:rsidRPr="00174F6A"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  <w:t xml:space="preserve"> </w:t>
          </w: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14:paraId="3E8B072E" w14:textId="77777777" w:rsidR="00EA4E61" w:rsidRPr="00174F6A" w:rsidRDefault="00EA4E61" w:rsidP="00777A76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14:paraId="769F3DC9" w14:textId="77777777" w:rsidR="0046240E" w:rsidRPr="00174F6A" w:rsidRDefault="00D4632E" w:rsidP="00777A76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inline distT="0" distB="0" distL="0" distR="0" wp14:anchorId="61FE5E90" wp14:editId="767E9FB0">
                <wp:extent cx="1318260" cy="483870"/>
                <wp:effectExtent l="0" t="0" r="0" b="0"/>
                <wp:docPr id="3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6240E" w:rsidRPr="00174F6A" w14:paraId="1CB96AC6" w14:textId="77777777" w:rsidTr="00D4632E">
      <w:trPr>
        <w:trHeight w:hRule="exact" w:val="400"/>
        <w:jc w:val="center"/>
      </w:trPr>
      <w:tc>
        <w:tcPr>
          <w:tcW w:w="406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23674D3" w14:textId="77777777" w:rsidR="0046240E" w:rsidRPr="00174F6A" w:rsidRDefault="00D4632E" w:rsidP="00D4632E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C8364" w14:textId="77777777" w:rsidR="0046240E" w:rsidRPr="00174F6A" w:rsidRDefault="00081295" w:rsidP="00D4632E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>טופס</w:t>
          </w:r>
          <w:r w:rsidR="0046240E"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 </w:t>
          </w:r>
        </w:p>
      </w:tc>
    </w:tr>
    <w:tr w:rsidR="00081295" w:rsidRPr="00174F6A" w14:paraId="3B609C81" w14:textId="77777777" w:rsidTr="005A5BE1">
      <w:trPr>
        <w:cantSplit/>
        <w:trHeight w:val="452"/>
        <w:jc w:val="center"/>
      </w:trPr>
      <w:tc>
        <w:tcPr>
          <w:tcW w:w="84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41E06F" w14:textId="77777777" w:rsidR="00081295" w:rsidRPr="00174F6A" w:rsidRDefault="00081295" w:rsidP="00081295">
          <w:pPr>
            <w:jc w:val="center"/>
            <w:rPr>
              <w:rFonts w:asciiTheme="minorHAnsi" w:hAnsiTheme="minorHAnsi" w:cs="David"/>
              <w:szCs w:val="18"/>
              <w:lang w:eastAsia="he-IL"/>
            </w:rPr>
          </w:pPr>
          <w:r w:rsidRPr="00174F6A">
            <w:rPr>
              <w:rFonts w:asciiTheme="minorHAnsi" w:hAnsiTheme="minorHAnsi" w:cs="David"/>
            </w:rPr>
            <w:t>Page</w:t>
          </w:r>
        </w:p>
      </w:tc>
      <w:tc>
        <w:tcPr>
          <w:tcW w:w="108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A4BC622" w14:textId="77777777" w:rsidR="00081295" w:rsidRPr="00174F6A" w:rsidRDefault="00081295" w:rsidP="00081295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174F6A">
            <w:rPr>
              <w:rFonts w:asciiTheme="minorHAnsi" w:hAnsiTheme="minorHAnsi" w:cs="David"/>
            </w:rPr>
            <w:fldChar w:fldCharType="begin"/>
          </w:r>
          <w:r w:rsidRPr="00174F6A">
            <w:rPr>
              <w:rFonts w:asciiTheme="minorHAnsi" w:hAnsiTheme="minorHAnsi" w:cs="David"/>
            </w:rPr>
            <w:instrText xml:space="preserve"> PAGE </w:instrText>
          </w:r>
          <w:r w:rsidRPr="00174F6A">
            <w:rPr>
              <w:rFonts w:asciiTheme="minorHAnsi" w:hAnsiTheme="minorHAnsi" w:cs="David"/>
            </w:rPr>
            <w:fldChar w:fldCharType="separate"/>
          </w:r>
          <w:r w:rsidR="00615F7F">
            <w:rPr>
              <w:rFonts w:asciiTheme="minorHAnsi" w:hAnsiTheme="minorHAnsi" w:cs="David"/>
              <w:noProof/>
            </w:rPr>
            <w:t>1</w:t>
          </w:r>
          <w:r w:rsidRPr="00174F6A">
            <w:rPr>
              <w:rFonts w:asciiTheme="minorHAnsi" w:hAnsiTheme="minorHAnsi" w:cs="David"/>
              <w:noProof/>
            </w:rPr>
            <w:fldChar w:fldCharType="end"/>
          </w:r>
          <w:r w:rsidRPr="00174F6A">
            <w:rPr>
              <w:rFonts w:asciiTheme="minorHAnsi" w:hAnsiTheme="minorHAnsi" w:cs="David"/>
            </w:rPr>
            <w:t xml:space="preserve"> of </w:t>
          </w:r>
          <w:r w:rsidR="00135E3B" w:rsidRPr="00174F6A">
            <w:rPr>
              <w:rFonts w:asciiTheme="minorHAnsi" w:hAnsiTheme="minorHAnsi" w:cs="David"/>
            </w:rPr>
            <w:fldChar w:fldCharType="begin"/>
          </w:r>
          <w:r w:rsidR="00135E3B" w:rsidRPr="00174F6A">
            <w:rPr>
              <w:rFonts w:asciiTheme="minorHAnsi" w:hAnsiTheme="minorHAnsi" w:cs="David"/>
            </w:rPr>
            <w:instrText xml:space="preserve"> NUMPAGES  </w:instrText>
          </w:r>
          <w:r w:rsidR="00135E3B" w:rsidRPr="00174F6A">
            <w:rPr>
              <w:rFonts w:asciiTheme="minorHAnsi" w:hAnsiTheme="minorHAnsi" w:cs="David"/>
            </w:rPr>
            <w:fldChar w:fldCharType="separate"/>
          </w:r>
          <w:r w:rsidR="00615F7F">
            <w:rPr>
              <w:rFonts w:asciiTheme="minorHAnsi" w:hAnsiTheme="minorHAnsi" w:cs="David"/>
              <w:noProof/>
            </w:rPr>
            <w:t>1</w:t>
          </w:r>
          <w:r w:rsidR="00135E3B" w:rsidRPr="00174F6A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FCEEF3" w14:textId="77777777" w:rsidR="00081295" w:rsidRPr="00174F6A" w:rsidRDefault="00081295" w:rsidP="00081295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174F6A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67CFFF" w14:textId="242F4E95" w:rsidR="00081295" w:rsidRPr="00174F6A" w:rsidRDefault="00145408" w:rsidP="00081295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 w:rsidRPr="00174F6A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 xml:space="preserve">דוח בקרת איכות לעבודות </w:t>
          </w:r>
          <w:r w:rsidR="00501AAD"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פינוי / סקר</w:t>
          </w:r>
          <w:r w:rsidRPr="00174F6A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 xml:space="preserve"> </w:t>
          </w:r>
          <w:r w:rsidR="00BB7D6C"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ידני</w:t>
          </w:r>
        </w:p>
        <w:p w14:paraId="32A33CCF" w14:textId="09FC33EC" w:rsidR="009267E0" w:rsidRPr="00174F6A" w:rsidRDefault="009267E0" w:rsidP="009267E0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</w:p>
      </w:tc>
    </w:tr>
    <w:tr w:rsidR="0046240E" w:rsidRPr="00174F6A" w14:paraId="76199B75" w14:textId="77777777" w:rsidTr="00FC592C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14:paraId="0460C966" w14:textId="0A7BD5CA" w:rsidR="0046240E" w:rsidRPr="00174F6A" w:rsidRDefault="00FC592C" w:rsidP="00145408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SOP:09-0</w:t>
          </w:r>
          <w:r w:rsidR="00803950">
            <w:rPr>
              <w:rFonts w:asciiTheme="minorHAnsi" w:hAnsiTheme="minorHAnsi" w:cs="David"/>
            </w:rPr>
            <w:t>26</w:t>
          </w:r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1AFAF1" w14:textId="77777777" w:rsidR="0046240E" w:rsidRPr="00174F6A" w:rsidRDefault="0046240E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FC592C" w:rsidRPr="00174F6A" w14:paraId="11B71E22" w14:textId="77777777" w:rsidTr="00FC592C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4F6DC247" w14:textId="77A82E11" w:rsidR="00FC592C" w:rsidRDefault="00F17375" w:rsidP="00145408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 w:hint="cs"/>
              <w:rtl/>
            </w:rPr>
            <w:t>21</w:t>
          </w:r>
          <w:r w:rsidR="00FC592C"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 w:hint="cs"/>
              <w:rtl/>
            </w:rPr>
            <w:t>04</w:t>
          </w:r>
          <w:r w:rsidR="00FC592C"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 w:hint="cs"/>
              <w:rtl/>
            </w:rPr>
            <w:t>20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C2F17D" w14:textId="1BBB6677" w:rsidR="00FC592C" w:rsidRPr="00174F6A" w:rsidRDefault="00FC592C" w:rsidP="00FC592C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rtl/>
              <w:lang w:eastAsia="he-IL"/>
            </w:rPr>
          </w:pPr>
        </w:p>
      </w:tc>
    </w:tr>
  </w:tbl>
  <w:p w14:paraId="390BAA09" w14:textId="77777777" w:rsidR="0046240E" w:rsidRPr="00174F6A" w:rsidRDefault="0046240E" w:rsidP="006F2408">
    <w:pPr>
      <w:bidi w:val="0"/>
      <w:rPr>
        <w:rFonts w:asciiTheme="minorHAnsi" w:hAnsiTheme="minorHAnsi" w:cs="David"/>
        <w:b/>
        <w:bCs/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46240E" w14:paraId="113F4E27" w14:textId="77777777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14:paraId="0367EFCC" w14:textId="77777777" w:rsidR="0046240E" w:rsidRDefault="0046240E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14:paraId="45671FC7" w14:textId="77777777" w:rsidR="0046240E" w:rsidRPr="002440B4" w:rsidRDefault="0046240E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4144" behindDoc="0" locked="0" layoutInCell="1" allowOverlap="1" wp14:anchorId="72C119EC" wp14:editId="750C5DA7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90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5168" behindDoc="0" locked="0" layoutInCell="1" allowOverlap="1" wp14:anchorId="7671D7A9" wp14:editId="086B6250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203AF7C0" w14:textId="77777777" w:rsidR="0046240E" w:rsidRDefault="00EA4E61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1AA74A8A" wp14:editId="1EE361CF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2BF53A" w14:textId="77777777" w:rsidR="0046240E" w:rsidRPr="002440B4" w:rsidRDefault="0046240E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AA74A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99.8pt;margin-top:35.7pt;width:308.65pt;height:30.2pt;z-index:251656192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14:paraId="142BF53A" w14:textId="77777777" w:rsidR="0046240E" w:rsidRPr="002440B4" w:rsidRDefault="0046240E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46240E" w14:paraId="4628F6E4" w14:textId="77777777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14:paraId="44A5F9FF" w14:textId="77777777" w:rsidR="0046240E" w:rsidRDefault="0046240E" w:rsidP="00040613">
          <w:pPr>
            <w:jc w:val="center"/>
            <w:rPr>
              <w:caps/>
              <w:position w:val="-18"/>
              <w:rtl/>
            </w:rPr>
          </w:pPr>
          <w:r>
            <w:rPr>
              <w:rFonts w:ascii="Century Gothic" w:hAnsi="Century Gothic"/>
              <w:caps/>
              <w:position w:val="-30"/>
            </w:rPr>
            <w:t>Quality  Procedure</w:t>
          </w:r>
        </w:p>
      </w:tc>
      <w:tc>
        <w:tcPr>
          <w:tcW w:w="5033" w:type="dxa"/>
          <w:vAlign w:val="center"/>
        </w:tcPr>
        <w:p w14:paraId="2E747E95" w14:textId="77777777" w:rsidR="0046240E" w:rsidRDefault="0046240E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46240E" w14:paraId="0D5CBCB0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2C945DB9" w14:textId="77777777" w:rsidR="0046240E" w:rsidRDefault="0046240E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14:paraId="52DC5454" w14:textId="77777777" w:rsidR="0046240E" w:rsidRDefault="0046240E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14:paraId="699BF759" w14:textId="77777777" w:rsidR="0046240E" w:rsidRDefault="0046240E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14:paraId="1F6D138F" w14:textId="77777777" w:rsidR="0046240E" w:rsidRDefault="0046240E" w:rsidP="00040613">
          <w:pPr>
            <w:pStyle w:val="2"/>
            <w:rPr>
              <w:rFonts w:cs="Levenim MT"/>
            </w:rPr>
          </w:pPr>
        </w:p>
        <w:p w14:paraId="369422F3" w14:textId="77777777" w:rsidR="0046240E" w:rsidRPr="000836C4" w:rsidRDefault="0046240E" w:rsidP="00B7122E">
          <w:pPr>
            <w:pStyle w:val="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14:paraId="6C0DA17C" w14:textId="77777777" w:rsidR="0046240E" w:rsidRPr="000836C4" w:rsidRDefault="0046240E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14:paraId="61F910C0" w14:textId="77777777" w:rsidR="0046240E" w:rsidRPr="0042691E" w:rsidRDefault="0046240E" w:rsidP="00B7122E">
          <w:pPr>
            <w:rPr>
              <w:b/>
              <w:bCs/>
              <w:sz w:val="28"/>
              <w:szCs w:val="28"/>
            </w:rPr>
          </w:pPr>
        </w:p>
        <w:p w14:paraId="2B047596" w14:textId="77777777" w:rsidR="0046240E" w:rsidRDefault="0046240E" w:rsidP="00040613"/>
        <w:p w14:paraId="651FBB2E" w14:textId="77777777" w:rsidR="0046240E" w:rsidRPr="002440B4" w:rsidRDefault="0046240E" w:rsidP="00040613">
          <w:pPr>
            <w:rPr>
              <w:rtl/>
            </w:rPr>
          </w:pPr>
        </w:p>
      </w:tc>
    </w:tr>
    <w:tr w:rsidR="0046240E" w14:paraId="6D3AF66D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39BF71C5" w14:textId="77777777" w:rsidR="0046240E" w:rsidRDefault="0046240E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4597760"/>
            <w:docPartObj>
              <w:docPartGallery w:val="Page Numbers (Top of Page)"/>
              <w:docPartUnique/>
            </w:docPartObj>
          </w:sdtPr>
          <w:sdtEndPr/>
          <w:sdtContent>
            <w:p w14:paraId="007C7780" w14:textId="77777777" w:rsidR="0046240E" w:rsidRDefault="006553EE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46240E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 w:rsidR="0046240E">
                <w:t xml:space="preserve"> of </w:t>
              </w:r>
              <w:r w:rsidR="007E18B2">
                <w:rPr>
                  <w:noProof/>
                </w:rPr>
                <w:fldChar w:fldCharType="begin"/>
              </w:r>
              <w:r w:rsidR="007E18B2">
                <w:rPr>
                  <w:noProof/>
                </w:rPr>
                <w:instrText xml:space="preserve"> NUMPAGES  </w:instrText>
              </w:r>
              <w:r w:rsidR="007E18B2">
                <w:rPr>
                  <w:noProof/>
                </w:rPr>
                <w:fldChar w:fldCharType="separate"/>
              </w:r>
              <w:r w:rsidR="004B1D84">
                <w:rPr>
                  <w:noProof/>
                </w:rPr>
                <w:t>1</w:t>
              </w:r>
              <w:r w:rsidR="007E18B2">
                <w:rPr>
                  <w:noProof/>
                </w:rPr>
                <w:fldChar w:fldCharType="end"/>
              </w:r>
            </w:p>
          </w:sdtContent>
        </w:sdt>
        <w:p w14:paraId="42011050" w14:textId="77777777" w:rsidR="0046240E" w:rsidRDefault="0046240E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14:paraId="3DDBAA5A" w14:textId="77777777" w:rsidR="0046240E" w:rsidRDefault="0046240E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14:paraId="2F23031B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46240E" w14:paraId="00CCB9E3" w14:textId="77777777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14:paraId="0A0CA8B7" w14:textId="77777777" w:rsidR="0046240E" w:rsidRDefault="0046240E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14:paraId="22B1245D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14:paraId="4903F27C" w14:textId="77777777" w:rsidR="0046240E" w:rsidRDefault="0046240E">
    <w:pPr>
      <w:pStyle w:val="a3"/>
    </w:pPr>
  </w:p>
  <w:tbl>
    <w:tblPr>
      <w:tblStyle w:val="ab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46240E" w:rsidRPr="006F2408" w14:paraId="5211411A" w14:textId="77777777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377A61A8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Approved By:</w:t>
          </w:r>
          <w:r>
            <w:rPr>
              <w:rFonts w:cs="Levenim MT"/>
              <w:sz w:val="20"/>
              <w:szCs w:val="20"/>
            </w:rPr>
            <w:t>Gilad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6D012A78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Eyal Shahal</w:t>
          </w:r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60C71F86" w14:textId="77777777" w:rsidR="0046240E" w:rsidRPr="00886A9F" w:rsidRDefault="0046240E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14:paraId="7AFB7216" w14:textId="77777777" w:rsidR="0046240E" w:rsidRDefault="004624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72882"/>
    <w:multiLevelType w:val="hybridMultilevel"/>
    <w:tmpl w:val="5C00F99C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1" w15:restartNumberingAfterBreak="0">
    <w:nsid w:val="0809685D"/>
    <w:multiLevelType w:val="hybridMultilevel"/>
    <w:tmpl w:val="F67A5D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03275C"/>
    <w:multiLevelType w:val="hybridMultilevel"/>
    <w:tmpl w:val="2E6A1BCA"/>
    <w:lvl w:ilvl="0" w:tplc="F4CAACEA">
      <w:start w:val="1"/>
      <w:numFmt w:val="decimal"/>
      <w:lvlText w:val="%1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D5F6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5020E"/>
    <w:multiLevelType w:val="hybridMultilevel"/>
    <w:tmpl w:val="3A985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F573C"/>
    <w:multiLevelType w:val="hybridMultilevel"/>
    <w:tmpl w:val="7EFC2DF0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8D6579"/>
    <w:multiLevelType w:val="hybridMultilevel"/>
    <w:tmpl w:val="F90615E8"/>
    <w:lvl w:ilvl="0" w:tplc="1E9822B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031D"/>
    <w:multiLevelType w:val="multilevel"/>
    <w:tmpl w:val="9552E250"/>
    <w:lvl w:ilvl="0">
      <w:start w:val="1"/>
      <w:numFmt w:val="decimal"/>
      <w:lvlText w:val="%1"/>
      <w:lvlJc w:val="left"/>
      <w:pPr>
        <w:ind w:left="915" w:hanging="555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FA323E1"/>
    <w:multiLevelType w:val="hybridMultilevel"/>
    <w:tmpl w:val="3A7C2ECC"/>
    <w:lvl w:ilvl="0" w:tplc="802A3B28">
      <w:start w:val="1"/>
      <w:numFmt w:val="hebrew1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plc="E3FCE92C">
      <w:start w:val="4"/>
      <w:numFmt w:val="decimal"/>
      <w:lvlText w:val="%2."/>
      <w:lvlJc w:val="left"/>
      <w:pPr>
        <w:tabs>
          <w:tab w:val="num" w:pos="2158"/>
        </w:tabs>
        <w:ind w:left="2158" w:hanging="480"/>
      </w:pPr>
      <w:rPr>
        <w:rFonts w:hint="default"/>
        <w:b w:val="0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58"/>
        </w:tabs>
        <w:ind w:left="27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78"/>
        </w:tabs>
        <w:ind w:left="34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98"/>
        </w:tabs>
        <w:ind w:left="41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18"/>
        </w:tabs>
        <w:ind w:left="49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38"/>
        </w:tabs>
        <w:ind w:left="56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58"/>
        </w:tabs>
        <w:ind w:left="63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78"/>
        </w:tabs>
        <w:ind w:left="7078" w:hanging="180"/>
      </w:pPr>
    </w:lvl>
  </w:abstractNum>
  <w:abstractNum w:abstractNumId="9" w15:restartNumberingAfterBreak="0">
    <w:nsid w:val="119667D7"/>
    <w:multiLevelType w:val="multilevel"/>
    <w:tmpl w:val="8BB4DDB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10" w15:restartNumberingAfterBreak="0">
    <w:nsid w:val="12E57FE6"/>
    <w:multiLevelType w:val="hybridMultilevel"/>
    <w:tmpl w:val="7C8A600A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E5444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6D2BF5"/>
    <w:multiLevelType w:val="hybridMultilevel"/>
    <w:tmpl w:val="3CD4F8B4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F323B8"/>
    <w:multiLevelType w:val="hybridMultilevel"/>
    <w:tmpl w:val="2C0E5CEC"/>
    <w:lvl w:ilvl="0" w:tplc="87007F26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3B56D634">
      <w:start w:val="1"/>
      <w:numFmt w:val="decimal"/>
      <w:lvlText w:val="%2)"/>
      <w:lvlJc w:val="left"/>
      <w:pPr>
        <w:ind w:left="2625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 w15:restartNumberingAfterBreak="0">
    <w:nsid w:val="210904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3D496E"/>
    <w:multiLevelType w:val="hybridMultilevel"/>
    <w:tmpl w:val="AA24D056"/>
    <w:lvl w:ilvl="0" w:tplc="089A4440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6" w15:restartNumberingAfterBreak="0">
    <w:nsid w:val="21E92705"/>
    <w:multiLevelType w:val="hybridMultilevel"/>
    <w:tmpl w:val="36C8F2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92FD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531D9"/>
    <w:multiLevelType w:val="hybridMultilevel"/>
    <w:tmpl w:val="020A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A1607"/>
    <w:multiLevelType w:val="hybridMultilevel"/>
    <w:tmpl w:val="77849D2A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20" w15:restartNumberingAfterBreak="0">
    <w:nsid w:val="2C4217EA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A51CF4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712B0"/>
    <w:multiLevelType w:val="hybridMultilevel"/>
    <w:tmpl w:val="CBC284CE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656"/>
        </w:tabs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23" w15:restartNumberingAfterBreak="0">
    <w:nsid w:val="39EE121D"/>
    <w:multiLevelType w:val="multilevel"/>
    <w:tmpl w:val="1298B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B49235B"/>
    <w:multiLevelType w:val="multilevel"/>
    <w:tmpl w:val="367CB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F5D2493"/>
    <w:multiLevelType w:val="hybridMultilevel"/>
    <w:tmpl w:val="B01CC0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7C7325"/>
    <w:multiLevelType w:val="hybridMultilevel"/>
    <w:tmpl w:val="640EEF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A671DB"/>
    <w:multiLevelType w:val="hybridMultilevel"/>
    <w:tmpl w:val="B7222112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8860DD"/>
    <w:multiLevelType w:val="hybridMultilevel"/>
    <w:tmpl w:val="7DE406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CB2556"/>
    <w:multiLevelType w:val="hybridMultilevel"/>
    <w:tmpl w:val="0A722BBE"/>
    <w:lvl w:ilvl="0" w:tplc="040D000F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81647A"/>
    <w:multiLevelType w:val="hybridMultilevel"/>
    <w:tmpl w:val="C48EFE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F101A3"/>
    <w:multiLevelType w:val="hybridMultilevel"/>
    <w:tmpl w:val="C5E8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1E04B6"/>
    <w:multiLevelType w:val="hybridMultilevel"/>
    <w:tmpl w:val="D7D82E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5B6A3EC5"/>
    <w:multiLevelType w:val="multilevel"/>
    <w:tmpl w:val="1E585E8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34" w15:restartNumberingAfterBreak="0">
    <w:nsid w:val="5D9C6A75"/>
    <w:multiLevelType w:val="hybridMultilevel"/>
    <w:tmpl w:val="07B03880"/>
    <w:lvl w:ilvl="0" w:tplc="F2902AB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5" w15:restartNumberingAfterBreak="0">
    <w:nsid w:val="5DB116CC"/>
    <w:multiLevelType w:val="multilevel"/>
    <w:tmpl w:val="4E662D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E651F01"/>
    <w:multiLevelType w:val="hybridMultilevel"/>
    <w:tmpl w:val="3690A2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171837"/>
    <w:multiLevelType w:val="multilevel"/>
    <w:tmpl w:val="2500B5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892"/>
        </w:tabs>
        <w:ind w:left="894" w:hanging="624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bCs w:val="0"/>
        <w:i w:val="0"/>
        <w:iCs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6039434D"/>
    <w:multiLevelType w:val="hybridMultilevel"/>
    <w:tmpl w:val="63E24E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9" w15:restartNumberingAfterBreak="0">
    <w:nsid w:val="616F2C7C"/>
    <w:multiLevelType w:val="hybridMultilevel"/>
    <w:tmpl w:val="9A66CB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64A6E52"/>
    <w:multiLevelType w:val="hybridMultilevel"/>
    <w:tmpl w:val="268E8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916068"/>
    <w:multiLevelType w:val="hybridMultilevel"/>
    <w:tmpl w:val="8B0A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D1F82"/>
    <w:multiLevelType w:val="hybridMultilevel"/>
    <w:tmpl w:val="EE9C9A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AD21E0"/>
    <w:multiLevelType w:val="hybridMultilevel"/>
    <w:tmpl w:val="7DEE77BC"/>
    <w:lvl w:ilvl="0" w:tplc="5AAE5E80">
      <w:start w:val="1"/>
      <w:numFmt w:val="bullet"/>
      <w:lvlText w:val=""/>
      <w:lvlJc w:val="left"/>
      <w:pPr>
        <w:tabs>
          <w:tab w:val="num" w:pos="360"/>
        </w:tabs>
        <w:ind w:left="170" w:right="170" w:hanging="170"/>
      </w:pPr>
      <w:rPr>
        <w:rFonts w:ascii="Wingdings" w:hAnsi="Wingdings" w:hint="default"/>
        <w:szCs w:val="18"/>
      </w:rPr>
    </w:lvl>
    <w:lvl w:ilvl="1" w:tplc="E532579A">
      <w:start w:val="1"/>
      <w:numFmt w:val="bullet"/>
      <w:lvlText w:val=""/>
      <w:lvlJc w:val="left"/>
      <w:pPr>
        <w:tabs>
          <w:tab w:val="num" w:pos="1440"/>
        </w:tabs>
        <w:ind w:left="1137" w:right="1137" w:hanging="57"/>
      </w:pPr>
      <w:rPr>
        <w:rFonts w:ascii="Wingdings" w:hAnsi="Wingdings" w:hint="default"/>
        <w:szCs w:val="18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4" w15:restartNumberingAfterBreak="0">
    <w:nsid w:val="6F3755EE"/>
    <w:multiLevelType w:val="hybridMultilevel"/>
    <w:tmpl w:val="DD326F2C"/>
    <w:lvl w:ilvl="0" w:tplc="539A94B8">
      <w:start w:val="1"/>
      <w:numFmt w:val="hebrew1"/>
      <w:lvlText w:val="%1."/>
      <w:lvlJc w:val="right"/>
      <w:pPr>
        <w:tabs>
          <w:tab w:val="num" w:pos="167"/>
        </w:tabs>
        <w:ind w:left="51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5" w15:restartNumberingAfterBreak="0">
    <w:nsid w:val="702A40E6"/>
    <w:multiLevelType w:val="hybridMultilevel"/>
    <w:tmpl w:val="DABCF598"/>
    <w:lvl w:ilvl="0" w:tplc="2CE23EBA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6" w15:restartNumberingAfterBreak="0">
    <w:nsid w:val="76905615"/>
    <w:multiLevelType w:val="hybridMultilevel"/>
    <w:tmpl w:val="316C70B6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95F82"/>
    <w:multiLevelType w:val="hybridMultilevel"/>
    <w:tmpl w:val="8F2C3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652043"/>
    <w:multiLevelType w:val="hybridMultilevel"/>
    <w:tmpl w:val="29087DE8"/>
    <w:lvl w:ilvl="0" w:tplc="A6A23F34">
      <w:start w:val="1"/>
      <w:numFmt w:val="hebrew1"/>
      <w:lvlText w:val="%1)"/>
      <w:lvlJc w:val="left"/>
      <w:pPr>
        <w:ind w:left="1425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9" w15:restartNumberingAfterBreak="0">
    <w:nsid w:val="7CCE41D7"/>
    <w:multiLevelType w:val="hybridMultilevel"/>
    <w:tmpl w:val="AEFA2BE0"/>
    <w:lvl w:ilvl="0" w:tplc="ABA8E460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826CD06C">
      <w:start w:val="1"/>
      <w:numFmt w:val="decimal"/>
      <w:lvlText w:val="%2)"/>
      <w:lvlJc w:val="left"/>
      <w:pPr>
        <w:ind w:left="2625" w:hanging="48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33"/>
  </w:num>
  <w:num w:numId="2">
    <w:abstractNumId w:val="9"/>
  </w:num>
  <w:num w:numId="3">
    <w:abstractNumId w:val="38"/>
  </w:num>
  <w:num w:numId="4">
    <w:abstractNumId w:val="41"/>
  </w:num>
  <w:num w:numId="5">
    <w:abstractNumId w:val="26"/>
  </w:num>
  <w:num w:numId="6">
    <w:abstractNumId w:val="29"/>
  </w:num>
  <w:num w:numId="7">
    <w:abstractNumId w:val="2"/>
  </w:num>
  <w:num w:numId="8">
    <w:abstractNumId w:val="37"/>
  </w:num>
  <w:num w:numId="9">
    <w:abstractNumId w:val="44"/>
  </w:num>
  <w:num w:numId="10">
    <w:abstractNumId w:val="27"/>
  </w:num>
  <w:num w:numId="11">
    <w:abstractNumId w:val="5"/>
  </w:num>
  <w:num w:numId="12">
    <w:abstractNumId w:val="12"/>
  </w:num>
  <w:num w:numId="13">
    <w:abstractNumId w:val="30"/>
  </w:num>
  <w:num w:numId="14">
    <w:abstractNumId w:val="28"/>
  </w:num>
  <w:num w:numId="15">
    <w:abstractNumId w:val="1"/>
  </w:num>
  <w:num w:numId="16">
    <w:abstractNumId w:val="25"/>
  </w:num>
  <w:num w:numId="17">
    <w:abstractNumId w:val="39"/>
  </w:num>
  <w:num w:numId="18">
    <w:abstractNumId w:val="8"/>
  </w:num>
  <w:num w:numId="19">
    <w:abstractNumId w:val="22"/>
  </w:num>
  <w:num w:numId="20">
    <w:abstractNumId w:val="19"/>
  </w:num>
  <w:num w:numId="21">
    <w:abstractNumId w:val="0"/>
  </w:num>
  <w:num w:numId="22">
    <w:abstractNumId w:val="43"/>
  </w:num>
  <w:num w:numId="23">
    <w:abstractNumId w:val="23"/>
  </w:num>
  <w:num w:numId="24">
    <w:abstractNumId w:val="7"/>
  </w:num>
  <w:num w:numId="25">
    <w:abstractNumId w:val="45"/>
  </w:num>
  <w:num w:numId="26">
    <w:abstractNumId w:val="13"/>
  </w:num>
  <w:num w:numId="27">
    <w:abstractNumId w:val="15"/>
  </w:num>
  <w:num w:numId="28">
    <w:abstractNumId w:val="49"/>
  </w:num>
  <w:num w:numId="29">
    <w:abstractNumId w:val="48"/>
  </w:num>
  <w:num w:numId="30">
    <w:abstractNumId w:val="18"/>
  </w:num>
  <w:num w:numId="31">
    <w:abstractNumId w:val="47"/>
  </w:num>
  <w:num w:numId="32">
    <w:abstractNumId w:val="35"/>
  </w:num>
  <w:num w:numId="33">
    <w:abstractNumId w:val="3"/>
  </w:num>
  <w:num w:numId="34">
    <w:abstractNumId w:val="14"/>
  </w:num>
  <w:num w:numId="35">
    <w:abstractNumId w:val="21"/>
  </w:num>
  <w:num w:numId="36">
    <w:abstractNumId w:val="17"/>
  </w:num>
  <w:num w:numId="37">
    <w:abstractNumId w:val="31"/>
  </w:num>
  <w:num w:numId="38">
    <w:abstractNumId w:val="4"/>
  </w:num>
  <w:num w:numId="39">
    <w:abstractNumId w:val="34"/>
  </w:num>
  <w:num w:numId="40">
    <w:abstractNumId w:val="10"/>
  </w:num>
  <w:num w:numId="41">
    <w:abstractNumId w:val="46"/>
  </w:num>
  <w:num w:numId="42">
    <w:abstractNumId w:val="16"/>
  </w:num>
  <w:num w:numId="43">
    <w:abstractNumId w:val="42"/>
  </w:num>
  <w:num w:numId="44">
    <w:abstractNumId w:val="36"/>
  </w:num>
  <w:num w:numId="45">
    <w:abstractNumId w:val="20"/>
  </w:num>
  <w:num w:numId="46">
    <w:abstractNumId w:val="24"/>
  </w:num>
  <w:num w:numId="47">
    <w:abstractNumId w:val="11"/>
  </w:num>
  <w:num w:numId="48">
    <w:abstractNumId w:val="40"/>
  </w:num>
  <w:num w:numId="49">
    <w:abstractNumId w:val="6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08"/>
    <w:rsid w:val="000056FF"/>
    <w:rsid w:val="00012583"/>
    <w:rsid w:val="000160D2"/>
    <w:rsid w:val="000203A0"/>
    <w:rsid w:val="00024733"/>
    <w:rsid w:val="00025A74"/>
    <w:rsid w:val="00030635"/>
    <w:rsid w:val="0003216C"/>
    <w:rsid w:val="00037E8B"/>
    <w:rsid w:val="00040613"/>
    <w:rsid w:val="000407EB"/>
    <w:rsid w:val="00040B40"/>
    <w:rsid w:val="00051774"/>
    <w:rsid w:val="0006491C"/>
    <w:rsid w:val="000665C6"/>
    <w:rsid w:val="00066CC0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D34D8"/>
    <w:rsid w:val="000D4399"/>
    <w:rsid w:val="000D69F5"/>
    <w:rsid w:val="000D6E46"/>
    <w:rsid w:val="000D70BF"/>
    <w:rsid w:val="000E50EB"/>
    <w:rsid w:val="000E61BF"/>
    <w:rsid w:val="000E6699"/>
    <w:rsid w:val="000E7DD7"/>
    <w:rsid w:val="000F47B8"/>
    <w:rsid w:val="0010160C"/>
    <w:rsid w:val="00105B9C"/>
    <w:rsid w:val="00111C87"/>
    <w:rsid w:val="00116A9B"/>
    <w:rsid w:val="00117DA2"/>
    <w:rsid w:val="00122531"/>
    <w:rsid w:val="0012317C"/>
    <w:rsid w:val="001304CF"/>
    <w:rsid w:val="00130837"/>
    <w:rsid w:val="001320E1"/>
    <w:rsid w:val="00135E3B"/>
    <w:rsid w:val="00137A46"/>
    <w:rsid w:val="00141C04"/>
    <w:rsid w:val="00145408"/>
    <w:rsid w:val="0016006F"/>
    <w:rsid w:val="00164BFF"/>
    <w:rsid w:val="001719A1"/>
    <w:rsid w:val="00174F6A"/>
    <w:rsid w:val="00177763"/>
    <w:rsid w:val="00180F89"/>
    <w:rsid w:val="001812BD"/>
    <w:rsid w:val="00181C23"/>
    <w:rsid w:val="001855C4"/>
    <w:rsid w:val="00192049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D1938"/>
    <w:rsid w:val="001D2B15"/>
    <w:rsid w:val="001D3AC5"/>
    <w:rsid w:val="001D3FE4"/>
    <w:rsid w:val="001E7839"/>
    <w:rsid w:val="00202534"/>
    <w:rsid w:val="00217592"/>
    <w:rsid w:val="00221E66"/>
    <w:rsid w:val="0023213F"/>
    <w:rsid w:val="00233E8F"/>
    <w:rsid w:val="002440B4"/>
    <w:rsid w:val="00244444"/>
    <w:rsid w:val="00244A87"/>
    <w:rsid w:val="002472C0"/>
    <w:rsid w:val="002474BA"/>
    <w:rsid w:val="00261565"/>
    <w:rsid w:val="00261D3E"/>
    <w:rsid w:val="002649BE"/>
    <w:rsid w:val="00271460"/>
    <w:rsid w:val="00273673"/>
    <w:rsid w:val="002848A7"/>
    <w:rsid w:val="00291F94"/>
    <w:rsid w:val="002941AE"/>
    <w:rsid w:val="002A54C9"/>
    <w:rsid w:val="002B6D6B"/>
    <w:rsid w:val="002B77B5"/>
    <w:rsid w:val="002C0521"/>
    <w:rsid w:val="002C0F64"/>
    <w:rsid w:val="002D5A32"/>
    <w:rsid w:val="002E0C39"/>
    <w:rsid w:val="002E14C0"/>
    <w:rsid w:val="002E3F01"/>
    <w:rsid w:val="002E4093"/>
    <w:rsid w:val="002E5D2E"/>
    <w:rsid w:val="00302687"/>
    <w:rsid w:val="00314902"/>
    <w:rsid w:val="00315688"/>
    <w:rsid w:val="00317B9D"/>
    <w:rsid w:val="003232A4"/>
    <w:rsid w:val="00331224"/>
    <w:rsid w:val="003374E6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41A5"/>
    <w:rsid w:val="004109E5"/>
    <w:rsid w:val="004226AA"/>
    <w:rsid w:val="00425318"/>
    <w:rsid w:val="0042671E"/>
    <w:rsid w:val="0042691E"/>
    <w:rsid w:val="00427F7F"/>
    <w:rsid w:val="00430559"/>
    <w:rsid w:val="004331BE"/>
    <w:rsid w:val="00451EEC"/>
    <w:rsid w:val="0046240E"/>
    <w:rsid w:val="004650EF"/>
    <w:rsid w:val="00475CE9"/>
    <w:rsid w:val="00482B98"/>
    <w:rsid w:val="004916E8"/>
    <w:rsid w:val="00493438"/>
    <w:rsid w:val="004939E8"/>
    <w:rsid w:val="004A3B89"/>
    <w:rsid w:val="004A3C59"/>
    <w:rsid w:val="004A534F"/>
    <w:rsid w:val="004A792B"/>
    <w:rsid w:val="004B07AC"/>
    <w:rsid w:val="004B17AD"/>
    <w:rsid w:val="004B1D84"/>
    <w:rsid w:val="004B5C18"/>
    <w:rsid w:val="004B6A82"/>
    <w:rsid w:val="004B79C5"/>
    <w:rsid w:val="004C16F2"/>
    <w:rsid w:val="004D2457"/>
    <w:rsid w:val="004D44A2"/>
    <w:rsid w:val="004D4F75"/>
    <w:rsid w:val="004D5DC5"/>
    <w:rsid w:val="004E3502"/>
    <w:rsid w:val="004F09BF"/>
    <w:rsid w:val="004F0D36"/>
    <w:rsid w:val="004F6BB8"/>
    <w:rsid w:val="00500223"/>
    <w:rsid w:val="00501AAD"/>
    <w:rsid w:val="00513361"/>
    <w:rsid w:val="00520568"/>
    <w:rsid w:val="005208DA"/>
    <w:rsid w:val="00530FEE"/>
    <w:rsid w:val="0053267C"/>
    <w:rsid w:val="00533960"/>
    <w:rsid w:val="0053648E"/>
    <w:rsid w:val="00536A39"/>
    <w:rsid w:val="005425E0"/>
    <w:rsid w:val="00562DF5"/>
    <w:rsid w:val="00564EC0"/>
    <w:rsid w:val="005657F7"/>
    <w:rsid w:val="00565D2A"/>
    <w:rsid w:val="00574834"/>
    <w:rsid w:val="005840C1"/>
    <w:rsid w:val="00584D0B"/>
    <w:rsid w:val="005A5BE1"/>
    <w:rsid w:val="005A5FBE"/>
    <w:rsid w:val="005A608D"/>
    <w:rsid w:val="005A7530"/>
    <w:rsid w:val="005B1A99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6C2A"/>
    <w:rsid w:val="006077EC"/>
    <w:rsid w:val="00615F7F"/>
    <w:rsid w:val="006223D4"/>
    <w:rsid w:val="006367A9"/>
    <w:rsid w:val="00637240"/>
    <w:rsid w:val="00644DFD"/>
    <w:rsid w:val="00646A64"/>
    <w:rsid w:val="00654C2A"/>
    <w:rsid w:val="006553EE"/>
    <w:rsid w:val="0065691A"/>
    <w:rsid w:val="00660A2F"/>
    <w:rsid w:val="00662C7D"/>
    <w:rsid w:val="00664434"/>
    <w:rsid w:val="006658B8"/>
    <w:rsid w:val="0067590A"/>
    <w:rsid w:val="00675B93"/>
    <w:rsid w:val="00677D35"/>
    <w:rsid w:val="00691AE0"/>
    <w:rsid w:val="0069260F"/>
    <w:rsid w:val="006932AD"/>
    <w:rsid w:val="006942CB"/>
    <w:rsid w:val="006A2B3B"/>
    <w:rsid w:val="006A5FF6"/>
    <w:rsid w:val="006A6777"/>
    <w:rsid w:val="006A703C"/>
    <w:rsid w:val="006B4B72"/>
    <w:rsid w:val="006C7FD8"/>
    <w:rsid w:val="006D19B1"/>
    <w:rsid w:val="006D260A"/>
    <w:rsid w:val="006D4ABC"/>
    <w:rsid w:val="006D565D"/>
    <w:rsid w:val="006E03E8"/>
    <w:rsid w:val="006E2E2E"/>
    <w:rsid w:val="006F2408"/>
    <w:rsid w:val="006F2DBC"/>
    <w:rsid w:val="006F359B"/>
    <w:rsid w:val="006F7E0A"/>
    <w:rsid w:val="00700FC4"/>
    <w:rsid w:val="00703F98"/>
    <w:rsid w:val="00705932"/>
    <w:rsid w:val="007213D2"/>
    <w:rsid w:val="00724D36"/>
    <w:rsid w:val="0072534C"/>
    <w:rsid w:val="00733F57"/>
    <w:rsid w:val="00736A7B"/>
    <w:rsid w:val="00740D55"/>
    <w:rsid w:val="007438D8"/>
    <w:rsid w:val="0076790D"/>
    <w:rsid w:val="007679F2"/>
    <w:rsid w:val="007707FF"/>
    <w:rsid w:val="00771D6E"/>
    <w:rsid w:val="00773525"/>
    <w:rsid w:val="00777A76"/>
    <w:rsid w:val="007802A2"/>
    <w:rsid w:val="007910CD"/>
    <w:rsid w:val="007917DF"/>
    <w:rsid w:val="007921FE"/>
    <w:rsid w:val="00795B15"/>
    <w:rsid w:val="007A43E3"/>
    <w:rsid w:val="007A71E7"/>
    <w:rsid w:val="007B4B78"/>
    <w:rsid w:val="007B7C2D"/>
    <w:rsid w:val="007C21B6"/>
    <w:rsid w:val="007C35DB"/>
    <w:rsid w:val="007C5215"/>
    <w:rsid w:val="007C61E3"/>
    <w:rsid w:val="007E13A8"/>
    <w:rsid w:val="007E18B2"/>
    <w:rsid w:val="007E1BA8"/>
    <w:rsid w:val="007E691E"/>
    <w:rsid w:val="007F0CA3"/>
    <w:rsid w:val="007F1090"/>
    <w:rsid w:val="00802BC6"/>
    <w:rsid w:val="00803950"/>
    <w:rsid w:val="008052A4"/>
    <w:rsid w:val="008108F0"/>
    <w:rsid w:val="0081192D"/>
    <w:rsid w:val="00812A63"/>
    <w:rsid w:val="00821D15"/>
    <w:rsid w:val="008429A8"/>
    <w:rsid w:val="00843219"/>
    <w:rsid w:val="00845456"/>
    <w:rsid w:val="008558E1"/>
    <w:rsid w:val="008668A1"/>
    <w:rsid w:val="00866F9E"/>
    <w:rsid w:val="00872C68"/>
    <w:rsid w:val="008742FA"/>
    <w:rsid w:val="008827E9"/>
    <w:rsid w:val="008869F0"/>
    <w:rsid w:val="00886A9F"/>
    <w:rsid w:val="00893213"/>
    <w:rsid w:val="00897A48"/>
    <w:rsid w:val="00897C7F"/>
    <w:rsid w:val="008A2B78"/>
    <w:rsid w:val="008A4601"/>
    <w:rsid w:val="008A53B6"/>
    <w:rsid w:val="008A5E5C"/>
    <w:rsid w:val="008B36FC"/>
    <w:rsid w:val="008C2EDC"/>
    <w:rsid w:val="008C748C"/>
    <w:rsid w:val="008D0AD7"/>
    <w:rsid w:val="008D278F"/>
    <w:rsid w:val="008E5A03"/>
    <w:rsid w:val="008F1C04"/>
    <w:rsid w:val="00907237"/>
    <w:rsid w:val="009130E3"/>
    <w:rsid w:val="00914F37"/>
    <w:rsid w:val="00921A23"/>
    <w:rsid w:val="00924750"/>
    <w:rsid w:val="009267E0"/>
    <w:rsid w:val="0093025B"/>
    <w:rsid w:val="00930C95"/>
    <w:rsid w:val="00931054"/>
    <w:rsid w:val="009501F0"/>
    <w:rsid w:val="009529E1"/>
    <w:rsid w:val="00952CC4"/>
    <w:rsid w:val="009546E7"/>
    <w:rsid w:val="00956B4B"/>
    <w:rsid w:val="00957545"/>
    <w:rsid w:val="00971545"/>
    <w:rsid w:val="00971B95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C0F4F"/>
    <w:rsid w:val="009C143C"/>
    <w:rsid w:val="009C1628"/>
    <w:rsid w:val="009C4A87"/>
    <w:rsid w:val="009C5D6F"/>
    <w:rsid w:val="009D1269"/>
    <w:rsid w:val="009E176F"/>
    <w:rsid w:val="009F0B17"/>
    <w:rsid w:val="009F2873"/>
    <w:rsid w:val="009F6912"/>
    <w:rsid w:val="009F6AC4"/>
    <w:rsid w:val="009F72DD"/>
    <w:rsid w:val="00A043AC"/>
    <w:rsid w:val="00A15E44"/>
    <w:rsid w:val="00A24CE5"/>
    <w:rsid w:val="00A25D91"/>
    <w:rsid w:val="00A32543"/>
    <w:rsid w:val="00A34FCC"/>
    <w:rsid w:val="00A417C7"/>
    <w:rsid w:val="00A42689"/>
    <w:rsid w:val="00A47BAC"/>
    <w:rsid w:val="00A563DE"/>
    <w:rsid w:val="00A603FA"/>
    <w:rsid w:val="00A61F0C"/>
    <w:rsid w:val="00A703C7"/>
    <w:rsid w:val="00A80012"/>
    <w:rsid w:val="00A9174A"/>
    <w:rsid w:val="00A92BCF"/>
    <w:rsid w:val="00A92FEA"/>
    <w:rsid w:val="00A93FA6"/>
    <w:rsid w:val="00AA2D52"/>
    <w:rsid w:val="00AA4E40"/>
    <w:rsid w:val="00AA7B8B"/>
    <w:rsid w:val="00AC2B2E"/>
    <w:rsid w:val="00AC3553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760F"/>
    <w:rsid w:val="00B40976"/>
    <w:rsid w:val="00B42D5F"/>
    <w:rsid w:val="00B4604E"/>
    <w:rsid w:val="00B5577A"/>
    <w:rsid w:val="00B57E59"/>
    <w:rsid w:val="00B6729A"/>
    <w:rsid w:val="00B7122E"/>
    <w:rsid w:val="00B75175"/>
    <w:rsid w:val="00B768B6"/>
    <w:rsid w:val="00B86D83"/>
    <w:rsid w:val="00B90D35"/>
    <w:rsid w:val="00B955F2"/>
    <w:rsid w:val="00BA471E"/>
    <w:rsid w:val="00BA49D4"/>
    <w:rsid w:val="00BA6B6D"/>
    <w:rsid w:val="00BB231C"/>
    <w:rsid w:val="00BB7D6C"/>
    <w:rsid w:val="00BC24F6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42E40"/>
    <w:rsid w:val="00C5418F"/>
    <w:rsid w:val="00C62AF8"/>
    <w:rsid w:val="00C7796F"/>
    <w:rsid w:val="00C779C8"/>
    <w:rsid w:val="00C85336"/>
    <w:rsid w:val="00C8740A"/>
    <w:rsid w:val="00C91167"/>
    <w:rsid w:val="00C916A4"/>
    <w:rsid w:val="00CA7C32"/>
    <w:rsid w:val="00CB231A"/>
    <w:rsid w:val="00CC2CC2"/>
    <w:rsid w:val="00CC7A81"/>
    <w:rsid w:val="00CE01AD"/>
    <w:rsid w:val="00CE1EDD"/>
    <w:rsid w:val="00CE4AA6"/>
    <w:rsid w:val="00CE75CD"/>
    <w:rsid w:val="00CF4E12"/>
    <w:rsid w:val="00CF6045"/>
    <w:rsid w:val="00D05C07"/>
    <w:rsid w:val="00D163B3"/>
    <w:rsid w:val="00D21CFE"/>
    <w:rsid w:val="00D3505D"/>
    <w:rsid w:val="00D44D0B"/>
    <w:rsid w:val="00D4632E"/>
    <w:rsid w:val="00D51876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0C94"/>
    <w:rsid w:val="00E01508"/>
    <w:rsid w:val="00E0276E"/>
    <w:rsid w:val="00E06B2C"/>
    <w:rsid w:val="00E16D9A"/>
    <w:rsid w:val="00E30801"/>
    <w:rsid w:val="00E3348B"/>
    <w:rsid w:val="00E35D57"/>
    <w:rsid w:val="00E50580"/>
    <w:rsid w:val="00E5713D"/>
    <w:rsid w:val="00E630FE"/>
    <w:rsid w:val="00E6322F"/>
    <w:rsid w:val="00E6426D"/>
    <w:rsid w:val="00E72C18"/>
    <w:rsid w:val="00E73FFA"/>
    <w:rsid w:val="00E8413C"/>
    <w:rsid w:val="00E84621"/>
    <w:rsid w:val="00E86D9A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B7405"/>
    <w:rsid w:val="00EC045F"/>
    <w:rsid w:val="00EC6957"/>
    <w:rsid w:val="00ED6846"/>
    <w:rsid w:val="00EE41C9"/>
    <w:rsid w:val="00EE6EB4"/>
    <w:rsid w:val="00EF1B1A"/>
    <w:rsid w:val="00EF693A"/>
    <w:rsid w:val="00F07400"/>
    <w:rsid w:val="00F12F29"/>
    <w:rsid w:val="00F14EC3"/>
    <w:rsid w:val="00F17375"/>
    <w:rsid w:val="00F20881"/>
    <w:rsid w:val="00F2142B"/>
    <w:rsid w:val="00F2310A"/>
    <w:rsid w:val="00F30CBC"/>
    <w:rsid w:val="00F3632C"/>
    <w:rsid w:val="00F412CF"/>
    <w:rsid w:val="00F4723F"/>
    <w:rsid w:val="00F56714"/>
    <w:rsid w:val="00F56ABB"/>
    <w:rsid w:val="00F643B7"/>
    <w:rsid w:val="00F714EE"/>
    <w:rsid w:val="00F80613"/>
    <w:rsid w:val="00F82906"/>
    <w:rsid w:val="00F8367C"/>
    <w:rsid w:val="00F917BC"/>
    <w:rsid w:val="00F92649"/>
    <w:rsid w:val="00F976B3"/>
    <w:rsid w:val="00FA4A12"/>
    <w:rsid w:val="00FB75E7"/>
    <w:rsid w:val="00FC032C"/>
    <w:rsid w:val="00FC592C"/>
    <w:rsid w:val="00FC5E0C"/>
    <w:rsid w:val="00FD08A9"/>
    <w:rsid w:val="00FD2E6C"/>
    <w:rsid w:val="00FD3EFE"/>
    <w:rsid w:val="00FD3FDE"/>
    <w:rsid w:val="00FD4940"/>
    <w:rsid w:val="00FD63D4"/>
    <w:rsid w:val="00FE4E03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646E4F97"/>
  <w15:docId w15:val="{82BA9526-FF0D-4D13-9E58-64E5AF20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link w:val="20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6">
    <w:name w:val="heading 6"/>
    <w:basedOn w:val="a"/>
    <w:next w:val="a"/>
    <w:link w:val="60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493438"/>
    <w:rPr>
      <w:color w:val="0000FF"/>
      <w:u w:val="single"/>
    </w:rPr>
  </w:style>
  <w:style w:type="paragraph" w:styleId="a3">
    <w:name w:val="header"/>
    <w:basedOn w:val="a"/>
    <w:link w:val="a4"/>
    <w:rsid w:val="00493438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a0"/>
    <w:rsid w:val="00493438"/>
  </w:style>
  <w:style w:type="character" w:styleId="a7">
    <w:name w:val="page number"/>
    <w:basedOn w:val="a0"/>
    <w:rsid w:val="00493438"/>
  </w:style>
  <w:style w:type="paragraph" w:styleId="a8">
    <w:name w:val="Balloon Text"/>
    <w:basedOn w:val="a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rsid w:val="00493438"/>
    <w:rPr>
      <w:color w:val="800080"/>
      <w:u w:val="single"/>
    </w:rPr>
  </w:style>
  <w:style w:type="paragraph" w:styleId="a9">
    <w:name w:val="Document Map"/>
    <w:basedOn w:val="a"/>
    <w:link w:val="aa"/>
    <w:rsid w:val="00691AE0"/>
    <w:rPr>
      <w:rFonts w:ascii="Tahoma" w:hAnsi="Tahoma" w:cs="Tahoma"/>
      <w:sz w:val="16"/>
      <w:szCs w:val="16"/>
    </w:rPr>
  </w:style>
  <w:style w:type="character" w:customStyle="1" w:styleId="aa">
    <w:name w:val="מפת מסמך תו"/>
    <w:basedOn w:val="a0"/>
    <w:link w:val="a9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a4">
    <w:name w:val="כותרת עליונה תו"/>
    <w:basedOn w:val="a0"/>
    <w:link w:val="a3"/>
    <w:rsid w:val="00317B9D"/>
    <w:rPr>
      <w:sz w:val="24"/>
      <w:szCs w:val="24"/>
      <w:lang w:eastAsia="he-IL"/>
    </w:rPr>
  </w:style>
  <w:style w:type="table" w:styleId="ab">
    <w:name w:val="Table Grid"/>
    <w:basedOn w:val="a1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1C01CA"/>
    <w:rPr>
      <w:sz w:val="16"/>
      <w:szCs w:val="16"/>
    </w:rPr>
  </w:style>
  <w:style w:type="paragraph" w:styleId="ad">
    <w:name w:val="annotation text"/>
    <w:basedOn w:val="a"/>
    <w:link w:val="ae"/>
    <w:rsid w:val="001C01CA"/>
    <w:rPr>
      <w:sz w:val="20"/>
      <w:szCs w:val="20"/>
    </w:rPr>
  </w:style>
  <w:style w:type="character" w:customStyle="1" w:styleId="ae">
    <w:name w:val="טקסט הערה תו"/>
    <w:basedOn w:val="a0"/>
    <w:link w:val="ad"/>
    <w:rsid w:val="001C01CA"/>
    <w:rPr>
      <w:lang w:eastAsia="he-IL"/>
    </w:rPr>
  </w:style>
  <w:style w:type="paragraph" w:styleId="af">
    <w:name w:val="annotation subject"/>
    <w:basedOn w:val="ad"/>
    <w:next w:val="ad"/>
    <w:link w:val="af0"/>
    <w:rsid w:val="001C01CA"/>
    <w:rPr>
      <w:b/>
      <w:bCs/>
    </w:rPr>
  </w:style>
  <w:style w:type="character" w:customStyle="1" w:styleId="af0">
    <w:name w:val="נושא הערה תו"/>
    <w:basedOn w:val="ae"/>
    <w:link w:val="af"/>
    <w:rsid w:val="001C01CA"/>
    <w:rPr>
      <w:b/>
      <w:bCs/>
      <w:lang w:eastAsia="he-IL"/>
    </w:rPr>
  </w:style>
  <w:style w:type="paragraph" w:styleId="af1">
    <w:name w:val="List Paragraph"/>
    <w:basedOn w:val="a"/>
    <w:uiPriority w:val="34"/>
    <w:qFormat/>
    <w:rsid w:val="009529E1"/>
    <w:pPr>
      <w:ind w:left="720"/>
      <w:contextualSpacing/>
    </w:pPr>
  </w:style>
  <w:style w:type="character" w:customStyle="1" w:styleId="a6">
    <w:name w:val="כותרת תחתונה תו"/>
    <w:basedOn w:val="a0"/>
    <w:link w:val="a5"/>
    <w:uiPriority w:val="99"/>
    <w:rsid w:val="00584D0B"/>
    <w:rPr>
      <w:sz w:val="24"/>
      <w:szCs w:val="24"/>
      <w:lang w:eastAsia="he-IL"/>
    </w:rPr>
  </w:style>
  <w:style w:type="character" w:customStyle="1" w:styleId="20">
    <w:name w:val="כותרת 2 תו"/>
    <w:basedOn w:val="a0"/>
    <w:link w:val="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a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21">
    <w:name w:val="Body Text Indent 2"/>
    <w:basedOn w:val="a"/>
    <w:link w:val="22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22">
    <w:name w:val="כניסה בגוף טקסט 2 תו"/>
    <w:basedOn w:val="a0"/>
    <w:link w:val="21"/>
    <w:rsid w:val="00B7122E"/>
    <w:rPr>
      <w:rFonts w:ascii="Lucida Sans Unicode" w:hAnsi="Lucida Sans Unicode" w:cs="Lucida Sans Unicode"/>
      <w:lang w:eastAsia="he-IL"/>
    </w:rPr>
  </w:style>
  <w:style w:type="paragraph" w:styleId="3">
    <w:name w:val="Body Text Indent 3"/>
    <w:basedOn w:val="a"/>
    <w:link w:val="30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30">
    <w:name w:val="כניסה בגוף טקסט 3 תו"/>
    <w:basedOn w:val="a0"/>
    <w:link w:val="3"/>
    <w:rsid w:val="00B7122E"/>
    <w:rPr>
      <w:rFonts w:ascii="Lucida Sans Unicode" w:hAnsi="Lucida Sans Unicode" w:cs="Lucida Sans Unicode"/>
      <w:lang w:eastAsia="he-IL"/>
    </w:rPr>
  </w:style>
  <w:style w:type="character" w:customStyle="1" w:styleId="60">
    <w:name w:val="כותרת 6 תו"/>
    <w:basedOn w:val="a0"/>
    <w:link w:val="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a0"/>
    <w:rsid w:val="00066CC0"/>
  </w:style>
  <w:style w:type="character" w:customStyle="1" w:styleId="headline1">
    <w:name w:val="headline1"/>
    <w:basedOn w:val="a0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13;&#1504;&#1497;&#1512;\&#1508;&#1493;&#1512;&#1502;&#1496;%20&#1500;&#1496;&#1493;&#1508;&#1505;%20IEOD%20201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60EAA0-C6C4-4DD0-BC39-37ACB7CB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פורמט לטופס IEOD 2015</Template>
  <TotalTime>21</TotalTime>
  <Pages>1</Pages>
  <Words>86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516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user</dc:creator>
  <cp:lastModifiedBy>Yotam</cp:lastModifiedBy>
  <cp:revision>7</cp:revision>
  <cp:lastPrinted>2017-08-10T09:39:00Z</cp:lastPrinted>
  <dcterms:created xsi:type="dcterms:W3CDTF">2018-06-10T16:37:00Z</dcterms:created>
  <dcterms:modified xsi:type="dcterms:W3CDTF">2020-12-13T07:43:00Z</dcterms:modified>
</cp:coreProperties>
</file>