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5D3F9C" w14:textId="20A60F0C" w:rsidR="00BF271B" w:rsidRPr="006770AB" w:rsidRDefault="000C6392" w:rsidP="006770AB">
      <w:pPr>
        <w:pStyle w:val="1"/>
        <w:jc w:val="left"/>
        <w:rPr>
          <w:rtl/>
        </w:rPr>
      </w:pPr>
      <w:r w:rsidRPr="006770AB">
        <w:rPr>
          <w:rFonts w:ascii="David" w:hAnsi="David" w:cs="David"/>
          <w:sz w:val="28"/>
          <w:szCs w:val="28"/>
          <w:rtl/>
        </w:rPr>
        <w:t>תאריך:______</w:t>
      </w:r>
      <w:r w:rsidR="006770AB">
        <w:rPr>
          <w:rFonts w:ascii="David" w:hAnsi="David" w:cs="David" w:hint="cs"/>
          <w:sz w:val="28"/>
          <w:szCs w:val="28"/>
          <w:rtl/>
        </w:rPr>
        <w:t>____</w:t>
      </w:r>
      <w:r w:rsidRPr="006770AB">
        <w:rPr>
          <w:rFonts w:ascii="David" w:hAnsi="David" w:cs="David"/>
          <w:sz w:val="28"/>
          <w:szCs w:val="28"/>
          <w:rtl/>
        </w:rPr>
        <w:t>____</w:t>
      </w:r>
      <w:r w:rsidR="006770AB" w:rsidRPr="006770AB">
        <w:rPr>
          <w:rFonts w:ascii="David" w:hAnsi="David" w:cs="David"/>
          <w:sz w:val="28"/>
          <w:szCs w:val="28"/>
          <w:rtl/>
        </w:rPr>
        <w:t xml:space="preserve">       </w:t>
      </w:r>
      <w:r w:rsidRPr="006770AB">
        <w:rPr>
          <w:rFonts w:ascii="David" w:hAnsi="David" w:cs="David"/>
          <w:sz w:val="28"/>
          <w:szCs w:val="28"/>
          <w:rtl/>
        </w:rPr>
        <w:t>מספר</w:t>
      </w:r>
      <w:r w:rsidRPr="00F260E4">
        <w:rPr>
          <w:rFonts w:ascii="David" w:hAnsi="David" w:cs="David"/>
          <w:sz w:val="28"/>
          <w:szCs w:val="28"/>
          <w:rtl/>
        </w:rPr>
        <w:t xml:space="preserve"> חלקה</w:t>
      </w:r>
      <w:r w:rsidR="002104DD">
        <w:rPr>
          <w:rFonts w:ascii="David" w:hAnsi="David" w:cs="David" w:hint="cs"/>
          <w:sz w:val="28"/>
          <w:szCs w:val="28"/>
          <w:rtl/>
        </w:rPr>
        <w:t xml:space="preserve">/תת חלקה </w:t>
      </w:r>
      <w:r w:rsidRPr="00F260E4">
        <w:rPr>
          <w:rFonts w:ascii="David" w:hAnsi="David" w:cs="David"/>
          <w:sz w:val="28"/>
          <w:szCs w:val="28"/>
          <w:rtl/>
        </w:rPr>
        <w:t>:___________</w:t>
      </w:r>
      <w:r w:rsidR="00FC02C2" w:rsidRPr="00F260E4">
        <w:rPr>
          <w:rFonts w:ascii="David" w:hAnsi="David" w:cs="David"/>
          <w:sz w:val="28"/>
          <w:szCs w:val="28"/>
          <w:rtl/>
        </w:rPr>
        <w:t>______</w:t>
      </w:r>
    </w:p>
    <w:p w14:paraId="1A5E28FB" w14:textId="77777777" w:rsidR="006C2A6E" w:rsidRPr="00F260E4" w:rsidRDefault="006C2A6E" w:rsidP="00FA14FA">
      <w:pPr>
        <w:rPr>
          <w:rFonts w:ascii="David" w:hAnsi="David" w:cs="David"/>
          <w:b/>
          <w:bCs/>
          <w:sz w:val="28"/>
          <w:szCs w:val="28"/>
          <w:rtl/>
        </w:rPr>
      </w:pPr>
    </w:p>
    <w:p w14:paraId="04C8314D" w14:textId="5FF22FDA" w:rsidR="0038730E" w:rsidRDefault="00FA14FA" w:rsidP="002104DD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F260E4">
        <w:rPr>
          <w:rFonts w:ascii="David" w:hAnsi="David" w:cs="David"/>
          <w:b/>
          <w:bCs/>
          <w:sz w:val="28"/>
          <w:szCs w:val="28"/>
          <w:rtl/>
        </w:rPr>
        <w:t>כלים</w:t>
      </w:r>
      <w:r w:rsidR="00BF271B">
        <w:rPr>
          <w:rFonts w:ascii="David" w:hAnsi="David" w:cs="David"/>
          <w:b/>
          <w:bCs/>
          <w:sz w:val="28"/>
          <w:szCs w:val="28"/>
        </w:rPr>
        <w:t xml:space="preserve"> </w:t>
      </w:r>
      <w:r w:rsidR="00BF271B">
        <w:rPr>
          <w:rFonts w:ascii="David" w:hAnsi="David" w:cs="David" w:hint="cs"/>
          <w:b/>
          <w:bCs/>
          <w:sz w:val="28"/>
          <w:szCs w:val="28"/>
          <w:rtl/>
        </w:rPr>
        <w:t xml:space="preserve"> (+סוג אמצעי)</w:t>
      </w:r>
      <w:r w:rsidR="0038730E">
        <w:rPr>
          <w:rFonts w:ascii="David" w:hAnsi="David" w:cs="David" w:hint="cs"/>
          <w:b/>
          <w:bCs/>
          <w:sz w:val="28"/>
          <w:szCs w:val="28"/>
          <w:rtl/>
        </w:rPr>
        <w:t xml:space="preserve">: </w:t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</w:p>
    <w:p w14:paraId="298F015B" w14:textId="77777777" w:rsidR="006C2A6E" w:rsidRPr="00F260E4" w:rsidRDefault="006C2A6E" w:rsidP="000C6392">
      <w:pPr>
        <w:rPr>
          <w:rFonts w:ascii="David" w:hAnsi="David" w:cs="David"/>
          <w:b/>
          <w:bCs/>
          <w:sz w:val="28"/>
          <w:szCs w:val="28"/>
          <w:rtl/>
        </w:rPr>
      </w:pPr>
    </w:p>
    <w:p w14:paraId="6E33BE3F" w14:textId="77777777" w:rsidR="0038730E" w:rsidRDefault="000C6392" w:rsidP="000C6392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F260E4">
        <w:rPr>
          <w:rFonts w:ascii="David" w:hAnsi="David" w:cs="David"/>
          <w:b/>
          <w:bCs/>
          <w:sz w:val="28"/>
          <w:szCs w:val="28"/>
          <w:rtl/>
        </w:rPr>
        <w:t>משימות</w:t>
      </w:r>
      <w:r w:rsidR="0038730E">
        <w:rPr>
          <w:rFonts w:ascii="David" w:hAnsi="David" w:cs="David" w:hint="cs"/>
          <w:b/>
          <w:bCs/>
          <w:sz w:val="28"/>
          <w:szCs w:val="28"/>
          <w:rtl/>
        </w:rPr>
        <w:t xml:space="preserve">: </w:t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 w:rsidR="0038730E"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</w:p>
    <w:p w14:paraId="1F017225" w14:textId="77777777" w:rsidR="00BA1003" w:rsidRPr="00F260E4" w:rsidRDefault="00BA1003" w:rsidP="000C6392">
      <w:pPr>
        <w:rPr>
          <w:rFonts w:ascii="David" w:hAnsi="David" w:cs="David"/>
          <w:b/>
          <w:bCs/>
          <w:sz w:val="28"/>
          <w:szCs w:val="28"/>
          <w:rtl/>
        </w:rPr>
      </w:pPr>
    </w:p>
    <w:p w14:paraId="516C12B4" w14:textId="1D9BF11D" w:rsidR="007B55D0" w:rsidRDefault="000C6392" w:rsidP="006770AB">
      <w:pPr>
        <w:rPr>
          <w:rFonts w:ascii="David" w:hAnsi="David" w:cs="David"/>
          <w:b/>
          <w:bCs/>
          <w:sz w:val="28"/>
          <w:szCs w:val="28"/>
          <w:rtl/>
        </w:rPr>
      </w:pPr>
      <w:r w:rsidRPr="00F260E4">
        <w:rPr>
          <w:rFonts w:ascii="David" w:hAnsi="David" w:cs="David"/>
          <w:b/>
          <w:bCs/>
          <w:sz w:val="28"/>
          <w:szCs w:val="28"/>
          <w:rtl/>
        </w:rPr>
        <w:t>שעת ת</w:t>
      </w:r>
      <w:r w:rsidR="00FC02C2" w:rsidRPr="00F260E4">
        <w:rPr>
          <w:rFonts w:ascii="David" w:hAnsi="David" w:cs="David"/>
          <w:b/>
          <w:bCs/>
          <w:sz w:val="28"/>
          <w:szCs w:val="28"/>
          <w:rtl/>
        </w:rPr>
        <w:t>חילת העבודה:___________________</w:t>
      </w:r>
    </w:p>
    <w:tbl>
      <w:tblPr>
        <w:tblStyle w:val="ab"/>
        <w:tblpPr w:leftFromText="180" w:rightFromText="180" w:vertAnchor="page" w:horzAnchor="margin" w:tblpY="5869"/>
        <w:bidiVisual/>
        <w:tblW w:w="0" w:type="auto"/>
        <w:tblLook w:val="04A0" w:firstRow="1" w:lastRow="0" w:firstColumn="1" w:lastColumn="0" w:noHBand="0" w:noVBand="1"/>
      </w:tblPr>
      <w:tblGrid>
        <w:gridCol w:w="918"/>
        <w:gridCol w:w="1809"/>
        <w:gridCol w:w="1667"/>
        <w:gridCol w:w="2343"/>
        <w:gridCol w:w="2891"/>
      </w:tblGrid>
      <w:tr w:rsidR="006770AB" w:rsidRPr="00F260E4" w14:paraId="5ED2B367" w14:textId="77777777" w:rsidTr="006770AB">
        <w:tc>
          <w:tcPr>
            <w:tcW w:w="918" w:type="dxa"/>
          </w:tcPr>
          <w:p w14:paraId="0BD26205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F260E4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מס"ד</w:t>
            </w:r>
          </w:p>
        </w:tc>
        <w:tc>
          <w:tcPr>
            <w:tcW w:w="1809" w:type="dxa"/>
          </w:tcPr>
          <w:p w14:paraId="21070D98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F260E4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שעת הפסקה</w:t>
            </w:r>
          </w:p>
        </w:tc>
        <w:tc>
          <w:tcPr>
            <w:tcW w:w="1667" w:type="dxa"/>
          </w:tcPr>
          <w:p w14:paraId="26A14767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F260E4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המשך</w:t>
            </w:r>
          </w:p>
        </w:tc>
        <w:tc>
          <w:tcPr>
            <w:tcW w:w="2343" w:type="dxa"/>
          </w:tcPr>
          <w:p w14:paraId="143D0354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F260E4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סיבה</w:t>
            </w:r>
          </w:p>
        </w:tc>
        <w:tc>
          <w:tcPr>
            <w:tcW w:w="2891" w:type="dxa"/>
          </w:tcPr>
          <w:p w14:paraId="03B556E1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F260E4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הערות</w:t>
            </w:r>
          </w:p>
        </w:tc>
      </w:tr>
      <w:tr w:rsidR="006770AB" w:rsidRPr="00F260E4" w14:paraId="387B53A0" w14:textId="77777777" w:rsidTr="006770AB">
        <w:trPr>
          <w:trHeight w:val="513"/>
        </w:trPr>
        <w:tc>
          <w:tcPr>
            <w:tcW w:w="918" w:type="dxa"/>
          </w:tcPr>
          <w:p w14:paraId="54396310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F260E4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809" w:type="dxa"/>
          </w:tcPr>
          <w:p w14:paraId="389A4530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67" w:type="dxa"/>
          </w:tcPr>
          <w:p w14:paraId="115D1D41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3" w:type="dxa"/>
          </w:tcPr>
          <w:p w14:paraId="3C37FFC9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91" w:type="dxa"/>
          </w:tcPr>
          <w:p w14:paraId="4B5C8C33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</w:tr>
      <w:tr w:rsidR="006770AB" w:rsidRPr="00F260E4" w14:paraId="0221FDBB" w14:textId="77777777" w:rsidTr="006770AB">
        <w:trPr>
          <w:trHeight w:val="549"/>
        </w:trPr>
        <w:tc>
          <w:tcPr>
            <w:tcW w:w="918" w:type="dxa"/>
          </w:tcPr>
          <w:p w14:paraId="6E43E575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F260E4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809" w:type="dxa"/>
          </w:tcPr>
          <w:p w14:paraId="3DC6AC85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67" w:type="dxa"/>
          </w:tcPr>
          <w:p w14:paraId="09D53D44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3" w:type="dxa"/>
          </w:tcPr>
          <w:p w14:paraId="549C101A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91" w:type="dxa"/>
          </w:tcPr>
          <w:p w14:paraId="02228A58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</w:tr>
      <w:tr w:rsidR="006770AB" w:rsidRPr="00F260E4" w14:paraId="399EDA32" w14:textId="77777777" w:rsidTr="006770AB">
        <w:trPr>
          <w:trHeight w:val="549"/>
        </w:trPr>
        <w:tc>
          <w:tcPr>
            <w:tcW w:w="918" w:type="dxa"/>
          </w:tcPr>
          <w:p w14:paraId="6D0FA568" w14:textId="19A7C11D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F260E4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809" w:type="dxa"/>
          </w:tcPr>
          <w:p w14:paraId="0C4979A5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67" w:type="dxa"/>
          </w:tcPr>
          <w:p w14:paraId="79CC6C4E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3" w:type="dxa"/>
          </w:tcPr>
          <w:p w14:paraId="3263E379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91" w:type="dxa"/>
          </w:tcPr>
          <w:p w14:paraId="3D1A6B9A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</w:tr>
      <w:tr w:rsidR="006770AB" w:rsidRPr="00F260E4" w14:paraId="72A7B385" w14:textId="77777777" w:rsidTr="006770AB">
        <w:trPr>
          <w:trHeight w:val="571"/>
        </w:trPr>
        <w:tc>
          <w:tcPr>
            <w:tcW w:w="918" w:type="dxa"/>
          </w:tcPr>
          <w:p w14:paraId="1E25958B" w14:textId="53A84136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809" w:type="dxa"/>
          </w:tcPr>
          <w:p w14:paraId="22E6C61F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67" w:type="dxa"/>
          </w:tcPr>
          <w:p w14:paraId="0A4B57D3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3" w:type="dxa"/>
          </w:tcPr>
          <w:p w14:paraId="0774F4D9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91" w:type="dxa"/>
          </w:tcPr>
          <w:p w14:paraId="2CE1EF57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</w:tr>
      <w:tr w:rsidR="006770AB" w:rsidRPr="00F260E4" w14:paraId="0A220ABA" w14:textId="77777777" w:rsidTr="006770AB">
        <w:trPr>
          <w:trHeight w:val="571"/>
        </w:trPr>
        <w:tc>
          <w:tcPr>
            <w:tcW w:w="918" w:type="dxa"/>
          </w:tcPr>
          <w:p w14:paraId="269EEA22" w14:textId="78DA9FFC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1809" w:type="dxa"/>
          </w:tcPr>
          <w:p w14:paraId="3988D4B9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67" w:type="dxa"/>
          </w:tcPr>
          <w:p w14:paraId="515583CA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3" w:type="dxa"/>
          </w:tcPr>
          <w:p w14:paraId="58ADBA44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91" w:type="dxa"/>
          </w:tcPr>
          <w:p w14:paraId="1BCFB366" w14:textId="77777777" w:rsidR="006770AB" w:rsidRPr="00F260E4" w:rsidRDefault="006770AB" w:rsidP="006770AB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</w:tr>
    </w:tbl>
    <w:p w14:paraId="0A114EEF" w14:textId="77777777" w:rsidR="007B55D0" w:rsidRPr="00F260E4" w:rsidRDefault="007B55D0" w:rsidP="007B55D0">
      <w:pPr>
        <w:rPr>
          <w:rFonts w:ascii="David" w:hAnsi="David" w:cs="David"/>
          <w:b/>
          <w:bCs/>
          <w:sz w:val="28"/>
          <w:szCs w:val="28"/>
          <w:rtl/>
        </w:rPr>
      </w:pPr>
    </w:p>
    <w:p w14:paraId="2CE9E8BD" w14:textId="77777777" w:rsidR="00FC02C2" w:rsidRPr="00F260E4" w:rsidRDefault="00FC02C2" w:rsidP="000C6392">
      <w:pPr>
        <w:rPr>
          <w:rFonts w:ascii="David" w:hAnsi="David" w:cs="David"/>
          <w:b/>
          <w:bCs/>
          <w:sz w:val="28"/>
          <w:szCs w:val="28"/>
          <w:rtl/>
        </w:rPr>
      </w:pPr>
    </w:p>
    <w:p w14:paraId="2492606C" w14:textId="77777777" w:rsidR="000620AE" w:rsidRPr="00F260E4" w:rsidRDefault="000620AE" w:rsidP="000C6392">
      <w:pPr>
        <w:rPr>
          <w:rFonts w:ascii="David" w:hAnsi="David" w:cs="David"/>
          <w:b/>
          <w:bCs/>
          <w:sz w:val="28"/>
          <w:szCs w:val="28"/>
          <w:rtl/>
        </w:rPr>
      </w:pPr>
      <w:r w:rsidRPr="00F260E4">
        <w:rPr>
          <w:rFonts w:ascii="David" w:hAnsi="David" w:cs="David"/>
          <w:b/>
          <w:bCs/>
          <w:sz w:val="28"/>
          <w:szCs w:val="28"/>
          <w:rtl/>
        </w:rPr>
        <w:t>שעת סיום העבודה:____________________</w:t>
      </w:r>
      <w:r w:rsidR="00FA14FA" w:rsidRPr="00F260E4">
        <w:rPr>
          <w:rFonts w:ascii="David" w:hAnsi="David" w:cs="David"/>
          <w:b/>
          <w:bCs/>
          <w:sz w:val="28"/>
          <w:szCs w:val="28"/>
          <w:rtl/>
        </w:rPr>
        <w:t>____</w:t>
      </w:r>
    </w:p>
    <w:p w14:paraId="698F3F59" w14:textId="77777777" w:rsidR="00BA1003" w:rsidRPr="00F260E4" w:rsidRDefault="00BA1003" w:rsidP="000620AE">
      <w:pPr>
        <w:rPr>
          <w:rFonts w:ascii="David" w:hAnsi="David" w:cs="David"/>
          <w:b/>
          <w:bCs/>
          <w:sz w:val="28"/>
          <w:szCs w:val="28"/>
          <w:rtl/>
        </w:rPr>
      </w:pPr>
    </w:p>
    <w:p w14:paraId="377E3484" w14:textId="2368D270" w:rsidR="00FC02C2" w:rsidRPr="00F260E4" w:rsidRDefault="00050269" w:rsidP="0038730E">
      <w:pPr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תקלות</w:t>
      </w:r>
      <w:r w:rsidR="000620AE" w:rsidRPr="00F260E4">
        <w:rPr>
          <w:rFonts w:ascii="David" w:hAnsi="David" w:cs="David"/>
          <w:b/>
          <w:bCs/>
          <w:sz w:val="28"/>
          <w:szCs w:val="28"/>
          <w:rtl/>
        </w:rPr>
        <w:t xml:space="preserve">: </w:t>
      </w:r>
    </w:p>
    <w:p w14:paraId="7FB1771A" w14:textId="77777777" w:rsidR="0038730E" w:rsidRDefault="0038730E" w:rsidP="000C6392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</w:p>
    <w:p w14:paraId="563327C4" w14:textId="77777777" w:rsidR="0038730E" w:rsidRDefault="0038730E" w:rsidP="000C6392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063D4CAF" w14:textId="77777777" w:rsidR="0038730E" w:rsidRDefault="0038730E" w:rsidP="0038730E">
      <w:pPr>
        <w:rPr>
          <w:rFonts w:ascii="David" w:hAnsi="David" w:cs="David"/>
          <w:b/>
          <w:bCs/>
          <w:sz w:val="28"/>
          <w:szCs w:val="28"/>
          <w:rtl/>
        </w:rPr>
      </w:pPr>
    </w:p>
    <w:p w14:paraId="78B39988" w14:textId="639E8F52" w:rsidR="000620AE" w:rsidRPr="00F260E4" w:rsidRDefault="00050269" w:rsidP="0038730E">
      <w:pPr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ממצאים</w:t>
      </w:r>
      <w:r w:rsidR="000620AE" w:rsidRPr="00F260E4">
        <w:rPr>
          <w:rFonts w:ascii="David" w:hAnsi="David" w:cs="David"/>
          <w:b/>
          <w:bCs/>
          <w:sz w:val="28"/>
          <w:szCs w:val="28"/>
          <w:rtl/>
        </w:rPr>
        <w:t xml:space="preserve">: </w:t>
      </w:r>
    </w:p>
    <w:p w14:paraId="1D15ECF2" w14:textId="77777777" w:rsidR="0038730E" w:rsidRDefault="0038730E" w:rsidP="000C6392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</w:p>
    <w:p w14:paraId="141A9F05" w14:textId="77777777" w:rsidR="0038730E" w:rsidRPr="0038730E" w:rsidRDefault="0038730E" w:rsidP="000C6392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C532FC6" w14:textId="5FCE9D25" w:rsidR="00FC02C2" w:rsidRDefault="00FA14FA" w:rsidP="0038730E">
      <w:pPr>
        <w:rPr>
          <w:rFonts w:ascii="David" w:hAnsi="David" w:cs="David"/>
          <w:b/>
          <w:bCs/>
          <w:sz w:val="28"/>
          <w:szCs w:val="28"/>
          <w:rtl/>
        </w:rPr>
      </w:pPr>
      <w:r w:rsidRPr="00F260E4">
        <w:rPr>
          <w:rFonts w:ascii="David" w:hAnsi="David" w:cs="David"/>
          <w:b/>
          <w:bCs/>
          <w:sz w:val="28"/>
          <w:szCs w:val="28"/>
          <w:rtl/>
        </w:rPr>
        <w:t>הערות</w:t>
      </w:r>
      <w:r w:rsidR="00BF271B">
        <w:rPr>
          <w:rFonts w:ascii="David" w:hAnsi="David" w:cs="David" w:hint="cs"/>
          <w:b/>
          <w:bCs/>
          <w:sz w:val="28"/>
          <w:szCs w:val="28"/>
          <w:rtl/>
        </w:rPr>
        <w:t xml:space="preserve"> (יש להתייחס לתכנון מול ביצוע היומי</w:t>
      </w:r>
      <w:r w:rsidR="00485C4C">
        <w:rPr>
          <w:rFonts w:ascii="David" w:hAnsi="David" w:cs="David" w:hint="cs"/>
          <w:b/>
          <w:bCs/>
          <w:sz w:val="28"/>
          <w:szCs w:val="28"/>
          <w:rtl/>
        </w:rPr>
        <w:t xml:space="preserve"> ולאירועים משמעותיים</w:t>
      </w:r>
      <w:r w:rsidR="00BF271B">
        <w:rPr>
          <w:rFonts w:ascii="David" w:hAnsi="David" w:cs="David" w:hint="cs"/>
          <w:b/>
          <w:bCs/>
          <w:sz w:val="28"/>
          <w:szCs w:val="28"/>
          <w:rtl/>
        </w:rPr>
        <w:t>):</w:t>
      </w:r>
    </w:p>
    <w:p w14:paraId="146F8C08" w14:textId="77777777" w:rsidR="007B55D0" w:rsidRDefault="007B55D0" w:rsidP="0038730E">
      <w:pPr>
        <w:rPr>
          <w:rFonts w:ascii="David" w:hAnsi="David" w:cs="David"/>
          <w:b/>
          <w:bCs/>
          <w:sz w:val="28"/>
          <w:szCs w:val="28"/>
          <w:rtl/>
        </w:rPr>
      </w:pPr>
      <w:bookmarkStart w:id="0" w:name="_Hlk19720142"/>
    </w:p>
    <w:p w14:paraId="42C844F3" w14:textId="281D6F54" w:rsidR="0038730E" w:rsidRDefault="0038730E" w:rsidP="002104DD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</w:p>
    <w:p w14:paraId="0C44A264" w14:textId="401684A2" w:rsidR="007B55D0" w:rsidRDefault="007B55D0" w:rsidP="002104DD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180A0621" w14:textId="5091376D" w:rsidR="00FC02C2" w:rsidRDefault="007B55D0" w:rsidP="007B55D0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bookmarkStart w:id="1" w:name="_Hlk19720111"/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</w:p>
    <w:bookmarkEnd w:id="0"/>
    <w:p w14:paraId="5052CB25" w14:textId="77777777" w:rsidR="00050269" w:rsidRDefault="00050269" w:rsidP="00050269">
      <w:pPr>
        <w:rPr>
          <w:rFonts w:ascii="David" w:hAnsi="David" w:cs="David"/>
          <w:b/>
          <w:bCs/>
          <w:sz w:val="28"/>
          <w:szCs w:val="28"/>
          <w:rtl/>
        </w:rPr>
      </w:pPr>
    </w:p>
    <w:p w14:paraId="13482FBF" w14:textId="77777777" w:rsidR="00050269" w:rsidRDefault="00050269" w:rsidP="00050269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ab/>
      </w:r>
    </w:p>
    <w:bookmarkEnd w:id="1"/>
    <w:p w14:paraId="5399F063" w14:textId="77777777" w:rsidR="000620AE" w:rsidRPr="00F260E4" w:rsidRDefault="000620AE" w:rsidP="00F21532">
      <w:pPr>
        <w:rPr>
          <w:rFonts w:ascii="David" w:hAnsi="David" w:cs="David"/>
          <w:b/>
          <w:bCs/>
          <w:sz w:val="28"/>
          <w:szCs w:val="28"/>
          <w:rtl/>
        </w:rPr>
      </w:pPr>
    </w:p>
    <w:p w14:paraId="53A7DBFB" w14:textId="458BADB2" w:rsidR="000620AE" w:rsidRPr="00F260E4" w:rsidRDefault="00FA14FA" w:rsidP="00FE4FC8">
      <w:pPr>
        <w:rPr>
          <w:rFonts w:ascii="David" w:hAnsi="David" w:cs="David"/>
          <w:b/>
          <w:bCs/>
          <w:sz w:val="28"/>
          <w:szCs w:val="28"/>
          <w:rtl/>
        </w:rPr>
      </w:pPr>
      <w:r w:rsidRPr="00F260E4">
        <w:rPr>
          <w:rFonts w:ascii="David" w:hAnsi="David" w:cs="David"/>
          <w:b/>
          <w:bCs/>
          <w:sz w:val="28"/>
          <w:szCs w:val="28"/>
          <w:rtl/>
        </w:rPr>
        <w:t xml:space="preserve">ראש צוות </w:t>
      </w:r>
      <w:r w:rsidR="00BF271B">
        <w:rPr>
          <w:rFonts w:ascii="David" w:hAnsi="David" w:cs="David" w:hint="cs"/>
          <w:b/>
          <w:bCs/>
          <w:sz w:val="28"/>
          <w:szCs w:val="28"/>
          <w:rtl/>
        </w:rPr>
        <w:t>מכאני</w:t>
      </w:r>
      <w:r w:rsidR="00FE4FC8" w:rsidRPr="00F260E4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F260E4">
        <w:rPr>
          <w:rFonts w:ascii="David" w:hAnsi="David" w:cs="David"/>
          <w:b/>
          <w:bCs/>
          <w:sz w:val="28"/>
          <w:szCs w:val="28"/>
          <w:rtl/>
        </w:rPr>
        <w:t>:_______________ חתימה</w:t>
      </w:r>
      <w:r w:rsidR="000620AE" w:rsidRPr="00F260E4">
        <w:rPr>
          <w:rFonts w:ascii="David" w:hAnsi="David" w:cs="David"/>
          <w:b/>
          <w:bCs/>
          <w:sz w:val="28"/>
          <w:szCs w:val="28"/>
          <w:rtl/>
        </w:rPr>
        <w:t>:______________</w:t>
      </w:r>
    </w:p>
    <w:p w14:paraId="69AF1A1A" w14:textId="77777777" w:rsidR="00BA1003" w:rsidRPr="00F260E4" w:rsidRDefault="00BA1003" w:rsidP="00BA1003">
      <w:pPr>
        <w:rPr>
          <w:rFonts w:ascii="David" w:hAnsi="David" w:cs="David"/>
          <w:b/>
          <w:bCs/>
          <w:sz w:val="28"/>
          <w:szCs w:val="28"/>
          <w:rtl/>
        </w:rPr>
      </w:pPr>
    </w:p>
    <w:p w14:paraId="7D894330" w14:textId="77777777" w:rsidR="00BA1003" w:rsidRPr="00F260E4" w:rsidRDefault="00BA1003" w:rsidP="00BA1003">
      <w:pPr>
        <w:rPr>
          <w:rFonts w:ascii="David" w:hAnsi="David" w:cs="David"/>
          <w:b/>
          <w:bCs/>
          <w:sz w:val="28"/>
          <w:szCs w:val="28"/>
          <w:rtl/>
        </w:rPr>
      </w:pPr>
    </w:p>
    <w:p w14:paraId="15E39049" w14:textId="2E607595" w:rsidR="000620AE" w:rsidRPr="00F260E4" w:rsidRDefault="00BF271B" w:rsidP="00F21532">
      <w:pPr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/>
          <w:b/>
          <w:bCs/>
          <w:sz w:val="28"/>
          <w:szCs w:val="28"/>
          <w:rtl/>
        </w:rPr>
        <w:t>מ</w:t>
      </w:r>
      <w:r>
        <w:rPr>
          <w:rFonts w:ascii="David" w:hAnsi="David" w:cs="David" w:hint="cs"/>
          <w:b/>
          <w:bCs/>
          <w:sz w:val="28"/>
          <w:szCs w:val="28"/>
          <w:rtl/>
        </w:rPr>
        <w:t>נהל אתר</w:t>
      </w:r>
      <w:r w:rsidR="00FA14FA" w:rsidRPr="00F260E4">
        <w:rPr>
          <w:rFonts w:ascii="David" w:hAnsi="David" w:cs="David"/>
          <w:b/>
          <w:bCs/>
          <w:sz w:val="28"/>
          <w:szCs w:val="28"/>
          <w:rtl/>
        </w:rPr>
        <w:t>:______________  חתימה:_______________</w:t>
      </w:r>
    </w:p>
    <w:sectPr w:rsidR="000620AE" w:rsidRPr="00F260E4" w:rsidSect="00D4632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134" w:bottom="992" w:left="1134" w:header="0" w:footer="79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F9540F" w14:textId="77777777" w:rsidR="0045683C" w:rsidRDefault="0045683C">
      <w:r>
        <w:separator/>
      </w:r>
    </w:p>
  </w:endnote>
  <w:endnote w:type="continuationSeparator" w:id="0">
    <w:p w14:paraId="70EB3C37" w14:textId="77777777" w:rsidR="0045683C" w:rsidRDefault="00456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E4F8E7" w14:textId="77777777" w:rsidR="0046240E" w:rsidRDefault="00F07400">
    <w:pPr>
      <w:pStyle w:val="a5"/>
      <w:framePr w:wrap="around" w:vAnchor="text" w:hAnchor="text" w:xAlign="center" w:y="1"/>
      <w:rPr>
        <w:rStyle w:val="a7"/>
      </w:rPr>
    </w:pPr>
    <w:r>
      <w:rPr>
        <w:rStyle w:val="a7"/>
        <w:rtl/>
      </w:rPr>
      <w:fldChar w:fldCharType="begin"/>
    </w:r>
    <w:r w:rsidR="0046240E"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46240E">
      <w:rPr>
        <w:rStyle w:val="a7"/>
        <w:noProof/>
        <w:rtl/>
      </w:rPr>
      <w:t>2</w:t>
    </w:r>
    <w:r>
      <w:rPr>
        <w:rStyle w:val="a7"/>
        <w:rtl/>
      </w:rPr>
      <w:fldChar w:fldCharType="end"/>
    </w:r>
  </w:p>
  <w:p w14:paraId="5B2D87AA" w14:textId="77777777" w:rsidR="0046240E" w:rsidRDefault="0046240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C5FA01" w14:textId="77777777" w:rsidR="00EA4E61" w:rsidRDefault="00D4632E" w:rsidP="00F260E4">
    <w:pPr>
      <w:pStyle w:val="a5"/>
      <w:bidi w:val="0"/>
      <w:jc w:val="right"/>
    </w:pPr>
    <w:r>
      <w:rPr>
        <w:rFonts w:ascii="Times New Roman" w:hAnsi="Times New Roman" w:cs="Times New Roman"/>
      </w:rPr>
      <w:t>I</w:t>
    </w:r>
    <w:r w:rsidR="0004783A">
      <w:rPr>
        <w:rFonts w:ascii="Times New Roman" w:hAnsi="Times New Roman" w:cs="Times New Roman" w:hint="cs"/>
      </w:rPr>
      <w:t>MAG</w:t>
    </w:r>
    <w:r w:rsidR="00EA4E61">
      <w:rPr>
        <w:rFonts w:ascii="Times New Roman" w:hAnsi="Times New Roman" w:cs="Times New Roman"/>
      </w:rPr>
      <w:t xml:space="preserve"> </w:t>
    </w:r>
    <w:r w:rsidR="00F260E4">
      <w:rPr>
        <w:rFonts w:ascii="David" w:hAnsi="Times New Roman" w:cs="David"/>
      </w:rPr>
      <w:t>–</w:t>
    </w:r>
    <w:r w:rsidR="00EA4E61">
      <w:rPr>
        <w:rFonts w:ascii="David" w:hAnsi="Times New Roman" w:cs="David"/>
      </w:rPr>
      <w:t xml:space="preserve"> </w:t>
    </w:r>
    <w:r w:rsidR="00EA4E61">
      <w:rPr>
        <w:sz w:val="20"/>
        <w:szCs w:val="20"/>
        <w:rtl/>
      </w:rPr>
      <w:t>כ</w:t>
    </w:r>
    <w:r w:rsidR="00F260E4">
      <w:rPr>
        <w:rFonts w:hint="cs"/>
        <w:sz w:val="20"/>
        <w:szCs w:val="20"/>
        <w:rtl/>
      </w:rPr>
      <w:t>ל הזכויות שמורות</w:t>
    </w:r>
    <w:r w:rsidR="00EA4E61">
      <w:rPr>
        <w:sz w:val="20"/>
        <w:szCs w:val="20"/>
      </w:rPr>
      <w:t xml:space="preserve"> ©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DE41CC" w14:textId="77777777" w:rsidR="00CF3B69" w:rsidRDefault="00CF3B6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1F463B" w14:textId="77777777" w:rsidR="0045683C" w:rsidRDefault="0045683C">
      <w:r>
        <w:separator/>
      </w:r>
    </w:p>
  </w:footnote>
  <w:footnote w:type="continuationSeparator" w:id="0">
    <w:p w14:paraId="780E5C13" w14:textId="77777777" w:rsidR="0045683C" w:rsidRDefault="004568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1E537C" w14:textId="77777777" w:rsidR="00CF3B69" w:rsidRDefault="00CF3B6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87" w:type="dxa"/>
      <w:jc w:val="center"/>
      <w:tblLayout w:type="fixed"/>
      <w:tblLook w:val="04A0" w:firstRow="1" w:lastRow="0" w:firstColumn="1" w:lastColumn="0" w:noHBand="0" w:noVBand="1"/>
    </w:tblPr>
    <w:tblGrid>
      <w:gridCol w:w="842"/>
      <w:gridCol w:w="1082"/>
      <w:gridCol w:w="467"/>
      <w:gridCol w:w="253"/>
      <w:gridCol w:w="1424"/>
      <w:gridCol w:w="3568"/>
      <w:gridCol w:w="2551"/>
    </w:tblGrid>
    <w:tr w:rsidR="006770AB" w:rsidRPr="00174F6A" w14:paraId="69A7464E" w14:textId="77777777" w:rsidTr="00563C4E">
      <w:trPr>
        <w:trHeight w:val="1665"/>
        <w:jc w:val="center"/>
      </w:trPr>
      <w:tc>
        <w:tcPr>
          <w:tcW w:w="2391" w:type="dxa"/>
          <w:gridSpan w:val="3"/>
          <w:tcBorders>
            <w:bottom w:val="single" w:sz="12" w:space="0" w:color="auto"/>
          </w:tcBorders>
          <w:vAlign w:val="center"/>
          <w:hideMark/>
        </w:tcPr>
        <w:p w14:paraId="582A90A2" w14:textId="77777777" w:rsidR="006770AB" w:rsidRPr="00174F6A" w:rsidRDefault="006770AB" w:rsidP="006770AB">
          <w:pPr>
            <w:bidi w:val="0"/>
            <w:rPr>
              <w:rFonts w:asciiTheme="minorHAnsi" w:hAnsiTheme="minorHAnsi" w:cs="David"/>
              <w:b/>
              <w:bCs/>
              <w:noProof/>
              <w:lang w:eastAsia="he-IL"/>
            </w:rPr>
          </w:pPr>
          <w:r w:rsidRPr="00174F6A">
            <w:rPr>
              <w:rFonts w:asciiTheme="minorHAnsi" w:hAnsiTheme="minorHAnsi" w:cs="David"/>
              <w:noProof/>
            </w:rPr>
            <w:drawing>
              <wp:anchor distT="0" distB="0" distL="114300" distR="114300" simplePos="0" relativeHeight="251664384" behindDoc="0" locked="0" layoutInCell="1" allowOverlap="1" wp14:anchorId="37603225" wp14:editId="007082D9">
                <wp:simplePos x="0" y="0"/>
                <wp:positionH relativeFrom="margin">
                  <wp:posOffset>-147320</wp:posOffset>
                </wp:positionH>
                <wp:positionV relativeFrom="page">
                  <wp:posOffset>219075</wp:posOffset>
                </wp:positionV>
                <wp:extent cx="1979930" cy="723900"/>
                <wp:effectExtent l="0" t="0" r="1270" b="0"/>
                <wp:wrapNone/>
                <wp:docPr id="4" name="תמונה 4" descr="\\Ieod-server\imag\שיווק וקידום מכירות\לוגו\IMAG He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Ieod-server\imag\שיווק וקידום מכירות\לוגו\IMAG Heb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993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74F6A">
            <w:rPr>
              <w:rFonts w:asciiTheme="minorHAnsi" w:hAnsiTheme="minorHAnsi" w:cs="David"/>
              <w:noProof/>
            </w:rPr>
            <w:t xml:space="preserve">  </w:t>
          </w:r>
        </w:p>
      </w:tc>
      <w:tc>
        <w:tcPr>
          <w:tcW w:w="5245" w:type="dxa"/>
          <w:gridSpan w:val="3"/>
          <w:tcBorders>
            <w:bottom w:val="single" w:sz="12" w:space="0" w:color="auto"/>
          </w:tcBorders>
          <w:vAlign w:val="center"/>
        </w:tcPr>
        <w:p w14:paraId="73FB76E8" w14:textId="77777777" w:rsidR="006770AB" w:rsidRPr="00174F6A" w:rsidRDefault="006770AB" w:rsidP="006770AB">
          <w:pPr>
            <w:bidi w:val="0"/>
            <w:jc w:val="center"/>
            <w:rPr>
              <w:rFonts w:asciiTheme="minorHAnsi" w:hAnsiTheme="minorHAnsi" w:cs="David"/>
              <w:b/>
              <w:bCs/>
              <w:color w:val="808080"/>
              <w:sz w:val="40"/>
              <w:szCs w:val="40"/>
            </w:rPr>
          </w:pPr>
        </w:p>
        <w:p w14:paraId="110D9D3E" w14:textId="77777777" w:rsidR="006770AB" w:rsidRPr="00174F6A" w:rsidRDefault="006770AB" w:rsidP="006770AB">
          <w:pPr>
            <w:bidi w:val="0"/>
            <w:jc w:val="center"/>
            <w:rPr>
              <w:rFonts w:asciiTheme="minorHAnsi" w:hAnsiTheme="minorHAnsi" w:cs="David"/>
              <w:b/>
              <w:bCs/>
              <w:color w:val="808080"/>
              <w:sz w:val="40"/>
              <w:szCs w:val="40"/>
            </w:rPr>
          </w:pPr>
        </w:p>
        <w:p w14:paraId="525609D8" w14:textId="77777777" w:rsidR="006770AB" w:rsidRPr="00174F6A" w:rsidRDefault="006770AB" w:rsidP="006770AB">
          <w:pPr>
            <w:bidi w:val="0"/>
            <w:jc w:val="center"/>
            <w:rPr>
              <w:rFonts w:asciiTheme="minorHAnsi" w:hAnsiTheme="minorHAnsi" w:cs="David"/>
              <w:b/>
              <w:bCs/>
              <w:noProof/>
              <w:rtl/>
            </w:rPr>
          </w:pPr>
          <w:r w:rsidRPr="00174F6A">
            <w:rPr>
              <w:rFonts w:asciiTheme="minorHAnsi" w:hAnsiTheme="minorHAnsi" w:cs="David"/>
              <w:b/>
              <w:bCs/>
              <w:color w:val="808080"/>
              <w:sz w:val="40"/>
              <w:szCs w:val="40"/>
            </w:rPr>
            <w:t xml:space="preserve"> </w:t>
          </w:r>
        </w:p>
      </w:tc>
      <w:tc>
        <w:tcPr>
          <w:tcW w:w="2551" w:type="dxa"/>
          <w:tcBorders>
            <w:bottom w:val="single" w:sz="12" w:space="0" w:color="auto"/>
          </w:tcBorders>
          <w:vAlign w:val="center"/>
        </w:tcPr>
        <w:p w14:paraId="49C497C2" w14:textId="77777777" w:rsidR="006770AB" w:rsidRPr="00174F6A" w:rsidRDefault="006770AB" w:rsidP="006770AB">
          <w:pPr>
            <w:rPr>
              <w:rFonts w:asciiTheme="minorHAnsi" w:hAnsiTheme="minorHAnsi" w:cs="David"/>
              <w:noProof/>
              <w:position w:val="-30"/>
              <w:sz w:val="18"/>
              <w:rtl/>
              <w:lang w:eastAsia="he-IL"/>
            </w:rPr>
          </w:pPr>
        </w:p>
        <w:p w14:paraId="15FEC3B9" w14:textId="77777777" w:rsidR="006770AB" w:rsidRPr="00174F6A" w:rsidRDefault="006770AB" w:rsidP="006770AB">
          <w:pPr>
            <w:rPr>
              <w:rFonts w:asciiTheme="minorHAnsi" w:hAnsiTheme="minorHAnsi" w:cs="David"/>
              <w:noProof/>
              <w:position w:val="-30"/>
              <w:sz w:val="18"/>
              <w:lang w:eastAsia="he-IL"/>
            </w:rPr>
          </w:pPr>
          <w:r w:rsidRPr="00174F6A">
            <w:rPr>
              <w:rFonts w:asciiTheme="minorHAnsi" w:hAnsiTheme="minorHAnsi" w:cs="David"/>
              <w:noProof/>
            </w:rPr>
            <w:drawing>
              <wp:inline distT="0" distB="0" distL="0" distR="0" wp14:anchorId="7758644B" wp14:editId="150C8A8F">
                <wp:extent cx="1318260" cy="483870"/>
                <wp:effectExtent l="0" t="0" r="0" b="0"/>
                <wp:docPr id="3" name="Picture 21" descr="C:\Documents and Settings\eyal\Desktop\Pictur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:\Documents and Settings\eyal\Desktop\Pictur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8260" cy="483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770AB" w:rsidRPr="00174F6A" w14:paraId="03FE3D1E" w14:textId="77777777" w:rsidTr="00563C4E">
      <w:trPr>
        <w:trHeight w:hRule="exact" w:val="400"/>
        <w:jc w:val="center"/>
      </w:trPr>
      <w:tc>
        <w:tcPr>
          <w:tcW w:w="4068" w:type="dxa"/>
          <w:gridSpan w:val="5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140FDB8" w14:textId="77777777" w:rsidR="006770AB" w:rsidRPr="00174F6A" w:rsidRDefault="006770AB" w:rsidP="006770AB">
          <w:pPr>
            <w:jc w:val="center"/>
            <w:rPr>
              <w:rFonts w:asciiTheme="minorHAnsi" w:hAnsiTheme="minorHAnsi" w:cs="David"/>
              <w:b/>
              <w:bCs/>
              <w:caps/>
              <w:position w:val="-18"/>
              <w:rtl/>
              <w:lang w:eastAsia="he-IL"/>
            </w:rPr>
          </w:pPr>
          <w:r w:rsidRPr="00174F6A">
            <w:rPr>
              <w:rFonts w:asciiTheme="minorHAnsi" w:hAnsiTheme="minorHAnsi" w:cs="David"/>
              <w:b/>
              <w:bCs/>
              <w:caps/>
              <w:position w:val="-30"/>
            </w:rPr>
            <w:t>Documented Format</w:t>
          </w:r>
        </w:p>
      </w:tc>
      <w:tc>
        <w:tcPr>
          <w:tcW w:w="611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5525E73" w14:textId="77777777" w:rsidR="006770AB" w:rsidRPr="00174F6A" w:rsidRDefault="006770AB" w:rsidP="006770AB">
          <w:pPr>
            <w:jc w:val="center"/>
            <w:rPr>
              <w:rFonts w:asciiTheme="minorHAnsi" w:hAnsiTheme="minorHAnsi" w:cs="David"/>
              <w:b/>
              <w:bCs/>
              <w:position w:val="-16"/>
              <w:sz w:val="18"/>
              <w:lang w:eastAsia="he-IL"/>
            </w:rPr>
          </w:pPr>
          <w:r w:rsidRPr="00174F6A">
            <w:rPr>
              <w:rFonts w:asciiTheme="minorHAnsi" w:hAnsiTheme="minorHAnsi" w:cs="David"/>
              <w:b/>
              <w:bCs/>
              <w:position w:val="-30"/>
              <w:sz w:val="18"/>
              <w:rtl/>
            </w:rPr>
            <w:t xml:space="preserve">טופס </w:t>
          </w:r>
        </w:p>
      </w:tc>
    </w:tr>
    <w:tr w:rsidR="006770AB" w:rsidRPr="00174F6A" w14:paraId="1ECC3DC4" w14:textId="77777777" w:rsidTr="00563C4E">
      <w:trPr>
        <w:cantSplit/>
        <w:trHeight w:val="452"/>
        <w:jc w:val="center"/>
      </w:trPr>
      <w:tc>
        <w:tcPr>
          <w:tcW w:w="84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B7B6B7C" w14:textId="77777777" w:rsidR="006770AB" w:rsidRPr="00174F6A" w:rsidRDefault="006770AB" w:rsidP="006770AB">
          <w:pPr>
            <w:jc w:val="center"/>
            <w:rPr>
              <w:rFonts w:asciiTheme="minorHAnsi" w:hAnsiTheme="minorHAnsi" w:cs="David"/>
              <w:szCs w:val="18"/>
              <w:lang w:eastAsia="he-IL"/>
            </w:rPr>
          </w:pPr>
          <w:r w:rsidRPr="00174F6A">
            <w:rPr>
              <w:rFonts w:asciiTheme="minorHAnsi" w:hAnsiTheme="minorHAnsi" w:cs="David"/>
            </w:rPr>
            <w:t>Page</w:t>
          </w:r>
        </w:p>
      </w:tc>
      <w:tc>
        <w:tcPr>
          <w:tcW w:w="108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8D747BE" w14:textId="77777777" w:rsidR="006770AB" w:rsidRPr="00174F6A" w:rsidRDefault="006770AB" w:rsidP="006770AB">
          <w:pPr>
            <w:bidi w:val="0"/>
            <w:jc w:val="center"/>
            <w:rPr>
              <w:rFonts w:asciiTheme="minorHAnsi" w:hAnsiTheme="minorHAnsi" w:cs="David"/>
              <w:lang w:eastAsia="he-IL"/>
            </w:rPr>
          </w:pPr>
          <w:r w:rsidRPr="00174F6A">
            <w:rPr>
              <w:rFonts w:asciiTheme="minorHAnsi" w:hAnsiTheme="minorHAnsi" w:cs="David"/>
            </w:rPr>
            <w:fldChar w:fldCharType="begin"/>
          </w:r>
          <w:r w:rsidRPr="00174F6A">
            <w:rPr>
              <w:rFonts w:asciiTheme="minorHAnsi" w:hAnsiTheme="minorHAnsi" w:cs="David"/>
            </w:rPr>
            <w:instrText xml:space="preserve"> PAGE </w:instrText>
          </w:r>
          <w:r w:rsidRPr="00174F6A">
            <w:rPr>
              <w:rFonts w:asciiTheme="minorHAnsi" w:hAnsiTheme="minorHAnsi" w:cs="David"/>
            </w:rPr>
            <w:fldChar w:fldCharType="separate"/>
          </w:r>
          <w:r>
            <w:rPr>
              <w:rFonts w:asciiTheme="minorHAnsi" w:hAnsiTheme="minorHAnsi" w:cs="David"/>
              <w:noProof/>
            </w:rPr>
            <w:t>1</w:t>
          </w:r>
          <w:r w:rsidRPr="00174F6A">
            <w:rPr>
              <w:rFonts w:asciiTheme="minorHAnsi" w:hAnsiTheme="minorHAnsi" w:cs="David"/>
              <w:noProof/>
            </w:rPr>
            <w:fldChar w:fldCharType="end"/>
          </w:r>
          <w:r w:rsidRPr="00174F6A">
            <w:rPr>
              <w:rFonts w:asciiTheme="minorHAnsi" w:hAnsiTheme="minorHAnsi" w:cs="David"/>
            </w:rPr>
            <w:t xml:space="preserve"> of </w:t>
          </w:r>
          <w:r w:rsidRPr="00174F6A">
            <w:rPr>
              <w:rFonts w:asciiTheme="minorHAnsi" w:hAnsiTheme="minorHAnsi" w:cs="David"/>
            </w:rPr>
            <w:fldChar w:fldCharType="begin"/>
          </w:r>
          <w:r w:rsidRPr="00174F6A">
            <w:rPr>
              <w:rFonts w:asciiTheme="minorHAnsi" w:hAnsiTheme="minorHAnsi" w:cs="David"/>
            </w:rPr>
            <w:instrText xml:space="preserve"> NUMPAGES  </w:instrText>
          </w:r>
          <w:r w:rsidRPr="00174F6A">
            <w:rPr>
              <w:rFonts w:asciiTheme="minorHAnsi" w:hAnsiTheme="minorHAnsi" w:cs="David"/>
            </w:rPr>
            <w:fldChar w:fldCharType="separate"/>
          </w:r>
          <w:r>
            <w:rPr>
              <w:rFonts w:asciiTheme="minorHAnsi" w:hAnsiTheme="minorHAnsi" w:cs="David"/>
              <w:noProof/>
            </w:rPr>
            <w:t>1</w:t>
          </w:r>
          <w:r w:rsidRPr="00174F6A">
            <w:rPr>
              <w:rFonts w:asciiTheme="minorHAnsi" w:hAnsiTheme="minorHAnsi" w:cs="David"/>
              <w:noProof/>
            </w:rPr>
            <w:fldChar w:fldCharType="end"/>
          </w:r>
        </w:p>
      </w:tc>
      <w:tc>
        <w:tcPr>
          <w:tcW w:w="720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5E819BE" w14:textId="77777777" w:rsidR="006770AB" w:rsidRPr="00174F6A" w:rsidRDefault="006770AB" w:rsidP="006770AB">
          <w:pPr>
            <w:jc w:val="center"/>
            <w:rPr>
              <w:rFonts w:asciiTheme="minorHAnsi" w:hAnsiTheme="minorHAnsi" w:cs="David"/>
              <w:szCs w:val="14"/>
              <w:lang w:eastAsia="he-IL"/>
            </w:rPr>
          </w:pPr>
          <w:r w:rsidRPr="00174F6A">
            <w:rPr>
              <w:rFonts w:asciiTheme="minorHAnsi" w:hAnsiTheme="minorHAnsi" w:cs="David"/>
              <w:rtl/>
            </w:rPr>
            <w:t>דף</w:t>
          </w:r>
        </w:p>
      </w:tc>
      <w:tc>
        <w:tcPr>
          <w:tcW w:w="7543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4306012" w14:textId="4B87A8B8" w:rsidR="006770AB" w:rsidRPr="00174F6A" w:rsidRDefault="006770AB" w:rsidP="006770AB">
          <w:pPr>
            <w:tabs>
              <w:tab w:val="left" w:pos="567"/>
              <w:tab w:val="left" w:pos="1134"/>
              <w:tab w:val="left" w:pos="1701"/>
            </w:tabs>
            <w:jc w:val="center"/>
            <w:rPr>
              <w:rFonts w:asciiTheme="minorHAnsi" w:hAnsiTheme="minorHAnsi" w:cs="David"/>
              <w:b/>
              <w:bCs/>
              <w:sz w:val="36"/>
              <w:szCs w:val="36"/>
              <w:rtl/>
            </w:rPr>
          </w:pPr>
          <w:r w:rsidRPr="00174F6A">
            <w:rPr>
              <w:rFonts w:asciiTheme="minorHAnsi" w:hAnsiTheme="minorHAnsi" w:cs="David"/>
              <w:b/>
              <w:bCs/>
              <w:sz w:val="36"/>
              <w:szCs w:val="36"/>
              <w:rtl/>
            </w:rPr>
            <w:t xml:space="preserve">דוח </w:t>
          </w:r>
          <w:r>
            <w:rPr>
              <w:rFonts w:asciiTheme="minorHAnsi" w:hAnsiTheme="minorHAnsi" w:cs="David" w:hint="cs"/>
              <w:b/>
              <w:bCs/>
              <w:sz w:val="36"/>
              <w:szCs w:val="36"/>
              <w:rtl/>
            </w:rPr>
            <w:t>צוות מכאני</w:t>
          </w:r>
        </w:p>
        <w:p w14:paraId="0EE26869" w14:textId="77777777" w:rsidR="006770AB" w:rsidRPr="00174F6A" w:rsidRDefault="006770AB" w:rsidP="006770AB">
          <w:pPr>
            <w:tabs>
              <w:tab w:val="left" w:pos="567"/>
              <w:tab w:val="left" w:pos="1134"/>
              <w:tab w:val="left" w:pos="1701"/>
            </w:tabs>
            <w:jc w:val="center"/>
            <w:rPr>
              <w:rFonts w:asciiTheme="minorHAnsi" w:hAnsiTheme="minorHAnsi" w:cs="David"/>
              <w:b/>
              <w:bCs/>
              <w:sz w:val="36"/>
              <w:szCs w:val="36"/>
              <w:rtl/>
            </w:rPr>
          </w:pPr>
        </w:p>
      </w:tc>
    </w:tr>
    <w:tr w:rsidR="006770AB" w:rsidRPr="00174F6A" w14:paraId="561D3A55" w14:textId="77777777" w:rsidTr="00563C4E">
      <w:trPr>
        <w:cantSplit/>
        <w:trHeight w:val="402"/>
        <w:jc w:val="center"/>
      </w:trPr>
      <w:tc>
        <w:tcPr>
          <w:tcW w:w="2644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  <w:hideMark/>
        </w:tcPr>
        <w:p w14:paraId="1C6A55D5" w14:textId="3765F4FA" w:rsidR="006770AB" w:rsidRPr="00174F6A" w:rsidRDefault="006770AB" w:rsidP="006770AB">
          <w:pPr>
            <w:bidi w:val="0"/>
            <w:jc w:val="center"/>
            <w:rPr>
              <w:rFonts w:asciiTheme="minorHAnsi" w:hAnsiTheme="minorHAnsi" w:cs="David"/>
            </w:rPr>
          </w:pPr>
          <w:r>
            <w:rPr>
              <w:rFonts w:asciiTheme="minorHAnsi" w:hAnsiTheme="minorHAnsi" w:cs="David"/>
            </w:rPr>
            <w:t>SOP:09-0</w:t>
          </w:r>
          <w:r w:rsidR="00CF3B69">
            <w:rPr>
              <w:rFonts w:asciiTheme="minorHAnsi" w:hAnsiTheme="minorHAnsi" w:cs="David"/>
            </w:rPr>
            <w:t>25</w:t>
          </w:r>
        </w:p>
      </w:tc>
      <w:tc>
        <w:tcPr>
          <w:tcW w:w="7543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66B86C0" w14:textId="77777777" w:rsidR="006770AB" w:rsidRPr="00174F6A" w:rsidRDefault="006770AB" w:rsidP="006770AB">
          <w:pPr>
            <w:overflowPunct/>
            <w:autoSpaceDE/>
            <w:autoSpaceDN/>
            <w:bidi w:val="0"/>
            <w:adjustRightInd/>
            <w:rPr>
              <w:rFonts w:asciiTheme="minorHAnsi" w:hAnsiTheme="minorHAnsi" w:cs="David"/>
              <w:lang w:eastAsia="he-IL"/>
            </w:rPr>
          </w:pPr>
        </w:p>
      </w:tc>
    </w:tr>
    <w:tr w:rsidR="006770AB" w:rsidRPr="00174F6A" w14:paraId="21363371" w14:textId="77777777" w:rsidTr="00563C4E">
      <w:trPr>
        <w:cantSplit/>
        <w:trHeight w:val="402"/>
        <w:jc w:val="center"/>
      </w:trPr>
      <w:tc>
        <w:tcPr>
          <w:tcW w:w="2644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3A53ACC4" w14:textId="77777777" w:rsidR="006770AB" w:rsidRDefault="006770AB" w:rsidP="006770AB">
          <w:pPr>
            <w:bidi w:val="0"/>
            <w:jc w:val="center"/>
            <w:rPr>
              <w:rFonts w:asciiTheme="minorHAnsi" w:hAnsiTheme="minorHAnsi" w:cs="David"/>
            </w:rPr>
          </w:pPr>
          <w:r>
            <w:rPr>
              <w:rFonts w:asciiTheme="minorHAnsi" w:hAnsiTheme="minorHAnsi" w:cs="David" w:hint="cs"/>
              <w:rtl/>
            </w:rPr>
            <w:t>21</w:t>
          </w:r>
          <w:r>
            <w:rPr>
              <w:rFonts w:asciiTheme="minorHAnsi" w:hAnsiTheme="minorHAnsi" w:cs="David"/>
            </w:rPr>
            <w:t>/</w:t>
          </w:r>
          <w:r>
            <w:rPr>
              <w:rFonts w:asciiTheme="minorHAnsi" w:hAnsiTheme="minorHAnsi" w:cs="David" w:hint="cs"/>
              <w:rtl/>
            </w:rPr>
            <w:t>04</w:t>
          </w:r>
          <w:r>
            <w:rPr>
              <w:rFonts w:asciiTheme="minorHAnsi" w:hAnsiTheme="minorHAnsi" w:cs="David"/>
            </w:rPr>
            <w:t>/</w:t>
          </w:r>
          <w:r>
            <w:rPr>
              <w:rFonts w:asciiTheme="minorHAnsi" w:hAnsiTheme="minorHAnsi" w:cs="David" w:hint="cs"/>
              <w:rtl/>
            </w:rPr>
            <w:t>20</w:t>
          </w:r>
        </w:p>
      </w:tc>
      <w:tc>
        <w:tcPr>
          <w:tcW w:w="7543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17A588" w14:textId="77777777" w:rsidR="006770AB" w:rsidRPr="00174F6A" w:rsidRDefault="006770AB" w:rsidP="006770AB">
          <w:pPr>
            <w:overflowPunct/>
            <w:autoSpaceDE/>
            <w:autoSpaceDN/>
            <w:bidi w:val="0"/>
            <w:adjustRightInd/>
            <w:jc w:val="center"/>
            <w:rPr>
              <w:rFonts w:asciiTheme="minorHAnsi" w:hAnsiTheme="minorHAnsi" w:cs="David"/>
              <w:rtl/>
              <w:lang w:eastAsia="he-IL"/>
            </w:rPr>
          </w:pPr>
        </w:p>
      </w:tc>
    </w:tr>
  </w:tbl>
  <w:p w14:paraId="12567C05" w14:textId="77777777" w:rsidR="0046240E" w:rsidRPr="0038730E" w:rsidRDefault="0046240E" w:rsidP="006F2408">
    <w:pPr>
      <w:bidi w:val="0"/>
      <w:rPr>
        <w:rFonts w:asciiTheme="minorHAnsi" w:hAnsiTheme="minorHAnsi" w:cs="David"/>
        <w:b/>
        <w:bCs/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775"/>
      <w:gridCol w:w="1059"/>
      <w:gridCol w:w="810"/>
      <w:gridCol w:w="2388"/>
      <w:gridCol w:w="5033"/>
    </w:tblGrid>
    <w:tr w:rsidR="0046240E" w14:paraId="330DB9FF" w14:textId="77777777" w:rsidTr="00040613">
      <w:trPr>
        <w:trHeight w:hRule="exact" w:val="1530"/>
        <w:jc w:val="center"/>
      </w:trPr>
      <w:tc>
        <w:tcPr>
          <w:tcW w:w="10065" w:type="dxa"/>
          <w:gridSpan w:val="5"/>
          <w:vAlign w:val="center"/>
        </w:tcPr>
        <w:p w14:paraId="22C5BE1A" w14:textId="77777777" w:rsidR="0046240E" w:rsidRDefault="0046240E" w:rsidP="00040613">
          <w:pPr>
            <w:bidi w:val="0"/>
            <w:jc w:val="center"/>
            <w:rPr>
              <w:b/>
              <w:bCs/>
              <w:noProof/>
            </w:rPr>
          </w:pPr>
          <w:r>
            <w:rPr>
              <w:b/>
              <w:bCs/>
              <w:color w:val="808080"/>
              <w:sz w:val="40"/>
              <w:szCs w:val="40"/>
            </w:rPr>
            <w:t xml:space="preserve">    </w:t>
          </w:r>
        </w:p>
        <w:p w14:paraId="171AB39B" w14:textId="77777777" w:rsidR="0046240E" w:rsidRPr="002440B4" w:rsidRDefault="0046240E" w:rsidP="00040613">
          <w:pPr>
            <w:jc w:val="center"/>
            <w:rPr>
              <w:rFonts w:cs="Levenim MT"/>
              <w:noProof/>
              <w:position w:val="-30"/>
              <w:sz w:val="18"/>
            </w:rPr>
          </w:pPr>
          <w:r>
            <w:rPr>
              <w:rFonts w:cs="Levenim MT"/>
              <w:noProof/>
              <w:position w:val="-30"/>
              <w:sz w:val="18"/>
            </w:rPr>
            <w:drawing>
              <wp:anchor distT="0" distB="0" distL="114300" distR="114300" simplePos="0" relativeHeight="251658240" behindDoc="0" locked="0" layoutInCell="1" allowOverlap="1" wp14:anchorId="615383AB" wp14:editId="5BEF347A">
                <wp:simplePos x="0" y="0"/>
                <wp:positionH relativeFrom="margin">
                  <wp:posOffset>5389245</wp:posOffset>
                </wp:positionH>
                <wp:positionV relativeFrom="margin">
                  <wp:posOffset>190500</wp:posOffset>
                </wp:positionV>
                <wp:extent cx="622300" cy="685800"/>
                <wp:effectExtent l="19050" t="0" r="6350" b="0"/>
                <wp:wrapSquare wrapText="bothSides"/>
                <wp:docPr id="90" name="Picture 1" descr="להורדת הסמל לחץ כאן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להורדת הסמל לחץ כאן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r:link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230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Levenim MT"/>
              <w:noProof/>
              <w:position w:val="-30"/>
              <w:sz w:val="18"/>
            </w:rPr>
            <w:drawing>
              <wp:anchor distT="0" distB="0" distL="114300" distR="114300" simplePos="0" relativeHeight="251660288" behindDoc="0" locked="0" layoutInCell="1" allowOverlap="1" wp14:anchorId="02BD01BE" wp14:editId="27F88C33">
                <wp:simplePos x="0" y="0"/>
                <wp:positionH relativeFrom="column">
                  <wp:posOffset>-1320165</wp:posOffset>
                </wp:positionH>
                <wp:positionV relativeFrom="paragraph">
                  <wp:posOffset>-163195</wp:posOffset>
                </wp:positionV>
                <wp:extent cx="1200150" cy="933450"/>
                <wp:effectExtent l="19050" t="0" r="0" b="0"/>
                <wp:wrapSquare wrapText="bothSides"/>
                <wp:docPr id="9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 t="6400" r="4545" b="1520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14:paraId="7668F1B6" w14:textId="77777777" w:rsidR="0046240E" w:rsidRDefault="00EA4E61" w:rsidP="00040613">
          <w:pPr>
            <w:jc w:val="center"/>
            <w:rPr>
              <w:rFonts w:cs="Levenim MT"/>
              <w:noProof/>
              <w:position w:val="-30"/>
              <w:sz w:val="18"/>
            </w:rPr>
          </w:pPr>
          <w:r>
            <w:rPr>
              <w:rFonts w:cs="Levenim MT"/>
              <w:noProof/>
              <w:position w:val="-30"/>
              <w:sz w:val="18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5274086" wp14:editId="4DE2FD71">
                    <wp:simplePos x="0" y="0"/>
                    <wp:positionH relativeFrom="margin">
                      <wp:posOffset>1267460</wp:posOffset>
                    </wp:positionH>
                    <wp:positionV relativeFrom="margin">
                      <wp:posOffset>453390</wp:posOffset>
                    </wp:positionV>
                    <wp:extent cx="3919855" cy="383540"/>
                    <wp:effectExtent l="635" t="0" r="3810" b="1270"/>
                    <wp:wrapNone/>
                    <wp:docPr id="1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19855" cy="383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21AAB3" w14:textId="77777777" w:rsidR="0046240E" w:rsidRPr="002440B4" w:rsidRDefault="0046240E" w:rsidP="006F2408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808080"/>
                                    <w:sz w:val="40"/>
                                    <w:szCs w:val="40"/>
                                  </w:rPr>
                                  <w:t>I.E.O.D Engineering Ltd.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77F45FB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6" type="#_x0000_t202" style="position:absolute;left:0;text-align:left;margin-left:99.8pt;margin-top:35.7pt;width:308.65pt;height:30.2pt;z-index:251662336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" stroked="f">
                    <v:textbox style="mso-fit-shape-to-text:t">
                      <w:txbxContent>
                        <w:p w:rsidR="0046240E" w:rsidRPr="002440B4" w:rsidRDefault="0046240E" w:rsidP="006F2408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color w:val="808080"/>
                              <w:sz w:val="40"/>
                              <w:szCs w:val="40"/>
                            </w:rPr>
                            <w:t>I.E.O.D Engineering Ltd.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tc>
    </w:tr>
    <w:tr w:rsidR="0046240E" w14:paraId="3AA4F18F" w14:textId="77777777" w:rsidTr="00040613">
      <w:trPr>
        <w:trHeight w:hRule="exact" w:val="400"/>
        <w:jc w:val="center"/>
      </w:trPr>
      <w:tc>
        <w:tcPr>
          <w:tcW w:w="5032" w:type="dxa"/>
          <w:gridSpan w:val="4"/>
          <w:vAlign w:val="center"/>
        </w:tcPr>
        <w:p w14:paraId="30A52E40" w14:textId="77777777" w:rsidR="0046240E" w:rsidRDefault="0046240E" w:rsidP="00040613">
          <w:pPr>
            <w:jc w:val="center"/>
            <w:rPr>
              <w:caps/>
              <w:position w:val="-18"/>
              <w:rtl/>
            </w:rPr>
          </w:pPr>
          <w:r>
            <w:rPr>
              <w:rFonts w:ascii="Century Gothic" w:hAnsi="Century Gothic"/>
              <w:caps/>
              <w:position w:val="-30"/>
            </w:rPr>
            <w:t>Quality  Procedure</w:t>
          </w:r>
        </w:p>
      </w:tc>
      <w:tc>
        <w:tcPr>
          <w:tcW w:w="5033" w:type="dxa"/>
          <w:vAlign w:val="center"/>
        </w:tcPr>
        <w:p w14:paraId="4BEC1315" w14:textId="77777777" w:rsidR="0046240E" w:rsidRDefault="0046240E" w:rsidP="00040613">
          <w:pPr>
            <w:jc w:val="center"/>
            <w:rPr>
              <w:rFonts w:cs="Levenim MT"/>
              <w:position w:val="-16"/>
              <w:sz w:val="18"/>
            </w:rPr>
          </w:pPr>
          <w:r>
            <w:rPr>
              <w:rFonts w:cs="Levenim MT"/>
              <w:position w:val="-30"/>
              <w:sz w:val="18"/>
              <w:rtl/>
            </w:rPr>
            <w:t>נוהל הבטחת איכות</w:t>
          </w:r>
        </w:p>
      </w:tc>
    </w:tr>
    <w:tr w:rsidR="0046240E" w14:paraId="473ADDB4" w14:textId="77777777" w:rsidTr="00040613">
      <w:trPr>
        <w:cantSplit/>
        <w:trHeight w:hRule="exact" w:val="320"/>
        <w:jc w:val="center"/>
      </w:trPr>
      <w:tc>
        <w:tcPr>
          <w:tcW w:w="775" w:type="dxa"/>
        </w:tcPr>
        <w:p w14:paraId="64D3C820" w14:textId="77777777" w:rsidR="0046240E" w:rsidRDefault="0046240E" w:rsidP="00040613">
          <w:pPr>
            <w:jc w:val="right"/>
            <w:rPr>
              <w:rFonts w:ascii="Univers" w:hAnsi="Univers" w:cs="Levenim MT"/>
              <w:szCs w:val="18"/>
            </w:rPr>
          </w:pPr>
          <w:r>
            <w:rPr>
              <w:rFonts w:ascii="Univers" w:hAnsi="Univers" w:cs="Levenim MT"/>
              <w:szCs w:val="18"/>
            </w:rPr>
            <w:t>Rev</w:t>
          </w:r>
        </w:p>
      </w:tc>
      <w:tc>
        <w:tcPr>
          <w:tcW w:w="1059" w:type="dxa"/>
        </w:tcPr>
        <w:p w14:paraId="2BB150EA" w14:textId="77777777" w:rsidR="0046240E" w:rsidRDefault="0046240E" w:rsidP="00040613">
          <w:pPr>
            <w:jc w:val="center"/>
          </w:pPr>
          <w:r>
            <w:rPr>
              <w:rFonts w:hint="cs"/>
              <w:rtl/>
            </w:rPr>
            <w:t>2</w:t>
          </w:r>
        </w:p>
      </w:tc>
      <w:tc>
        <w:tcPr>
          <w:tcW w:w="810" w:type="dxa"/>
        </w:tcPr>
        <w:p w14:paraId="4C79D9F4" w14:textId="77777777" w:rsidR="0046240E" w:rsidRDefault="0046240E" w:rsidP="00040613">
          <w:pPr>
            <w:jc w:val="both"/>
            <w:rPr>
              <w:rFonts w:cs="Levenim MT"/>
              <w:szCs w:val="14"/>
            </w:rPr>
          </w:pPr>
          <w:r>
            <w:rPr>
              <w:rFonts w:cs="Levenim MT"/>
              <w:rtl/>
            </w:rPr>
            <w:t>מהד'</w:t>
          </w:r>
        </w:p>
      </w:tc>
      <w:tc>
        <w:tcPr>
          <w:tcW w:w="7421" w:type="dxa"/>
          <w:gridSpan w:val="2"/>
          <w:vMerge w:val="restart"/>
          <w:vAlign w:val="center"/>
        </w:tcPr>
        <w:p w14:paraId="79AB4146" w14:textId="77777777" w:rsidR="0046240E" w:rsidRDefault="0046240E" w:rsidP="00040613">
          <w:pPr>
            <w:pStyle w:val="2"/>
            <w:rPr>
              <w:rFonts w:cs="Levenim MT"/>
            </w:rPr>
          </w:pPr>
        </w:p>
        <w:p w14:paraId="39F42041" w14:textId="77777777" w:rsidR="0046240E" w:rsidRPr="000836C4" w:rsidRDefault="0046240E" w:rsidP="00B7122E">
          <w:pPr>
            <w:pStyle w:val="6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Arial Unicode MS" w:eastAsia="Arial Unicode MS" w:hAnsi="Arial Unicode MS" w:cs="Arial Unicode MS"/>
              <w:b/>
              <w:bCs/>
              <w:sz w:val="32"/>
              <w:szCs w:val="32"/>
              <w:rtl/>
            </w:rPr>
          </w:pPr>
          <w:r>
            <w:rPr>
              <w:rFonts w:ascii="Arial Unicode MS" w:eastAsia="Arial Unicode MS" w:hAnsi="Arial Unicode MS" w:cs="Arial Unicode MS" w:hint="cs"/>
              <w:b/>
              <w:bCs/>
              <w:sz w:val="32"/>
              <w:szCs w:val="32"/>
              <w:rtl/>
            </w:rPr>
            <w:t xml:space="preserve">              </w:t>
          </w:r>
          <w:r w:rsidRPr="000836C4">
            <w:rPr>
              <w:rFonts w:ascii="Arial Unicode MS" w:eastAsia="Arial Unicode MS" w:hAnsi="Arial Unicode MS" w:cs="Arial Unicode MS" w:hint="cs"/>
              <w:b/>
              <w:bCs/>
              <w:sz w:val="32"/>
              <w:szCs w:val="32"/>
              <w:rtl/>
            </w:rPr>
            <w:t>בטיחות ואיכות הסביבה באזור העבודה</w:t>
          </w:r>
        </w:p>
        <w:p w14:paraId="658620F9" w14:textId="77777777" w:rsidR="0046240E" w:rsidRPr="000836C4" w:rsidRDefault="0046240E" w:rsidP="00B7122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left" w:pos="567"/>
              <w:tab w:val="left" w:pos="1418"/>
              <w:tab w:val="left" w:pos="1985"/>
              <w:tab w:val="left" w:pos="2552"/>
            </w:tabs>
            <w:jc w:val="both"/>
            <w:rPr>
              <w:rFonts w:ascii="Arial Unicode MS" w:eastAsia="Arial Unicode MS" w:hAnsi="Arial Unicode MS" w:cs="Arial Unicode MS"/>
              <w:sz w:val="20"/>
              <w:szCs w:val="20"/>
              <w:rtl/>
            </w:rPr>
          </w:pPr>
        </w:p>
        <w:p w14:paraId="65ABD59C" w14:textId="77777777" w:rsidR="0046240E" w:rsidRPr="0042691E" w:rsidRDefault="0046240E" w:rsidP="00B7122E">
          <w:pPr>
            <w:rPr>
              <w:b/>
              <w:bCs/>
              <w:sz w:val="28"/>
              <w:szCs w:val="28"/>
            </w:rPr>
          </w:pPr>
        </w:p>
        <w:p w14:paraId="0C2EA3C2" w14:textId="77777777" w:rsidR="0046240E" w:rsidRDefault="0046240E" w:rsidP="00040613"/>
        <w:p w14:paraId="744CF408" w14:textId="77777777" w:rsidR="0046240E" w:rsidRPr="002440B4" w:rsidRDefault="0046240E" w:rsidP="00040613">
          <w:pPr>
            <w:rPr>
              <w:rtl/>
            </w:rPr>
          </w:pPr>
        </w:p>
      </w:tc>
    </w:tr>
    <w:tr w:rsidR="0046240E" w14:paraId="186D1A7B" w14:textId="77777777" w:rsidTr="00040613">
      <w:trPr>
        <w:cantSplit/>
        <w:trHeight w:hRule="exact" w:val="320"/>
        <w:jc w:val="center"/>
      </w:trPr>
      <w:tc>
        <w:tcPr>
          <w:tcW w:w="775" w:type="dxa"/>
        </w:tcPr>
        <w:p w14:paraId="3858138A" w14:textId="77777777" w:rsidR="0046240E" w:rsidRDefault="0046240E" w:rsidP="00040613">
          <w:pPr>
            <w:jc w:val="right"/>
            <w:rPr>
              <w:rFonts w:ascii="Univers" w:hAnsi="Univers" w:cs="Levenim MT"/>
              <w:rtl/>
            </w:rPr>
          </w:pPr>
          <w:r>
            <w:rPr>
              <w:rFonts w:ascii="Univers" w:hAnsi="Univers" w:cs="Levenim MT"/>
            </w:rPr>
            <w:t>Page</w:t>
          </w:r>
        </w:p>
      </w:tc>
      <w:tc>
        <w:tcPr>
          <w:tcW w:w="1059" w:type="dxa"/>
        </w:tcPr>
        <w:sdt>
          <w:sdtPr>
            <w:id w:val="4597760"/>
            <w:docPartObj>
              <w:docPartGallery w:val="Page Numbers (Top of Page)"/>
              <w:docPartUnique/>
            </w:docPartObj>
          </w:sdtPr>
          <w:sdtEndPr/>
          <w:sdtContent>
            <w:p w14:paraId="25F2641C" w14:textId="77777777" w:rsidR="0046240E" w:rsidRDefault="006553EE" w:rsidP="00040613">
              <w:pPr>
                <w:bidi w:val="0"/>
                <w:jc w:val="center"/>
              </w:pP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 w:rsidR="0046240E">
                <w:rPr>
                  <w:noProof/>
                </w:rPr>
                <w:t>1</w:t>
              </w:r>
              <w:r>
                <w:rPr>
                  <w:noProof/>
                </w:rPr>
                <w:fldChar w:fldCharType="end"/>
              </w:r>
              <w:r w:rsidR="0046240E">
                <w:t xml:space="preserve"> of </w:t>
              </w:r>
              <w:r w:rsidR="0045683C">
                <w:fldChar w:fldCharType="begin"/>
              </w:r>
              <w:r w:rsidR="0045683C">
                <w:instrText xml:space="preserve"> NUMPAGES  </w:instrText>
              </w:r>
              <w:r w:rsidR="0045683C">
                <w:fldChar w:fldCharType="separate"/>
              </w:r>
              <w:r w:rsidR="0038730E">
                <w:rPr>
                  <w:noProof/>
                </w:rPr>
                <w:t>2</w:t>
              </w:r>
              <w:r w:rsidR="0045683C">
                <w:rPr>
                  <w:noProof/>
                </w:rPr>
                <w:fldChar w:fldCharType="end"/>
              </w:r>
            </w:p>
          </w:sdtContent>
        </w:sdt>
        <w:p w14:paraId="5EF74AE1" w14:textId="77777777" w:rsidR="0046240E" w:rsidRDefault="0046240E" w:rsidP="00040613">
          <w:pPr>
            <w:bidi w:val="0"/>
            <w:jc w:val="center"/>
            <w:rPr>
              <w:rFonts w:ascii="Times New Roman" w:hAnsi="Times New Roman" w:cs="Times New Roman"/>
              <w:rtl/>
            </w:rPr>
          </w:pPr>
        </w:p>
      </w:tc>
      <w:tc>
        <w:tcPr>
          <w:tcW w:w="810" w:type="dxa"/>
        </w:tcPr>
        <w:p w14:paraId="5000893B" w14:textId="77777777" w:rsidR="0046240E" w:rsidRDefault="0046240E" w:rsidP="00040613">
          <w:pPr>
            <w:jc w:val="both"/>
            <w:rPr>
              <w:rFonts w:cs="Levenim MT"/>
              <w:rtl/>
            </w:rPr>
          </w:pPr>
          <w:r>
            <w:rPr>
              <w:rFonts w:cs="Levenim MT"/>
              <w:rtl/>
            </w:rPr>
            <w:t>דף</w:t>
          </w:r>
        </w:p>
      </w:tc>
      <w:tc>
        <w:tcPr>
          <w:tcW w:w="7421" w:type="dxa"/>
          <w:gridSpan w:val="2"/>
          <w:vMerge/>
        </w:tcPr>
        <w:p w14:paraId="3F9D8110" w14:textId="77777777" w:rsidR="0046240E" w:rsidRDefault="0046240E" w:rsidP="00040613">
          <w:pPr>
            <w:bidi w:val="0"/>
            <w:jc w:val="center"/>
            <w:rPr>
              <w:rFonts w:ascii="Century Gothic" w:hAnsi="Century Gothic"/>
              <w:b/>
              <w:bCs/>
              <w:caps/>
            </w:rPr>
          </w:pPr>
        </w:p>
      </w:tc>
    </w:tr>
    <w:tr w:rsidR="0046240E" w14:paraId="20B12CFC" w14:textId="77777777" w:rsidTr="00040613">
      <w:trPr>
        <w:cantSplit/>
        <w:trHeight w:hRule="exact" w:val="375"/>
        <w:jc w:val="center"/>
      </w:trPr>
      <w:tc>
        <w:tcPr>
          <w:tcW w:w="2644" w:type="dxa"/>
          <w:gridSpan w:val="3"/>
          <w:vAlign w:val="center"/>
        </w:tcPr>
        <w:p w14:paraId="2C9DA817" w14:textId="77777777" w:rsidR="0046240E" w:rsidRDefault="0046240E" w:rsidP="00B7122E">
          <w:pPr>
            <w:bidi w:val="0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QA </w:t>
          </w:r>
          <w:r w:rsidRPr="007B7C2D">
            <w:rPr>
              <w:rFonts w:ascii="Times New Roman" w:hAnsi="Times New Roman" w:cs="Times New Roman"/>
              <w:b/>
              <w:bCs/>
              <w:sz w:val="28"/>
              <w:szCs w:val="28"/>
              <w:rtl/>
            </w:rPr>
            <w:t>–</w:t>
          </w:r>
          <w:r w:rsidRPr="007B7C2D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</w:t>
          </w:r>
        </w:p>
      </w:tc>
      <w:tc>
        <w:tcPr>
          <w:tcW w:w="7421" w:type="dxa"/>
          <w:gridSpan w:val="2"/>
          <w:vMerge/>
        </w:tcPr>
        <w:p w14:paraId="3746582B" w14:textId="77777777" w:rsidR="0046240E" w:rsidRDefault="0046240E" w:rsidP="00040613">
          <w:pPr>
            <w:bidi w:val="0"/>
            <w:jc w:val="center"/>
            <w:rPr>
              <w:rFonts w:ascii="Century Gothic" w:hAnsi="Century Gothic"/>
              <w:b/>
              <w:bCs/>
              <w:caps/>
            </w:rPr>
          </w:pPr>
        </w:p>
      </w:tc>
    </w:tr>
  </w:tbl>
  <w:p w14:paraId="48177E56" w14:textId="77777777" w:rsidR="0046240E" w:rsidRDefault="0046240E">
    <w:pPr>
      <w:pStyle w:val="a3"/>
    </w:pPr>
  </w:p>
  <w:tbl>
    <w:tblPr>
      <w:tblStyle w:val="ab"/>
      <w:bidiVisual/>
      <w:tblW w:w="10080" w:type="dxa"/>
      <w:tblInd w:w="-154" w:type="dxa"/>
      <w:tblBorders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3438"/>
      <w:gridCol w:w="3285"/>
      <w:gridCol w:w="3357"/>
    </w:tblGrid>
    <w:tr w:rsidR="0046240E" w:rsidRPr="006F2408" w14:paraId="475FA951" w14:textId="77777777" w:rsidTr="00886A9F">
      <w:tc>
        <w:tcPr>
          <w:tcW w:w="3438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48568B53" w14:textId="77777777" w:rsidR="0046240E" w:rsidRPr="00886A9F" w:rsidRDefault="0046240E" w:rsidP="00886A9F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>Approved By:</w:t>
          </w:r>
          <w:r>
            <w:rPr>
              <w:rFonts w:cs="Levenim MT"/>
              <w:sz w:val="20"/>
              <w:szCs w:val="20"/>
            </w:rPr>
            <w:t>Gilad Salomon</w:t>
          </w:r>
        </w:p>
      </w:tc>
      <w:tc>
        <w:tcPr>
          <w:tcW w:w="3285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3B2BC013" w14:textId="77777777" w:rsidR="0046240E" w:rsidRPr="00886A9F" w:rsidRDefault="0046240E" w:rsidP="00886A9F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>Written By:</w:t>
          </w:r>
          <w:r>
            <w:rPr>
              <w:rFonts w:cs="Levenim MT"/>
              <w:sz w:val="20"/>
              <w:szCs w:val="20"/>
            </w:rPr>
            <w:t xml:space="preserve"> Eyal Shahal</w:t>
          </w:r>
        </w:p>
      </w:tc>
      <w:tc>
        <w:tcPr>
          <w:tcW w:w="3357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18747956" w14:textId="77777777" w:rsidR="0046240E" w:rsidRPr="00886A9F" w:rsidRDefault="0046240E" w:rsidP="00AD2E37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>Date of Approval:</w:t>
          </w:r>
          <w:r>
            <w:rPr>
              <w:rFonts w:cs="Levenim MT"/>
              <w:sz w:val="20"/>
              <w:szCs w:val="20"/>
            </w:rPr>
            <w:t>15.0</w:t>
          </w:r>
          <w:r>
            <w:rPr>
              <w:rFonts w:cs="Levenim MT" w:hint="cs"/>
              <w:sz w:val="20"/>
              <w:szCs w:val="20"/>
              <w:rtl/>
            </w:rPr>
            <w:t>6</w:t>
          </w:r>
          <w:r>
            <w:rPr>
              <w:rFonts w:cs="Levenim MT"/>
              <w:sz w:val="20"/>
              <w:szCs w:val="20"/>
            </w:rPr>
            <w:t>.09</w:t>
          </w:r>
        </w:p>
      </w:tc>
    </w:tr>
  </w:tbl>
  <w:p w14:paraId="3BEF506F" w14:textId="77777777" w:rsidR="0046240E" w:rsidRDefault="0046240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C72882"/>
    <w:multiLevelType w:val="hybridMultilevel"/>
    <w:tmpl w:val="5C00F99C"/>
    <w:lvl w:ilvl="0" w:tplc="08A88318">
      <w:start w:val="1"/>
      <w:numFmt w:val="hebrew1"/>
      <w:lvlText w:val="%1."/>
      <w:lvlJc w:val="right"/>
      <w:pPr>
        <w:tabs>
          <w:tab w:val="num" w:pos="936"/>
        </w:tabs>
        <w:ind w:left="936" w:hanging="36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96"/>
        </w:tabs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6"/>
        </w:tabs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6"/>
        </w:tabs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6"/>
        </w:tabs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6"/>
        </w:tabs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6"/>
        </w:tabs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6"/>
        </w:tabs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6"/>
        </w:tabs>
        <w:ind w:left="6336" w:hanging="180"/>
      </w:pPr>
    </w:lvl>
  </w:abstractNum>
  <w:abstractNum w:abstractNumId="1" w15:restartNumberingAfterBreak="0">
    <w:nsid w:val="0809685D"/>
    <w:multiLevelType w:val="hybridMultilevel"/>
    <w:tmpl w:val="F67A5D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03275C"/>
    <w:multiLevelType w:val="hybridMultilevel"/>
    <w:tmpl w:val="2E6A1BCA"/>
    <w:lvl w:ilvl="0" w:tplc="F4CAACEA">
      <w:start w:val="1"/>
      <w:numFmt w:val="decimal"/>
      <w:lvlText w:val="%1"/>
      <w:lvlJc w:val="left"/>
      <w:pPr>
        <w:ind w:left="915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D5F6A"/>
    <w:multiLevelType w:val="hybridMultilevel"/>
    <w:tmpl w:val="72324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5020E"/>
    <w:multiLevelType w:val="hybridMultilevel"/>
    <w:tmpl w:val="3A985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F573C"/>
    <w:multiLevelType w:val="hybridMultilevel"/>
    <w:tmpl w:val="7EFC2DF0"/>
    <w:lvl w:ilvl="0" w:tplc="C3C4F1E2">
      <w:start w:val="1"/>
      <w:numFmt w:val="hebrew1"/>
      <w:lvlText w:val="%1."/>
      <w:lvlJc w:val="right"/>
      <w:pPr>
        <w:tabs>
          <w:tab w:val="num" w:pos="357"/>
        </w:tabs>
        <w:ind w:left="700" w:hanging="34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E8D6579"/>
    <w:multiLevelType w:val="hybridMultilevel"/>
    <w:tmpl w:val="F90615E8"/>
    <w:lvl w:ilvl="0" w:tplc="1E9822B6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A031D"/>
    <w:multiLevelType w:val="multilevel"/>
    <w:tmpl w:val="9552E250"/>
    <w:lvl w:ilvl="0">
      <w:start w:val="1"/>
      <w:numFmt w:val="decimal"/>
      <w:lvlText w:val="%1"/>
      <w:lvlJc w:val="left"/>
      <w:pPr>
        <w:ind w:left="915" w:hanging="555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0FA323E1"/>
    <w:multiLevelType w:val="hybridMultilevel"/>
    <w:tmpl w:val="3A7C2ECC"/>
    <w:lvl w:ilvl="0" w:tplc="802A3B28">
      <w:start w:val="1"/>
      <w:numFmt w:val="hebrew1"/>
      <w:lvlText w:val="%1."/>
      <w:lvlJc w:val="left"/>
      <w:pPr>
        <w:tabs>
          <w:tab w:val="num" w:pos="1212"/>
        </w:tabs>
        <w:ind w:left="1212" w:hanging="360"/>
      </w:pPr>
      <w:rPr>
        <w:rFonts w:hint="default"/>
      </w:rPr>
    </w:lvl>
    <w:lvl w:ilvl="1" w:tplc="E3FCE92C">
      <w:start w:val="4"/>
      <w:numFmt w:val="decimal"/>
      <w:lvlText w:val="%2."/>
      <w:lvlJc w:val="left"/>
      <w:pPr>
        <w:tabs>
          <w:tab w:val="num" w:pos="2158"/>
        </w:tabs>
        <w:ind w:left="2158" w:hanging="480"/>
      </w:pPr>
      <w:rPr>
        <w:rFonts w:hint="default"/>
        <w:b w:val="0"/>
        <w:u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758"/>
        </w:tabs>
        <w:ind w:left="27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78"/>
        </w:tabs>
        <w:ind w:left="34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98"/>
        </w:tabs>
        <w:ind w:left="41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18"/>
        </w:tabs>
        <w:ind w:left="49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38"/>
        </w:tabs>
        <w:ind w:left="56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58"/>
        </w:tabs>
        <w:ind w:left="63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78"/>
        </w:tabs>
        <w:ind w:left="7078" w:hanging="180"/>
      </w:pPr>
    </w:lvl>
  </w:abstractNum>
  <w:abstractNum w:abstractNumId="9" w15:restartNumberingAfterBreak="0">
    <w:nsid w:val="119667D7"/>
    <w:multiLevelType w:val="multilevel"/>
    <w:tmpl w:val="8BB4DDB2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righ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361" w:right="1361" w:hanging="64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righ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righ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  <w:rPr>
        <w:rFonts w:hint="default"/>
      </w:rPr>
    </w:lvl>
  </w:abstractNum>
  <w:abstractNum w:abstractNumId="10" w15:restartNumberingAfterBreak="0">
    <w:nsid w:val="12E57FE6"/>
    <w:multiLevelType w:val="hybridMultilevel"/>
    <w:tmpl w:val="7C8A600A"/>
    <w:lvl w:ilvl="0" w:tplc="D234AD74">
      <w:start w:val="1"/>
      <w:numFmt w:val="lowerLetter"/>
      <w:lvlText w:val="%1."/>
      <w:lvlJc w:val="left"/>
      <w:pPr>
        <w:ind w:left="720" w:hanging="360"/>
      </w:pPr>
      <w:rPr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7E5444"/>
    <w:multiLevelType w:val="multilevel"/>
    <w:tmpl w:val="AFCE0D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C6D2BF5"/>
    <w:multiLevelType w:val="hybridMultilevel"/>
    <w:tmpl w:val="3CD4F8B4"/>
    <w:lvl w:ilvl="0" w:tplc="C3C4F1E2">
      <w:start w:val="1"/>
      <w:numFmt w:val="hebrew1"/>
      <w:lvlText w:val="%1."/>
      <w:lvlJc w:val="right"/>
      <w:pPr>
        <w:tabs>
          <w:tab w:val="num" w:pos="357"/>
        </w:tabs>
        <w:ind w:left="700" w:hanging="34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DF323B8"/>
    <w:multiLevelType w:val="hybridMultilevel"/>
    <w:tmpl w:val="2C0E5CEC"/>
    <w:lvl w:ilvl="0" w:tplc="87007F26">
      <w:start w:val="1"/>
      <w:numFmt w:val="hebrew1"/>
      <w:lvlText w:val="%1)"/>
      <w:lvlJc w:val="left"/>
      <w:pPr>
        <w:ind w:left="1980" w:hanging="555"/>
      </w:pPr>
      <w:rPr>
        <w:rFonts w:hint="default"/>
        <w:u w:val="none"/>
      </w:rPr>
    </w:lvl>
    <w:lvl w:ilvl="1" w:tplc="3B56D634">
      <w:start w:val="1"/>
      <w:numFmt w:val="decimal"/>
      <w:lvlText w:val="%2)"/>
      <w:lvlJc w:val="left"/>
      <w:pPr>
        <w:ind w:left="2625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4" w15:restartNumberingAfterBreak="0">
    <w:nsid w:val="210904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13D496E"/>
    <w:multiLevelType w:val="hybridMultilevel"/>
    <w:tmpl w:val="AA24D056"/>
    <w:lvl w:ilvl="0" w:tplc="089A4440">
      <w:start w:val="1"/>
      <w:numFmt w:val="hebrew1"/>
      <w:lvlText w:val="%1)"/>
      <w:lvlJc w:val="left"/>
      <w:pPr>
        <w:ind w:left="1980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6" w15:restartNumberingAfterBreak="0">
    <w:nsid w:val="21E92705"/>
    <w:multiLevelType w:val="hybridMultilevel"/>
    <w:tmpl w:val="36C8F24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92FDA"/>
    <w:multiLevelType w:val="hybridMultilevel"/>
    <w:tmpl w:val="72324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531D9"/>
    <w:multiLevelType w:val="hybridMultilevel"/>
    <w:tmpl w:val="020A7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9A1607"/>
    <w:multiLevelType w:val="hybridMultilevel"/>
    <w:tmpl w:val="77849D2A"/>
    <w:lvl w:ilvl="0" w:tplc="08A88318">
      <w:start w:val="1"/>
      <w:numFmt w:val="hebrew1"/>
      <w:lvlText w:val="%1."/>
      <w:lvlJc w:val="right"/>
      <w:pPr>
        <w:tabs>
          <w:tab w:val="num" w:pos="936"/>
        </w:tabs>
        <w:ind w:left="936" w:hanging="36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96"/>
        </w:tabs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6"/>
        </w:tabs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6"/>
        </w:tabs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6"/>
        </w:tabs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6"/>
        </w:tabs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6"/>
        </w:tabs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6"/>
        </w:tabs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6"/>
        </w:tabs>
        <w:ind w:left="6336" w:hanging="180"/>
      </w:pPr>
    </w:lvl>
  </w:abstractNum>
  <w:abstractNum w:abstractNumId="20" w15:restartNumberingAfterBreak="0">
    <w:nsid w:val="2C4217EA"/>
    <w:multiLevelType w:val="multilevel"/>
    <w:tmpl w:val="AFCE0D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EA51CF4"/>
    <w:multiLevelType w:val="hybridMultilevel"/>
    <w:tmpl w:val="72324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C712B0"/>
    <w:multiLevelType w:val="hybridMultilevel"/>
    <w:tmpl w:val="CBC284CE"/>
    <w:lvl w:ilvl="0" w:tplc="08A88318">
      <w:start w:val="1"/>
      <w:numFmt w:val="hebrew1"/>
      <w:lvlText w:val="%1."/>
      <w:lvlJc w:val="right"/>
      <w:pPr>
        <w:tabs>
          <w:tab w:val="num" w:pos="936"/>
        </w:tabs>
        <w:ind w:left="936" w:hanging="36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656"/>
        </w:tabs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6"/>
        </w:tabs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6"/>
        </w:tabs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23" w15:restartNumberingAfterBreak="0">
    <w:nsid w:val="39EE121D"/>
    <w:multiLevelType w:val="multilevel"/>
    <w:tmpl w:val="1298B7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B49235B"/>
    <w:multiLevelType w:val="multilevel"/>
    <w:tmpl w:val="367CB8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F5D2493"/>
    <w:multiLevelType w:val="hybridMultilevel"/>
    <w:tmpl w:val="B01CC0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7C7325"/>
    <w:multiLevelType w:val="hybridMultilevel"/>
    <w:tmpl w:val="640EEFA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7A671DB"/>
    <w:multiLevelType w:val="hybridMultilevel"/>
    <w:tmpl w:val="B7222112"/>
    <w:lvl w:ilvl="0" w:tplc="C3C4F1E2">
      <w:start w:val="1"/>
      <w:numFmt w:val="hebrew1"/>
      <w:lvlText w:val="%1."/>
      <w:lvlJc w:val="right"/>
      <w:pPr>
        <w:tabs>
          <w:tab w:val="num" w:pos="357"/>
        </w:tabs>
        <w:ind w:left="700" w:hanging="34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B8860DD"/>
    <w:multiLevelType w:val="hybridMultilevel"/>
    <w:tmpl w:val="7DE4068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DCB2556"/>
    <w:multiLevelType w:val="hybridMultilevel"/>
    <w:tmpl w:val="0A722BBE"/>
    <w:lvl w:ilvl="0" w:tplc="040D000F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E81647A"/>
    <w:multiLevelType w:val="hybridMultilevel"/>
    <w:tmpl w:val="C48EFE0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3F101A3"/>
    <w:multiLevelType w:val="hybridMultilevel"/>
    <w:tmpl w:val="C5E8E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6A3EC5"/>
    <w:multiLevelType w:val="multilevel"/>
    <w:tmpl w:val="1E585E82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righ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361" w:right="1361" w:hanging="64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righ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righ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  <w:rPr>
        <w:rFonts w:hint="default"/>
      </w:rPr>
    </w:lvl>
  </w:abstractNum>
  <w:abstractNum w:abstractNumId="33" w15:restartNumberingAfterBreak="0">
    <w:nsid w:val="5D9C6A75"/>
    <w:multiLevelType w:val="hybridMultilevel"/>
    <w:tmpl w:val="07B03880"/>
    <w:lvl w:ilvl="0" w:tplc="F2902ABE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34" w15:restartNumberingAfterBreak="0">
    <w:nsid w:val="5DB116CC"/>
    <w:multiLevelType w:val="multilevel"/>
    <w:tmpl w:val="4E662D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E651F01"/>
    <w:multiLevelType w:val="hybridMultilevel"/>
    <w:tmpl w:val="3690A2A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171837"/>
    <w:multiLevelType w:val="multilevel"/>
    <w:tmpl w:val="2500B5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cs="Tahoma" w:hint="default"/>
        <w:b/>
        <w:bCs/>
        <w:i w:val="0"/>
        <w:iCs w:val="0"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892"/>
        </w:tabs>
        <w:ind w:left="894" w:hanging="624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  <w:b w:val="0"/>
        <w:bCs w:val="0"/>
        <w:i w:val="0"/>
        <w:iCs w:val="0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7" w15:restartNumberingAfterBreak="0">
    <w:nsid w:val="6039434D"/>
    <w:multiLevelType w:val="hybridMultilevel"/>
    <w:tmpl w:val="63E24E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38" w15:restartNumberingAfterBreak="0">
    <w:nsid w:val="616F2C7C"/>
    <w:multiLevelType w:val="hybridMultilevel"/>
    <w:tmpl w:val="9A66CBB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64A6E52"/>
    <w:multiLevelType w:val="hybridMultilevel"/>
    <w:tmpl w:val="268E8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916068"/>
    <w:multiLevelType w:val="hybridMultilevel"/>
    <w:tmpl w:val="8B0A9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D1F82"/>
    <w:multiLevelType w:val="hybridMultilevel"/>
    <w:tmpl w:val="EE9C9A2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AD21E0"/>
    <w:multiLevelType w:val="hybridMultilevel"/>
    <w:tmpl w:val="7DEE77BC"/>
    <w:lvl w:ilvl="0" w:tplc="5AAE5E80">
      <w:start w:val="1"/>
      <w:numFmt w:val="bullet"/>
      <w:lvlText w:val=""/>
      <w:lvlJc w:val="left"/>
      <w:pPr>
        <w:tabs>
          <w:tab w:val="num" w:pos="360"/>
        </w:tabs>
        <w:ind w:left="170" w:right="170" w:hanging="170"/>
      </w:pPr>
      <w:rPr>
        <w:rFonts w:ascii="Wingdings" w:hAnsi="Wingdings" w:hint="default"/>
        <w:szCs w:val="18"/>
      </w:rPr>
    </w:lvl>
    <w:lvl w:ilvl="1" w:tplc="E532579A">
      <w:start w:val="1"/>
      <w:numFmt w:val="bullet"/>
      <w:lvlText w:val=""/>
      <w:lvlJc w:val="left"/>
      <w:pPr>
        <w:tabs>
          <w:tab w:val="num" w:pos="1440"/>
        </w:tabs>
        <w:ind w:left="1137" w:right="1137" w:hanging="57"/>
      </w:pPr>
      <w:rPr>
        <w:rFonts w:ascii="Wingdings" w:hAnsi="Wingdings" w:hint="default"/>
        <w:szCs w:val="18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43" w15:restartNumberingAfterBreak="0">
    <w:nsid w:val="6F3755EE"/>
    <w:multiLevelType w:val="hybridMultilevel"/>
    <w:tmpl w:val="DD326F2C"/>
    <w:lvl w:ilvl="0" w:tplc="539A94B8">
      <w:start w:val="1"/>
      <w:numFmt w:val="hebrew1"/>
      <w:lvlText w:val="%1."/>
      <w:lvlJc w:val="right"/>
      <w:pPr>
        <w:tabs>
          <w:tab w:val="num" w:pos="167"/>
        </w:tabs>
        <w:ind w:left="510" w:hanging="34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44" w15:restartNumberingAfterBreak="0">
    <w:nsid w:val="702A40E6"/>
    <w:multiLevelType w:val="hybridMultilevel"/>
    <w:tmpl w:val="DABCF598"/>
    <w:lvl w:ilvl="0" w:tplc="2CE23EBA">
      <w:start w:val="1"/>
      <w:numFmt w:val="hebrew1"/>
      <w:lvlText w:val="%1)"/>
      <w:lvlJc w:val="left"/>
      <w:pPr>
        <w:ind w:left="1980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45" w15:restartNumberingAfterBreak="0">
    <w:nsid w:val="76905615"/>
    <w:multiLevelType w:val="hybridMultilevel"/>
    <w:tmpl w:val="316C70B6"/>
    <w:lvl w:ilvl="0" w:tplc="D234AD74">
      <w:start w:val="1"/>
      <w:numFmt w:val="lowerLetter"/>
      <w:lvlText w:val="%1."/>
      <w:lvlJc w:val="left"/>
      <w:pPr>
        <w:ind w:left="720" w:hanging="360"/>
      </w:pPr>
      <w:rPr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D95F82"/>
    <w:multiLevelType w:val="hybridMultilevel"/>
    <w:tmpl w:val="8F2C3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652043"/>
    <w:multiLevelType w:val="hybridMultilevel"/>
    <w:tmpl w:val="29087DE8"/>
    <w:lvl w:ilvl="0" w:tplc="A6A23F34">
      <w:start w:val="1"/>
      <w:numFmt w:val="hebrew1"/>
      <w:lvlText w:val="%1)"/>
      <w:lvlJc w:val="left"/>
      <w:pPr>
        <w:ind w:left="1425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8" w15:restartNumberingAfterBreak="0">
    <w:nsid w:val="7CCE41D7"/>
    <w:multiLevelType w:val="hybridMultilevel"/>
    <w:tmpl w:val="AEFA2BE0"/>
    <w:lvl w:ilvl="0" w:tplc="ABA8E460">
      <w:start w:val="1"/>
      <w:numFmt w:val="hebrew1"/>
      <w:lvlText w:val="%1)"/>
      <w:lvlJc w:val="left"/>
      <w:pPr>
        <w:ind w:left="1980" w:hanging="555"/>
      </w:pPr>
      <w:rPr>
        <w:rFonts w:hint="default"/>
        <w:u w:val="none"/>
      </w:rPr>
    </w:lvl>
    <w:lvl w:ilvl="1" w:tplc="826CD06C">
      <w:start w:val="1"/>
      <w:numFmt w:val="decimal"/>
      <w:lvlText w:val="%2)"/>
      <w:lvlJc w:val="left"/>
      <w:pPr>
        <w:ind w:left="2625" w:hanging="48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num w:numId="1">
    <w:abstractNumId w:val="32"/>
  </w:num>
  <w:num w:numId="2">
    <w:abstractNumId w:val="9"/>
  </w:num>
  <w:num w:numId="3">
    <w:abstractNumId w:val="37"/>
  </w:num>
  <w:num w:numId="4">
    <w:abstractNumId w:val="40"/>
  </w:num>
  <w:num w:numId="5">
    <w:abstractNumId w:val="26"/>
  </w:num>
  <w:num w:numId="6">
    <w:abstractNumId w:val="29"/>
  </w:num>
  <w:num w:numId="7">
    <w:abstractNumId w:val="2"/>
  </w:num>
  <w:num w:numId="8">
    <w:abstractNumId w:val="36"/>
  </w:num>
  <w:num w:numId="9">
    <w:abstractNumId w:val="43"/>
  </w:num>
  <w:num w:numId="10">
    <w:abstractNumId w:val="27"/>
  </w:num>
  <w:num w:numId="11">
    <w:abstractNumId w:val="5"/>
  </w:num>
  <w:num w:numId="12">
    <w:abstractNumId w:val="12"/>
  </w:num>
  <w:num w:numId="13">
    <w:abstractNumId w:val="30"/>
  </w:num>
  <w:num w:numId="14">
    <w:abstractNumId w:val="28"/>
  </w:num>
  <w:num w:numId="15">
    <w:abstractNumId w:val="1"/>
  </w:num>
  <w:num w:numId="16">
    <w:abstractNumId w:val="25"/>
  </w:num>
  <w:num w:numId="17">
    <w:abstractNumId w:val="38"/>
  </w:num>
  <w:num w:numId="18">
    <w:abstractNumId w:val="8"/>
  </w:num>
  <w:num w:numId="19">
    <w:abstractNumId w:val="22"/>
  </w:num>
  <w:num w:numId="20">
    <w:abstractNumId w:val="19"/>
  </w:num>
  <w:num w:numId="21">
    <w:abstractNumId w:val="0"/>
  </w:num>
  <w:num w:numId="22">
    <w:abstractNumId w:val="42"/>
  </w:num>
  <w:num w:numId="23">
    <w:abstractNumId w:val="23"/>
  </w:num>
  <w:num w:numId="24">
    <w:abstractNumId w:val="7"/>
  </w:num>
  <w:num w:numId="25">
    <w:abstractNumId w:val="44"/>
  </w:num>
  <w:num w:numId="26">
    <w:abstractNumId w:val="13"/>
  </w:num>
  <w:num w:numId="27">
    <w:abstractNumId w:val="15"/>
  </w:num>
  <w:num w:numId="28">
    <w:abstractNumId w:val="48"/>
  </w:num>
  <w:num w:numId="29">
    <w:abstractNumId w:val="47"/>
  </w:num>
  <w:num w:numId="30">
    <w:abstractNumId w:val="18"/>
  </w:num>
  <w:num w:numId="31">
    <w:abstractNumId w:val="46"/>
  </w:num>
  <w:num w:numId="32">
    <w:abstractNumId w:val="34"/>
  </w:num>
  <w:num w:numId="33">
    <w:abstractNumId w:val="3"/>
  </w:num>
  <w:num w:numId="34">
    <w:abstractNumId w:val="14"/>
  </w:num>
  <w:num w:numId="35">
    <w:abstractNumId w:val="21"/>
  </w:num>
  <w:num w:numId="36">
    <w:abstractNumId w:val="17"/>
  </w:num>
  <w:num w:numId="37">
    <w:abstractNumId w:val="31"/>
  </w:num>
  <w:num w:numId="38">
    <w:abstractNumId w:val="4"/>
  </w:num>
  <w:num w:numId="39">
    <w:abstractNumId w:val="33"/>
  </w:num>
  <w:num w:numId="40">
    <w:abstractNumId w:val="10"/>
  </w:num>
  <w:num w:numId="41">
    <w:abstractNumId w:val="45"/>
  </w:num>
  <w:num w:numId="42">
    <w:abstractNumId w:val="16"/>
  </w:num>
  <w:num w:numId="43">
    <w:abstractNumId w:val="41"/>
  </w:num>
  <w:num w:numId="44">
    <w:abstractNumId w:val="35"/>
  </w:num>
  <w:num w:numId="45">
    <w:abstractNumId w:val="20"/>
  </w:num>
  <w:num w:numId="46">
    <w:abstractNumId w:val="24"/>
  </w:num>
  <w:num w:numId="47">
    <w:abstractNumId w:val="11"/>
  </w:num>
  <w:num w:numId="48">
    <w:abstractNumId w:val="39"/>
  </w:num>
  <w:num w:numId="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>
      <o:colormru v:ext="edit" colors="#963,#875a2d,#6e4924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392"/>
    <w:rsid w:val="00012583"/>
    <w:rsid w:val="000160D2"/>
    <w:rsid w:val="000203A0"/>
    <w:rsid w:val="00024733"/>
    <w:rsid w:val="00025A74"/>
    <w:rsid w:val="00030635"/>
    <w:rsid w:val="00037E8B"/>
    <w:rsid w:val="00040613"/>
    <w:rsid w:val="000407EB"/>
    <w:rsid w:val="00040B40"/>
    <w:rsid w:val="0004783A"/>
    <w:rsid w:val="00050269"/>
    <w:rsid w:val="00051774"/>
    <w:rsid w:val="000620AE"/>
    <w:rsid w:val="0006491C"/>
    <w:rsid w:val="000665C6"/>
    <w:rsid w:val="00066CC0"/>
    <w:rsid w:val="00080350"/>
    <w:rsid w:val="00081295"/>
    <w:rsid w:val="00092E81"/>
    <w:rsid w:val="00095DAA"/>
    <w:rsid w:val="0009692B"/>
    <w:rsid w:val="000A0F02"/>
    <w:rsid w:val="000A7DDD"/>
    <w:rsid w:val="000B0018"/>
    <w:rsid w:val="000B6F46"/>
    <w:rsid w:val="000C19F2"/>
    <w:rsid w:val="000C34C1"/>
    <w:rsid w:val="000C54BF"/>
    <w:rsid w:val="000C6392"/>
    <w:rsid w:val="000D34D8"/>
    <w:rsid w:val="000D4399"/>
    <w:rsid w:val="000D69F5"/>
    <w:rsid w:val="000D6E46"/>
    <w:rsid w:val="000D70BF"/>
    <w:rsid w:val="000E50EB"/>
    <w:rsid w:val="000E61BF"/>
    <w:rsid w:val="000E6699"/>
    <w:rsid w:val="000E7DD7"/>
    <w:rsid w:val="000F0800"/>
    <w:rsid w:val="000F47B8"/>
    <w:rsid w:val="0010160C"/>
    <w:rsid w:val="001034C4"/>
    <w:rsid w:val="00105B9C"/>
    <w:rsid w:val="00111C87"/>
    <w:rsid w:val="00116A9B"/>
    <w:rsid w:val="00117DA2"/>
    <w:rsid w:val="00122531"/>
    <w:rsid w:val="0012317C"/>
    <w:rsid w:val="001304CF"/>
    <w:rsid w:val="00130837"/>
    <w:rsid w:val="001320E1"/>
    <w:rsid w:val="00137A46"/>
    <w:rsid w:val="00141C04"/>
    <w:rsid w:val="0016006F"/>
    <w:rsid w:val="00164BFF"/>
    <w:rsid w:val="001719A1"/>
    <w:rsid w:val="00177763"/>
    <w:rsid w:val="00180F89"/>
    <w:rsid w:val="001812BD"/>
    <w:rsid w:val="00181C23"/>
    <w:rsid w:val="001855C4"/>
    <w:rsid w:val="00192049"/>
    <w:rsid w:val="00196BC6"/>
    <w:rsid w:val="001A0E93"/>
    <w:rsid w:val="001A3DA9"/>
    <w:rsid w:val="001B41BD"/>
    <w:rsid w:val="001C01CA"/>
    <w:rsid w:val="001C1F4E"/>
    <w:rsid w:val="001C3145"/>
    <w:rsid w:val="001C415D"/>
    <w:rsid w:val="001C43D5"/>
    <w:rsid w:val="001C68E9"/>
    <w:rsid w:val="001D1938"/>
    <w:rsid w:val="001D2B15"/>
    <w:rsid w:val="001D3AC5"/>
    <w:rsid w:val="001D3FE4"/>
    <w:rsid w:val="001E7839"/>
    <w:rsid w:val="00202534"/>
    <w:rsid w:val="002104DD"/>
    <w:rsid w:val="00217592"/>
    <w:rsid w:val="0023213F"/>
    <w:rsid w:val="002440B4"/>
    <w:rsid w:val="00244444"/>
    <w:rsid w:val="00244A87"/>
    <w:rsid w:val="002472C0"/>
    <w:rsid w:val="002474BA"/>
    <w:rsid w:val="00261565"/>
    <w:rsid w:val="002649BE"/>
    <w:rsid w:val="00271460"/>
    <w:rsid w:val="00273673"/>
    <w:rsid w:val="002848A7"/>
    <w:rsid w:val="00291F94"/>
    <w:rsid w:val="002941AE"/>
    <w:rsid w:val="002A54C9"/>
    <w:rsid w:val="002B6D6B"/>
    <w:rsid w:val="002B77B5"/>
    <w:rsid w:val="002C0521"/>
    <w:rsid w:val="002C0F64"/>
    <w:rsid w:val="002D5A32"/>
    <w:rsid w:val="002E0C39"/>
    <w:rsid w:val="002E14C0"/>
    <w:rsid w:val="002E3F01"/>
    <w:rsid w:val="002E4093"/>
    <w:rsid w:val="002E5D2E"/>
    <w:rsid w:val="00302687"/>
    <w:rsid w:val="00310E38"/>
    <w:rsid w:val="00314902"/>
    <w:rsid w:val="00315688"/>
    <w:rsid w:val="00316224"/>
    <w:rsid w:val="00317B9D"/>
    <w:rsid w:val="003232A4"/>
    <w:rsid w:val="00331224"/>
    <w:rsid w:val="00352163"/>
    <w:rsid w:val="0035433F"/>
    <w:rsid w:val="003578AB"/>
    <w:rsid w:val="0036388A"/>
    <w:rsid w:val="00365ED8"/>
    <w:rsid w:val="00375771"/>
    <w:rsid w:val="00377777"/>
    <w:rsid w:val="00381709"/>
    <w:rsid w:val="00382D7A"/>
    <w:rsid w:val="00384E15"/>
    <w:rsid w:val="0038730E"/>
    <w:rsid w:val="003900DB"/>
    <w:rsid w:val="00393730"/>
    <w:rsid w:val="003A1A29"/>
    <w:rsid w:val="003A3658"/>
    <w:rsid w:val="003A5972"/>
    <w:rsid w:val="003B199A"/>
    <w:rsid w:val="003B1B16"/>
    <w:rsid w:val="003B3BA5"/>
    <w:rsid w:val="003B64B0"/>
    <w:rsid w:val="003C12CB"/>
    <w:rsid w:val="003C196E"/>
    <w:rsid w:val="003C287F"/>
    <w:rsid w:val="003C2FD2"/>
    <w:rsid w:val="003C6300"/>
    <w:rsid w:val="003D1CBA"/>
    <w:rsid w:val="003E4070"/>
    <w:rsid w:val="003E4A2C"/>
    <w:rsid w:val="003F1095"/>
    <w:rsid w:val="003F1A57"/>
    <w:rsid w:val="003F5D52"/>
    <w:rsid w:val="003F7735"/>
    <w:rsid w:val="004029E4"/>
    <w:rsid w:val="004041A5"/>
    <w:rsid w:val="004109E5"/>
    <w:rsid w:val="00424B65"/>
    <w:rsid w:val="00425318"/>
    <w:rsid w:val="0042671E"/>
    <w:rsid w:val="0042691E"/>
    <w:rsid w:val="00427F7F"/>
    <w:rsid w:val="00430559"/>
    <w:rsid w:val="004331BE"/>
    <w:rsid w:val="00451EEC"/>
    <w:rsid w:val="0045683C"/>
    <w:rsid w:val="0046240E"/>
    <w:rsid w:val="004650EF"/>
    <w:rsid w:val="00474D5D"/>
    <w:rsid w:val="00475CE9"/>
    <w:rsid w:val="00482B98"/>
    <w:rsid w:val="00485C4C"/>
    <w:rsid w:val="004916E8"/>
    <w:rsid w:val="00493438"/>
    <w:rsid w:val="004939E8"/>
    <w:rsid w:val="004A3B89"/>
    <w:rsid w:val="004A3C59"/>
    <w:rsid w:val="004A534F"/>
    <w:rsid w:val="004A792B"/>
    <w:rsid w:val="004B0141"/>
    <w:rsid w:val="004B07AC"/>
    <w:rsid w:val="004B17AD"/>
    <w:rsid w:val="004B5C18"/>
    <w:rsid w:val="004B6A82"/>
    <w:rsid w:val="004C16F2"/>
    <w:rsid w:val="004D2457"/>
    <w:rsid w:val="004D44A2"/>
    <w:rsid w:val="004D4F75"/>
    <w:rsid w:val="004D5DC5"/>
    <w:rsid w:val="004E3502"/>
    <w:rsid w:val="004F09BF"/>
    <w:rsid w:val="004F0D36"/>
    <w:rsid w:val="004F6BB8"/>
    <w:rsid w:val="00500223"/>
    <w:rsid w:val="00513361"/>
    <w:rsid w:val="005172B8"/>
    <w:rsid w:val="00520568"/>
    <w:rsid w:val="005208DA"/>
    <w:rsid w:val="00522ED9"/>
    <w:rsid w:val="00530FEE"/>
    <w:rsid w:val="0053267C"/>
    <w:rsid w:val="00533960"/>
    <w:rsid w:val="0053648E"/>
    <w:rsid w:val="00536A39"/>
    <w:rsid w:val="005425E0"/>
    <w:rsid w:val="00555BE6"/>
    <w:rsid w:val="00562DF5"/>
    <w:rsid w:val="00564EC0"/>
    <w:rsid w:val="005657F7"/>
    <w:rsid w:val="00565D2A"/>
    <w:rsid w:val="005840C1"/>
    <w:rsid w:val="00584D0B"/>
    <w:rsid w:val="005A5FBE"/>
    <w:rsid w:val="005A608D"/>
    <w:rsid w:val="005A7530"/>
    <w:rsid w:val="005B1A99"/>
    <w:rsid w:val="005C1780"/>
    <w:rsid w:val="005C2130"/>
    <w:rsid w:val="005C227E"/>
    <w:rsid w:val="005C2CB2"/>
    <w:rsid w:val="005D551E"/>
    <w:rsid w:val="005D5B73"/>
    <w:rsid w:val="005E0E4E"/>
    <w:rsid w:val="005E0F84"/>
    <w:rsid w:val="005F528E"/>
    <w:rsid w:val="0060221A"/>
    <w:rsid w:val="0060418C"/>
    <w:rsid w:val="00606C2A"/>
    <w:rsid w:val="006077EC"/>
    <w:rsid w:val="006223D4"/>
    <w:rsid w:val="006367A9"/>
    <w:rsid w:val="00637240"/>
    <w:rsid w:val="00643C1C"/>
    <w:rsid w:val="00644DFD"/>
    <w:rsid w:val="006553EE"/>
    <w:rsid w:val="0065691A"/>
    <w:rsid w:val="00660A2F"/>
    <w:rsid w:val="00662306"/>
    <w:rsid w:val="00662C7D"/>
    <w:rsid w:val="00664434"/>
    <w:rsid w:val="006658B8"/>
    <w:rsid w:val="0067590A"/>
    <w:rsid w:val="00675B93"/>
    <w:rsid w:val="006770AB"/>
    <w:rsid w:val="00677D35"/>
    <w:rsid w:val="00691AE0"/>
    <w:rsid w:val="0069260F"/>
    <w:rsid w:val="006932AD"/>
    <w:rsid w:val="006942CB"/>
    <w:rsid w:val="006A2B3B"/>
    <w:rsid w:val="006A5FF6"/>
    <w:rsid w:val="006B4B72"/>
    <w:rsid w:val="006C2A6E"/>
    <w:rsid w:val="006C7FD8"/>
    <w:rsid w:val="006D19B1"/>
    <w:rsid w:val="006D260A"/>
    <w:rsid w:val="006D4ABC"/>
    <w:rsid w:val="006D565D"/>
    <w:rsid w:val="006E03E8"/>
    <w:rsid w:val="006E2E2E"/>
    <w:rsid w:val="006F2408"/>
    <w:rsid w:val="006F2DBC"/>
    <w:rsid w:val="006F359B"/>
    <w:rsid w:val="006F7E0A"/>
    <w:rsid w:val="00700FC4"/>
    <w:rsid w:val="00705932"/>
    <w:rsid w:val="007213D2"/>
    <w:rsid w:val="00724D36"/>
    <w:rsid w:val="0072534C"/>
    <w:rsid w:val="00733F57"/>
    <w:rsid w:val="00736A7B"/>
    <w:rsid w:val="00740D55"/>
    <w:rsid w:val="007438D8"/>
    <w:rsid w:val="007619D5"/>
    <w:rsid w:val="0076790D"/>
    <w:rsid w:val="007679F2"/>
    <w:rsid w:val="007707FF"/>
    <w:rsid w:val="00771D6E"/>
    <w:rsid w:val="00773525"/>
    <w:rsid w:val="00777A76"/>
    <w:rsid w:val="007910CD"/>
    <w:rsid w:val="007917DF"/>
    <w:rsid w:val="007921FE"/>
    <w:rsid w:val="00795B15"/>
    <w:rsid w:val="00797BF2"/>
    <w:rsid w:val="007A43E3"/>
    <w:rsid w:val="007A71E7"/>
    <w:rsid w:val="007B4B78"/>
    <w:rsid w:val="007B55D0"/>
    <w:rsid w:val="007B7C2D"/>
    <w:rsid w:val="007C21B6"/>
    <w:rsid w:val="007C35DB"/>
    <w:rsid w:val="007C5215"/>
    <w:rsid w:val="007C61E3"/>
    <w:rsid w:val="007E1BA8"/>
    <w:rsid w:val="007E691E"/>
    <w:rsid w:val="007F0CA3"/>
    <w:rsid w:val="007F1090"/>
    <w:rsid w:val="00802BC6"/>
    <w:rsid w:val="008052A4"/>
    <w:rsid w:val="008108F0"/>
    <w:rsid w:val="0081192D"/>
    <w:rsid w:val="00812A63"/>
    <w:rsid w:val="00821D15"/>
    <w:rsid w:val="00835788"/>
    <w:rsid w:val="008429A8"/>
    <w:rsid w:val="00843219"/>
    <w:rsid w:val="00845456"/>
    <w:rsid w:val="008558E1"/>
    <w:rsid w:val="008668A1"/>
    <w:rsid w:val="00866F9E"/>
    <w:rsid w:val="00872C68"/>
    <w:rsid w:val="008742FA"/>
    <w:rsid w:val="008827E9"/>
    <w:rsid w:val="008869F0"/>
    <w:rsid w:val="00886A9F"/>
    <w:rsid w:val="00893213"/>
    <w:rsid w:val="00897C7F"/>
    <w:rsid w:val="008A2B78"/>
    <w:rsid w:val="008A4601"/>
    <w:rsid w:val="008A53B6"/>
    <w:rsid w:val="008A5E5C"/>
    <w:rsid w:val="008B36FC"/>
    <w:rsid w:val="008C2EDC"/>
    <w:rsid w:val="008C748C"/>
    <w:rsid w:val="008D278F"/>
    <w:rsid w:val="008E5A03"/>
    <w:rsid w:val="008F1C04"/>
    <w:rsid w:val="00907237"/>
    <w:rsid w:val="009130E3"/>
    <w:rsid w:val="00914F37"/>
    <w:rsid w:val="00921A23"/>
    <w:rsid w:val="00923597"/>
    <w:rsid w:val="00924750"/>
    <w:rsid w:val="0093025B"/>
    <w:rsid w:val="00930C95"/>
    <w:rsid w:val="00931054"/>
    <w:rsid w:val="00934BF1"/>
    <w:rsid w:val="009529E1"/>
    <w:rsid w:val="00952CC4"/>
    <w:rsid w:val="009546E7"/>
    <w:rsid w:val="00956B4B"/>
    <w:rsid w:val="00957545"/>
    <w:rsid w:val="0097137A"/>
    <w:rsid w:val="00971545"/>
    <w:rsid w:val="00971B95"/>
    <w:rsid w:val="00973E3C"/>
    <w:rsid w:val="00991306"/>
    <w:rsid w:val="0099331D"/>
    <w:rsid w:val="0099331F"/>
    <w:rsid w:val="00996A67"/>
    <w:rsid w:val="009A0F22"/>
    <w:rsid w:val="009A2F46"/>
    <w:rsid w:val="009A3379"/>
    <w:rsid w:val="009A62CE"/>
    <w:rsid w:val="009A7876"/>
    <w:rsid w:val="009C0F4F"/>
    <w:rsid w:val="009C143C"/>
    <w:rsid w:val="009C1628"/>
    <w:rsid w:val="009C4A87"/>
    <w:rsid w:val="009C5D6F"/>
    <w:rsid w:val="009D1269"/>
    <w:rsid w:val="009E176F"/>
    <w:rsid w:val="009F0B17"/>
    <w:rsid w:val="009F6912"/>
    <w:rsid w:val="009F6AC4"/>
    <w:rsid w:val="009F72DD"/>
    <w:rsid w:val="00A043AC"/>
    <w:rsid w:val="00A15E44"/>
    <w:rsid w:val="00A24CE5"/>
    <w:rsid w:val="00A24E59"/>
    <w:rsid w:val="00A25D91"/>
    <w:rsid w:val="00A32543"/>
    <w:rsid w:val="00A34FCC"/>
    <w:rsid w:val="00A417C7"/>
    <w:rsid w:val="00A42689"/>
    <w:rsid w:val="00A47BAC"/>
    <w:rsid w:val="00A563DE"/>
    <w:rsid w:val="00A603FA"/>
    <w:rsid w:val="00A61F0C"/>
    <w:rsid w:val="00A80012"/>
    <w:rsid w:val="00A9174A"/>
    <w:rsid w:val="00A92BCF"/>
    <w:rsid w:val="00A92FEA"/>
    <w:rsid w:val="00A93FA6"/>
    <w:rsid w:val="00AA2D52"/>
    <w:rsid w:val="00AA4408"/>
    <w:rsid w:val="00AA4E40"/>
    <w:rsid w:val="00AA7B8B"/>
    <w:rsid w:val="00AC2B2E"/>
    <w:rsid w:val="00AC3553"/>
    <w:rsid w:val="00AD231D"/>
    <w:rsid w:val="00AD2E37"/>
    <w:rsid w:val="00AD4906"/>
    <w:rsid w:val="00AE09A9"/>
    <w:rsid w:val="00AE27AC"/>
    <w:rsid w:val="00AF050B"/>
    <w:rsid w:val="00AF6F6E"/>
    <w:rsid w:val="00B1332B"/>
    <w:rsid w:val="00B2082E"/>
    <w:rsid w:val="00B21C31"/>
    <w:rsid w:val="00B27714"/>
    <w:rsid w:val="00B3335F"/>
    <w:rsid w:val="00B34D35"/>
    <w:rsid w:val="00B3760F"/>
    <w:rsid w:val="00B40976"/>
    <w:rsid w:val="00B42D5F"/>
    <w:rsid w:val="00B4604E"/>
    <w:rsid w:val="00B5577A"/>
    <w:rsid w:val="00B57E59"/>
    <w:rsid w:val="00B6729A"/>
    <w:rsid w:val="00B7122E"/>
    <w:rsid w:val="00B75175"/>
    <w:rsid w:val="00B768B6"/>
    <w:rsid w:val="00B76B25"/>
    <w:rsid w:val="00B86D83"/>
    <w:rsid w:val="00B90D35"/>
    <w:rsid w:val="00B955F2"/>
    <w:rsid w:val="00BA1003"/>
    <w:rsid w:val="00BA471E"/>
    <w:rsid w:val="00BA49D4"/>
    <w:rsid w:val="00BA6B6D"/>
    <w:rsid w:val="00BB231C"/>
    <w:rsid w:val="00BC2A11"/>
    <w:rsid w:val="00BC6680"/>
    <w:rsid w:val="00BD1DF1"/>
    <w:rsid w:val="00BD5100"/>
    <w:rsid w:val="00BD5870"/>
    <w:rsid w:val="00BD6F53"/>
    <w:rsid w:val="00BE1EE5"/>
    <w:rsid w:val="00BE4DBC"/>
    <w:rsid w:val="00BE6867"/>
    <w:rsid w:val="00BE6E8A"/>
    <w:rsid w:val="00BE6EB1"/>
    <w:rsid w:val="00BE7876"/>
    <w:rsid w:val="00BF271B"/>
    <w:rsid w:val="00BF3C78"/>
    <w:rsid w:val="00BF7C9D"/>
    <w:rsid w:val="00C035EE"/>
    <w:rsid w:val="00C03EEC"/>
    <w:rsid w:val="00C060D0"/>
    <w:rsid w:val="00C11992"/>
    <w:rsid w:val="00C12E4B"/>
    <w:rsid w:val="00C179C9"/>
    <w:rsid w:val="00C209BF"/>
    <w:rsid w:val="00C20C71"/>
    <w:rsid w:val="00C20F82"/>
    <w:rsid w:val="00C35D4B"/>
    <w:rsid w:val="00C363D6"/>
    <w:rsid w:val="00C37852"/>
    <w:rsid w:val="00C42E29"/>
    <w:rsid w:val="00C62AF8"/>
    <w:rsid w:val="00C7796F"/>
    <w:rsid w:val="00C779C8"/>
    <w:rsid w:val="00C84CDE"/>
    <w:rsid w:val="00C85336"/>
    <w:rsid w:val="00C8740A"/>
    <w:rsid w:val="00C916A4"/>
    <w:rsid w:val="00CA7C32"/>
    <w:rsid w:val="00CB231A"/>
    <w:rsid w:val="00CC2CC2"/>
    <w:rsid w:val="00CC7A81"/>
    <w:rsid w:val="00CE01AD"/>
    <w:rsid w:val="00CE1EDD"/>
    <w:rsid w:val="00CE4AA6"/>
    <w:rsid w:val="00CE75CD"/>
    <w:rsid w:val="00CF3B69"/>
    <w:rsid w:val="00CF4E12"/>
    <w:rsid w:val="00CF6045"/>
    <w:rsid w:val="00D05C07"/>
    <w:rsid w:val="00D163B3"/>
    <w:rsid w:val="00D21CFE"/>
    <w:rsid w:val="00D3505D"/>
    <w:rsid w:val="00D44D0B"/>
    <w:rsid w:val="00D4632E"/>
    <w:rsid w:val="00D51876"/>
    <w:rsid w:val="00D62EAB"/>
    <w:rsid w:val="00D6516F"/>
    <w:rsid w:val="00D72BA5"/>
    <w:rsid w:val="00D73029"/>
    <w:rsid w:val="00D73645"/>
    <w:rsid w:val="00D766A6"/>
    <w:rsid w:val="00D76A9C"/>
    <w:rsid w:val="00D77756"/>
    <w:rsid w:val="00D820C7"/>
    <w:rsid w:val="00D82D93"/>
    <w:rsid w:val="00D870F2"/>
    <w:rsid w:val="00DA49B2"/>
    <w:rsid w:val="00DB2574"/>
    <w:rsid w:val="00DC0AB6"/>
    <w:rsid w:val="00DC0AF4"/>
    <w:rsid w:val="00DD6C8F"/>
    <w:rsid w:val="00DE198E"/>
    <w:rsid w:val="00DE3D3E"/>
    <w:rsid w:val="00DE3EFC"/>
    <w:rsid w:val="00DF0B61"/>
    <w:rsid w:val="00DF12C7"/>
    <w:rsid w:val="00DF13B8"/>
    <w:rsid w:val="00DF4257"/>
    <w:rsid w:val="00DF42E0"/>
    <w:rsid w:val="00E01508"/>
    <w:rsid w:val="00E0276E"/>
    <w:rsid w:val="00E06B2C"/>
    <w:rsid w:val="00E16D9A"/>
    <w:rsid w:val="00E30801"/>
    <w:rsid w:val="00E330A8"/>
    <w:rsid w:val="00E3348B"/>
    <w:rsid w:val="00E35D57"/>
    <w:rsid w:val="00E416CB"/>
    <w:rsid w:val="00E50580"/>
    <w:rsid w:val="00E56445"/>
    <w:rsid w:val="00E5713D"/>
    <w:rsid w:val="00E630FE"/>
    <w:rsid w:val="00E6322F"/>
    <w:rsid w:val="00E6426D"/>
    <w:rsid w:val="00E72C18"/>
    <w:rsid w:val="00E73FFA"/>
    <w:rsid w:val="00E8413C"/>
    <w:rsid w:val="00E84621"/>
    <w:rsid w:val="00E86D9A"/>
    <w:rsid w:val="00E9113A"/>
    <w:rsid w:val="00E930B1"/>
    <w:rsid w:val="00E95D35"/>
    <w:rsid w:val="00E95FEE"/>
    <w:rsid w:val="00E96D58"/>
    <w:rsid w:val="00EA2B47"/>
    <w:rsid w:val="00EA4E61"/>
    <w:rsid w:val="00EB0C19"/>
    <w:rsid w:val="00EB1522"/>
    <w:rsid w:val="00EB2C0E"/>
    <w:rsid w:val="00EB3875"/>
    <w:rsid w:val="00EC045F"/>
    <w:rsid w:val="00EC6957"/>
    <w:rsid w:val="00ED6846"/>
    <w:rsid w:val="00EE10A0"/>
    <w:rsid w:val="00EE41C9"/>
    <w:rsid w:val="00EE7410"/>
    <w:rsid w:val="00EF1B1A"/>
    <w:rsid w:val="00EF693A"/>
    <w:rsid w:val="00F07400"/>
    <w:rsid w:val="00F12F29"/>
    <w:rsid w:val="00F14EC3"/>
    <w:rsid w:val="00F20881"/>
    <w:rsid w:val="00F2142B"/>
    <w:rsid w:val="00F21532"/>
    <w:rsid w:val="00F2310A"/>
    <w:rsid w:val="00F260E4"/>
    <w:rsid w:val="00F30CBC"/>
    <w:rsid w:val="00F3632C"/>
    <w:rsid w:val="00F412CF"/>
    <w:rsid w:val="00F4723F"/>
    <w:rsid w:val="00F54166"/>
    <w:rsid w:val="00F56714"/>
    <w:rsid w:val="00F56ABB"/>
    <w:rsid w:val="00F643B7"/>
    <w:rsid w:val="00F714EE"/>
    <w:rsid w:val="00F80613"/>
    <w:rsid w:val="00F8367C"/>
    <w:rsid w:val="00F917BC"/>
    <w:rsid w:val="00F92649"/>
    <w:rsid w:val="00F95421"/>
    <w:rsid w:val="00F976B3"/>
    <w:rsid w:val="00FA14FA"/>
    <w:rsid w:val="00FA4A12"/>
    <w:rsid w:val="00FB75E7"/>
    <w:rsid w:val="00FB7B54"/>
    <w:rsid w:val="00FC02C2"/>
    <w:rsid w:val="00FC032C"/>
    <w:rsid w:val="00FC5E0C"/>
    <w:rsid w:val="00FD08A9"/>
    <w:rsid w:val="00FD2E6C"/>
    <w:rsid w:val="00FD3FDE"/>
    <w:rsid w:val="00FD4940"/>
    <w:rsid w:val="00FD63D4"/>
    <w:rsid w:val="00FE4E03"/>
    <w:rsid w:val="00FE4FC8"/>
    <w:rsid w:val="00FF078D"/>
    <w:rsid w:val="00FF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963,#875a2d,#6e4924"/>
    </o:shapedefaults>
    <o:shapelayout v:ext="edit">
      <o:idmap v:ext="edit" data="1"/>
    </o:shapelayout>
  </w:shapeDefaults>
  <w:decimalSymbol w:val="."/>
  <w:listSeparator w:val=","/>
  <w14:docId w14:val="74988269"/>
  <w15:docId w15:val="{ED27FE40-C691-476C-ABBD-C4971463F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97C7F"/>
    <w:pPr>
      <w:overflowPunct w:val="0"/>
      <w:autoSpaceDE w:val="0"/>
      <w:autoSpaceDN w:val="0"/>
      <w:bidi/>
      <w:adjustRightInd w:val="0"/>
      <w:textAlignment w:val="baseline"/>
    </w:pPr>
    <w:rPr>
      <w:rFonts w:ascii="Arial" w:hAnsi="Arial" w:cs="Arial"/>
      <w:sz w:val="24"/>
      <w:szCs w:val="24"/>
    </w:rPr>
  </w:style>
  <w:style w:type="paragraph" w:styleId="1">
    <w:name w:val="heading 1"/>
    <w:basedOn w:val="a"/>
    <w:next w:val="a"/>
    <w:qFormat/>
    <w:rsid w:val="00493438"/>
    <w:pPr>
      <w:keepNext/>
      <w:jc w:val="center"/>
      <w:outlineLvl w:val="0"/>
    </w:pPr>
    <w:rPr>
      <w:b/>
      <w:bCs/>
      <w:sz w:val="20"/>
      <w:szCs w:val="20"/>
    </w:rPr>
  </w:style>
  <w:style w:type="paragraph" w:styleId="2">
    <w:name w:val="heading 2"/>
    <w:basedOn w:val="a"/>
    <w:next w:val="a"/>
    <w:link w:val="20"/>
    <w:qFormat/>
    <w:rsid w:val="002440B4"/>
    <w:pPr>
      <w:keepNext/>
      <w:bidi w:val="0"/>
      <w:jc w:val="center"/>
      <w:outlineLvl w:val="1"/>
    </w:pPr>
    <w:rPr>
      <w:rFonts w:ascii="Century Gothic" w:hAnsi="Century Gothic"/>
      <w:b/>
      <w:bCs/>
      <w:caps/>
    </w:rPr>
  </w:style>
  <w:style w:type="paragraph" w:styleId="6">
    <w:name w:val="heading 6"/>
    <w:basedOn w:val="a"/>
    <w:next w:val="a"/>
    <w:link w:val="60"/>
    <w:semiHidden/>
    <w:unhideWhenUsed/>
    <w:qFormat/>
    <w:rsid w:val="00B7122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rsid w:val="00493438"/>
    <w:rPr>
      <w:color w:val="0000FF"/>
      <w:u w:val="single"/>
    </w:rPr>
  </w:style>
  <w:style w:type="paragraph" w:styleId="a3">
    <w:name w:val="header"/>
    <w:basedOn w:val="a"/>
    <w:link w:val="a4"/>
    <w:rsid w:val="00493438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493438"/>
    <w:pPr>
      <w:tabs>
        <w:tab w:val="center" w:pos="4153"/>
        <w:tab w:val="right" w:pos="8306"/>
      </w:tabs>
    </w:pPr>
  </w:style>
  <w:style w:type="character" w:customStyle="1" w:styleId="spelle">
    <w:name w:val="spelle"/>
    <w:basedOn w:val="a0"/>
    <w:rsid w:val="00493438"/>
  </w:style>
  <w:style w:type="character" w:styleId="a7">
    <w:name w:val="page number"/>
    <w:basedOn w:val="a0"/>
    <w:rsid w:val="00493438"/>
  </w:style>
  <w:style w:type="paragraph" w:styleId="a8">
    <w:name w:val="Balloon Text"/>
    <w:basedOn w:val="a"/>
    <w:semiHidden/>
    <w:rsid w:val="00493438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a0"/>
    <w:rsid w:val="00493438"/>
    <w:rPr>
      <w:color w:val="800080"/>
      <w:u w:val="single"/>
    </w:rPr>
  </w:style>
  <w:style w:type="paragraph" w:styleId="a9">
    <w:name w:val="Document Map"/>
    <w:basedOn w:val="a"/>
    <w:link w:val="aa"/>
    <w:rsid w:val="00691AE0"/>
    <w:rPr>
      <w:rFonts w:ascii="Tahoma" w:hAnsi="Tahoma" w:cs="Tahoma"/>
      <w:sz w:val="16"/>
      <w:szCs w:val="16"/>
    </w:rPr>
  </w:style>
  <w:style w:type="character" w:customStyle="1" w:styleId="aa">
    <w:name w:val="מפת מסמך תו"/>
    <w:basedOn w:val="a0"/>
    <w:link w:val="a9"/>
    <w:rsid w:val="00691AE0"/>
    <w:rPr>
      <w:rFonts w:ascii="Tahoma" w:hAnsi="Tahoma" w:cs="Tahoma"/>
      <w:sz w:val="16"/>
      <w:szCs w:val="16"/>
      <w:lang w:eastAsia="he-IL"/>
    </w:rPr>
  </w:style>
  <w:style w:type="character" w:customStyle="1" w:styleId="a4">
    <w:name w:val="כותרת עליונה תו"/>
    <w:basedOn w:val="a0"/>
    <w:link w:val="a3"/>
    <w:rsid w:val="00317B9D"/>
    <w:rPr>
      <w:sz w:val="24"/>
      <w:szCs w:val="24"/>
      <w:lang w:eastAsia="he-IL"/>
    </w:rPr>
  </w:style>
  <w:style w:type="table" w:styleId="ab">
    <w:name w:val="Table Grid"/>
    <w:basedOn w:val="a1"/>
    <w:uiPriority w:val="59"/>
    <w:rsid w:val="00B3760F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rsid w:val="001C01CA"/>
    <w:rPr>
      <w:sz w:val="16"/>
      <w:szCs w:val="16"/>
    </w:rPr>
  </w:style>
  <w:style w:type="paragraph" w:styleId="ad">
    <w:name w:val="annotation text"/>
    <w:basedOn w:val="a"/>
    <w:link w:val="ae"/>
    <w:rsid w:val="001C01CA"/>
    <w:rPr>
      <w:sz w:val="20"/>
      <w:szCs w:val="20"/>
    </w:rPr>
  </w:style>
  <w:style w:type="character" w:customStyle="1" w:styleId="ae">
    <w:name w:val="טקסט הערה תו"/>
    <w:basedOn w:val="a0"/>
    <w:link w:val="ad"/>
    <w:rsid w:val="001C01CA"/>
    <w:rPr>
      <w:lang w:eastAsia="he-IL"/>
    </w:rPr>
  </w:style>
  <w:style w:type="paragraph" w:styleId="af">
    <w:name w:val="annotation subject"/>
    <w:basedOn w:val="ad"/>
    <w:next w:val="ad"/>
    <w:link w:val="af0"/>
    <w:rsid w:val="001C01CA"/>
    <w:rPr>
      <w:b/>
      <w:bCs/>
    </w:rPr>
  </w:style>
  <w:style w:type="character" w:customStyle="1" w:styleId="af0">
    <w:name w:val="נושא הערה תו"/>
    <w:basedOn w:val="ae"/>
    <w:link w:val="af"/>
    <w:rsid w:val="001C01CA"/>
    <w:rPr>
      <w:b/>
      <w:bCs/>
      <w:lang w:eastAsia="he-IL"/>
    </w:rPr>
  </w:style>
  <w:style w:type="paragraph" w:styleId="af1">
    <w:name w:val="List Paragraph"/>
    <w:basedOn w:val="a"/>
    <w:uiPriority w:val="34"/>
    <w:qFormat/>
    <w:rsid w:val="009529E1"/>
    <w:pPr>
      <w:ind w:left="720"/>
      <w:contextualSpacing/>
    </w:pPr>
  </w:style>
  <w:style w:type="character" w:customStyle="1" w:styleId="a6">
    <w:name w:val="כותרת תחתונה תו"/>
    <w:basedOn w:val="a0"/>
    <w:link w:val="a5"/>
    <w:uiPriority w:val="99"/>
    <w:rsid w:val="00584D0B"/>
    <w:rPr>
      <w:sz w:val="24"/>
      <w:szCs w:val="24"/>
      <w:lang w:eastAsia="he-IL"/>
    </w:rPr>
  </w:style>
  <w:style w:type="character" w:customStyle="1" w:styleId="20">
    <w:name w:val="כותרת 2 תו"/>
    <w:basedOn w:val="a0"/>
    <w:link w:val="2"/>
    <w:rsid w:val="002440B4"/>
    <w:rPr>
      <w:rFonts w:ascii="Century Gothic" w:hAnsi="Century Gothic" w:cs="Arial"/>
      <w:b/>
      <w:bCs/>
      <w:caps/>
      <w:sz w:val="24"/>
      <w:szCs w:val="24"/>
    </w:rPr>
  </w:style>
  <w:style w:type="paragraph" w:customStyle="1" w:styleId="11">
    <w:name w:val="1.1"/>
    <w:basedOn w:val="a"/>
    <w:rsid w:val="00664434"/>
    <w:pPr>
      <w:ind w:left="483" w:hanging="483"/>
    </w:pPr>
    <w:rPr>
      <w:rFonts w:ascii="Times New Roman" w:hAnsi="Times New Roman" w:cs="Times New Roman"/>
      <w:sz w:val="20"/>
    </w:rPr>
  </w:style>
  <w:style w:type="paragraph" w:styleId="21">
    <w:name w:val="Body Text Indent 2"/>
    <w:basedOn w:val="a"/>
    <w:link w:val="22"/>
    <w:rsid w:val="00B7122E"/>
    <w:pPr>
      <w:tabs>
        <w:tab w:val="left" w:pos="567"/>
        <w:tab w:val="left" w:pos="1418"/>
        <w:tab w:val="left" w:pos="1985"/>
        <w:tab w:val="left" w:pos="2552"/>
      </w:tabs>
      <w:overflowPunct/>
      <w:autoSpaceDE/>
      <w:autoSpaceDN/>
      <w:adjustRightInd/>
      <w:ind w:left="1418" w:hanging="1418"/>
      <w:jc w:val="both"/>
      <w:textAlignment w:val="auto"/>
    </w:pPr>
    <w:rPr>
      <w:rFonts w:ascii="Lucida Sans Unicode" w:hAnsi="Lucida Sans Unicode" w:cs="Lucida Sans Unicode"/>
      <w:sz w:val="20"/>
      <w:szCs w:val="20"/>
      <w:lang w:eastAsia="he-IL"/>
    </w:rPr>
  </w:style>
  <w:style w:type="character" w:customStyle="1" w:styleId="22">
    <w:name w:val="כניסה בגוף טקסט 2 תו"/>
    <w:basedOn w:val="a0"/>
    <w:link w:val="21"/>
    <w:rsid w:val="00B7122E"/>
    <w:rPr>
      <w:rFonts w:ascii="Lucida Sans Unicode" w:hAnsi="Lucida Sans Unicode" w:cs="Lucida Sans Unicode"/>
      <w:lang w:eastAsia="he-IL"/>
    </w:rPr>
  </w:style>
  <w:style w:type="paragraph" w:styleId="3">
    <w:name w:val="Body Text Indent 3"/>
    <w:basedOn w:val="a"/>
    <w:link w:val="30"/>
    <w:rsid w:val="00B7122E"/>
    <w:pPr>
      <w:tabs>
        <w:tab w:val="left" w:pos="567"/>
        <w:tab w:val="left" w:pos="1418"/>
        <w:tab w:val="left" w:pos="1985"/>
        <w:tab w:val="left" w:pos="2552"/>
      </w:tabs>
      <w:overflowPunct/>
      <w:autoSpaceDE/>
      <w:autoSpaceDN/>
      <w:adjustRightInd/>
      <w:ind w:left="1985" w:hanging="1985"/>
      <w:jc w:val="both"/>
      <w:textAlignment w:val="auto"/>
    </w:pPr>
    <w:rPr>
      <w:rFonts w:ascii="Lucida Sans Unicode" w:hAnsi="Lucida Sans Unicode" w:cs="Lucida Sans Unicode"/>
      <w:sz w:val="20"/>
      <w:szCs w:val="20"/>
      <w:lang w:eastAsia="he-IL"/>
    </w:rPr>
  </w:style>
  <w:style w:type="character" w:customStyle="1" w:styleId="30">
    <w:name w:val="כניסה בגוף טקסט 3 תו"/>
    <w:basedOn w:val="a0"/>
    <w:link w:val="3"/>
    <w:rsid w:val="00B7122E"/>
    <w:rPr>
      <w:rFonts w:ascii="Lucida Sans Unicode" w:hAnsi="Lucida Sans Unicode" w:cs="Lucida Sans Unicode"/>
      <w:lang w:eastAsia="he-IL"/>
    </w:rPr>
  </w:style>
  <w:style w:type="character" w:customStyle="1" w:styleId="60">
    <w:name w:val="כותרת 6 תו"/>
    <w:basedOn w:val="a0"/>
    <w:link w:val="6"/>
    <w:semiHidden/>
    <w:rsid w:val="00B7122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ps">
    <w:name w:val="hps"/>
    <w:basedOn w:val="a0"/>
    <w:rsid w:val="00066CC0"/>
  </w:style>
  <w:style w:type="character" w:customStyle="1" w:styleId="headline1">
    <w:name w:val="headline1"/>
    <w:basedOn w:val="a0"/>
    <w:rsid w:val="004B6A82"/>
    <w:rPr>
      <w:rFonts w:ascii="Arial" w:hAnsi="Arial" w:cs="Arial" w:hint="default"/>
      <w:b/>
      <w:bCs/>
      <w:i w:val="0"/>
      <w:iCs w:val="0"/>
      <w:smallCaps w:val="0"/>
      <w:color w:val="636363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3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http://www.sii.org.il/images/logo/engiso90012000.gif" TargetMode="External"/><Relationship Id="rId2" Type="http://schemas.openxmlformats.org/officeDocument/2006/relationships/image" Target="media/image3.png"/><Relationship Id="rId1" Type="http://schemas.openxmlformats.org/officeDocument/2006/relationships/hyperlink" Target="http://www.sii.org.il/WebFiles/zlogo/engiso90012000.zip" TargetMode="External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&#1508;&#1493;&#1512;&#1502;&#1496;%20&#1500;&#1496;&#1493;&#1508;&#1505;%20IEO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9A4B3F-6317-44ED-82BC-EB20A38E9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פורמט לטופס IEOD</Template>
  <TotalTime>6</TotalTime>
  <Pages>1</Pages>
  <Words>87</Words>
  <Characters>439</Characters>
  <Application>Microsoft Office Word</Application>
  <DocSecurity>0</DocSecurity>
  <Lines>3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‏18/12/2004</vt:lpstr>
      <vt:lpstr>‏18/12/2004</vt:lpstr>
    </vt:vector>
  </TitlesOfParts>
  <Company>Grizli777</Company>
  <LinksUpToDate>false</LinksUpToDate>
  <CharactersWithSpaces>525</CharactersWithSpaces>
  <SharedDoc>false</SharedDoc>
  <HLinks>
    <vt:vector size="30" baseType="variant">
      <vt:variant>
        <vt:i4>2687070</vt:i4>
      </vt:variant>
      <vt:variant>
        <vt:i4>3</vt:i4>
      </vt:variant>
      <vt:variant>
        <vt:i4>0</vt:i4>
      </vt:variant>
      <vt:variant>
        <vt:i4>5</vt:i4>
      </vt:variant>
      <vt:variant>
        <vt:lpwstr>mailto:ofertal@rafael.co.il</vt:lpwstr>
      </vt:variant>
      <vt:variant>
        <vt:lpwstr/>
      </vt:variant>
      <vt:variant>
        <vt:i4>1048700</vt:i4>
      </vt:variant>
      <vt:variant>
        <vt:i4>0</vt:i4>
      </vt:variant>
      <vt:variant>
        <vt:i4>0</vt:i4>
      </vt:variant>
      <vt:variant>
        <vt:i4>5</vt:i4>
      </vt:variant>
      <vt:variant>
        <vt:lpwstr>mailto:eitang@rafael.co.il</vt:lpwstr>
      </vt:variant>
      <vt:variant>
        <vt:lpwstr/>
      </vt:variant>
      <vt:variant>
        <vt:i4>852069</vt:i4>
      </vt:variant>
      <vt:variant>
        <vt:i4>6</vt:i4>
      </vt:variant>
      <vt:variant>
        <vt:i4>0</vt:i4>
      </vt:variant>
      <vt:variant>
        <vt:i4>5</vt:i4>
      </vt:variant>
      <vt:variant>
        <vt:lpwstr>mailto:info@ieod.co.il</vt:lpwstr>
      </vt:variant>
      <vt:variant>
        <vt:lpwstr/>
      </vt:variant>
      <vt:variant>
        <vt:i4>2359334</vt:i4>
      </vt:variant>
      <vt:variant>
        <vt:i4>-1</vt:i4>
      </vt:variant>
      <vt:variant>
        <vt:i4>2052</vt:i4>
      </vt:variant>
      <vt:variant>
        <vt:i4>4</vt:i4>
      </vt:variant>
      <vt:variant>
        <vt:lpwstr>http://www.sii.org.il/WebFiles/zlogo/engiso90012000.zip</vt:lpwstr>
      </vt:variant>
      <vt:variant>
        <vt:lpwstr/>
      </vt:variant>
      <vt:variant>
        <vt:i4>4849752</vt:i4>
      </vt:variant>
      <vt:variant>
        <vt:i4>-1</vt:i4>
      </vt:variant>
      <vt:variant>
        <vt:i4>2052</vt:i4>
      </vt:variant>
      <vt:variant>
        <vt:i4>1</vt:i4>
      </vt:variant>
      <vt:variant>
        <vt:lpwstr>http://www.sii.org.il/images/logo/engiso90012000.gif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‏18/12/2004</dc:title>
  <dc:creator>user</dc:creator>
  <cp:lastModifiedBy>Yotam</cp:lastModifiedBy>
  <cp:revision>5</cp:revision>
  <cp:lastPrinted>2019-09-02T11:09:00Z</cp:lastPrinted>
  <dcterms:created xsi:type="dcterms:W3CDTF">2019-09-18T14:29:00Z</dcterms:created>
  <dcterms:modified xsi:type="dcterms:W3CDTF">2020-12-13T07:44:00Z</dcterms:modified>
</cp:coreProperties>
</file>