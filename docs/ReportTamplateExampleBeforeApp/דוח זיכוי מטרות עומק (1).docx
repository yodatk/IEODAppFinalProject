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E5973" w14:textId="5A57240C" w:rsidR="009B3DD4" w:rsidRDefault="009B3DD4" w:rsidP="00136957">
      <w:pPr>
        <w:pStyle w:val="af1"/>
        <w:numPr>
          <w:ilvl w:val="0"/>
          <w:numId w:val="1"/>
        </w:numPr>
        <w:ind w:left="140"/>
        <w:rPr>
          <w:rFonts w:cs="David"/>
          <w:b/>
          <w:bCs/>
          <w:u w:val="single"/>
        </w:rPr>
      </w:pPr>
      <w:r w:rsidRPr="00B85DB5">
        <w:rPr>
          <w:rFonts w:cs="David" w:hint="cs"/>
          <w:b/>
          <w:bCs/>
          <w:u w:val="single"/>
          <w:rtl/>
        </w:rPr>
        <w:t xml:space="preserve">טבלת מטרות שאותרו בעבודת </w:t>
      </w:r>
      <w:r w:rsidR="00901ED2">
        <w:rPr>
          <w:rFonts w:cs="David" w:hint="cs"/>
          <w:b/>
          <w:bCs/>
          <w:u w:val="single"/>
          <w:rtl/>
        </w:rPr>
        <w:t>ידנית</w:t>
      </w:r>
      <w:r w:rsidR="00A671DD">
        <w:rPr>
          <w:rFonts w:cs="David" w:hint="cs"/>
          <w:b/>
          <w:bCs/>
          <w:u w:val="single"/>
        </w:rPr>
        <w:t xml:space="preserve"> </w:t>
      </w:r>
      <w:r w:rsidRPr="00B85DB5">
        <w:rPr>
          <w:rFonts w:cs="David" w:hint="cs"/>
          <w:b/>
          <w:bCs/>
          <w:u w:val="single"/>
          <w:rtl/>
        </w:rPr>
        <w:t xml:space="preserve">ולא זוכו: </w:t>
      </w:r>
    </w:p>
    <w:p w14:paraId="5C0EC0B7" w14:textId="528F9832" w:rsidR="00901ED2" w:rsidRDefault="00901ED2" w:rsidP="00901ED2">
      <w:pPr>
        <w:pStyle w:val="af1"/>
        <w:ind w:left="140"/>
        <w:rPr>
          <w:rFonts w:cs="David"/>
          <w:b/>
          <w:bCs/>
          <w:u w:val="single"/>
          <w:rtl/>
        </w:rPr>
      </w:pPr>
    </w:p>
    <w:p w14:paraId="69CE8AE8" w14:textId="3AFE046C" w:rsidR="00901ED2" w:rsidRPr="00B85DB5" w:rsidRDefault="00474928" w:rsidP="00901ED2">
      <w:pPr>
        <w:pStyle w:val="af1"/>
        <w:ind w:left="140"/>
        <w:rPr>
          <w:rFonts w:cs="David"/>
          <w:b/>
          <w:bCs/>
          <w:u w:val="single"/>
        </w:rPr>
      </w:pPr>
      <w:r w:rsidRPr="00474928">
        <w:rPr>
          <w:rFonts w:cs="David" w:hint="cs"/>
          <w:b/>
          <w:bCs/>
          <w:rtl/>
        </w:rPr>
        <w:t xml:space="preserve">    </w:t>
      </w:r>
      <w:r w:rsidR="0074637B">
        <w:rPr>
          <w:rFonts w:cs="David" w:hint="cs"/>
          <w:b/>
          <w:bCs/>
          <w:rtl/>
        </w:rPr>
        <w:t xml:space="preserve">      </w:t>
      </w:r>
      <w:r w:rsidRPr="00474928">
        <w:rPr>
          <w:rFonts w:cs="David" w:hint="cs"/>
          <w:b/>
          <w:bCs/>
          <w:rtl/>
        </w:rPr>
        <w:t xml:space="preserve">        </w:t>
      </w:r>
      <w:r w:rsidR="00901ED2">
        <w:rPr>
          <w:rFonts w:cs="David" w:hint="cs"/>
          <w:b/>
          <w:bCs/>
          <w:u w:val="single"/>
          <w:rtl/>
        </w:rPr>
        <w:t xml:space="preserve">תאריך: _____________     </w:t>
      </w:r>
      <w:r w:rsidR="00901ED2" w:rsidRPr="00901ED2">
        <w:rPr>
          <w:rFonts w:cs="David" w:hint="cs"/>
          <w:b/>
          <w:bCs/>
          <w:rtl/>
        </w:rPr>
        <w:t xml:space="preserve">     </w:t>
      </w:r>
      <w:r>
        <w:rPr>
          <w:rFonts w:cs="David" w:hint="cs"/>
          <w:b/>
          <w:bCs/>
          <w:rtl/>
        </w:rPr>
        <w:t xml:space="preserve">                              </w:t>
      </w:r>
      <w:r w:rsidR="00901ED2">
        <w:rPr>
          <w:rFonts w:cs="David" w:hint="cs"/>
          <w:b/>
          <w:bCs/>
          <w:u w:val="single"/>
          <w:rtl/>
        </w:rPr>
        <w:t xml:space="preserve">מספר חלקה:______________ </w:t>
      </w:r>
    </w:p>
    <w:tbl>
      <w:tblPr>
        <w:tblStyle w:val="ab"/>
        <w:tblpPr w:leftFromText="180" w:rightFromText="180" w:vertAnchor="text" w:horzAnchor="margin" w:tblpXSpec="center" w:tblpY="469"/>
        <w:bidiVisual/>
        <w:tblW w:w="10902" w:type="dxa"/>
        <w:tblLook w:val="04A0" w:firstRow="1" w:lastRow="0" w:firstColumn="1" w:lastColumn="0" w:noHBand="0" w:noVBand="1"/>
      </w:tblPr>
      <w:tblGrid>
        <w:gridCol w:w="1121"/>
        <w:gridCol w:w="1276"/>
        <w:gridCol w:w="4110"/>
        <w:gridCol w:w="4395"/>
      </w:tblGrid>
      <w:tr w:rsidR="00474928" w14:paraId="5BA07A15" w14:textId="77777777" w:rsidTr="00474928">
        <w:trPr>
          <w:trHeight w:val="397"/>
        </w:trPr>
        <w:tc>
          <w:tcPr>
            <w:tcW w:w="1121" w:type="dxa"/>
            <w:shd w:val="clear" w:color="auto" w:fill="D9D9D9" w:themeFill="background1" w:themeFillShade="D9"/>
            <w:vAlign w:val="center"/>
          </w:tcPr>
          <w:p w14:paraId="23CB74A1" w14:textId="23245EF1" w:rsidR="00474928" w:rsidRPr="00B85DB5" w:rsidRDefault="00474928" w:rsidP="00901ED2">
            <w:pPr>
              <w:jc w:val="center"/>
              <w:rPr>
                <w:rFonts w:cs="David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תת חלקה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F45FE68" w14:textId="2CE54AF9" w:rsidR="00474928" w:rsidRPr="00B85DB5" w:rsidRDefault="00474928" w:rsidP="00901ED2">
            <w:pPr>
              <w:jc w:val="center"/>
              <w:rPr>
                <w:rFonts w:cs="David"/>
                <w:b/>
                <w:bCs/>
                <w:rtl/>
              </w:rPr>
            </w:pPr>
            <w:r w:rsidRPr="00B85DB5">
              <w:rPr>
                <w:rFonts w:cs="David" w:hint="cs"/>
                <w:b/>
                <w:bCs/>
                <w:rtl/>
              </w:rPr>
              <w:t xml:space="preserve">מס' </w:t>
            </w:r>
            <w:proofErr w:type="spellStart"/>
            <w:r w:rsidRPr="00B85DB5">
              <w:rPr>
                <w:rFonts w:cs="David" w:hint="cs"/>
                <w:b/>
                <w:bCs/>
                <w:rtl/>
              </w:rPr>
              <w:t>סטריפ</w:t>
            </w:r>
            <w:proofErr w:type="spellEnd"/>
          </w:p>
        </w:tc>
        <w:tc>
          <w:tcPr>
            <w:tcW w:w="4110" w:type="dxa"/>
            <w:shd w:val="clear" w:color="auto" w:fill="D9D9D9" w:themeFill="background1" w:themeFillShade="D9"/>
            <w:vAlign w:val="center"/>
          </w:tcPr>
          <w:p w14:paraId="4C9D2B31" w14:textId="77777777" w:rsidR="00474928" w:rsidRPr="00474928" w:rsidRDefault="00474928" w:rsidP="00901ED2">
            <w:pPr>
              <w:jc w:val="center"/>
              <w:rPr>
                <w:rFonts w:cs="David"/>
                <w:b/>
                <w:bCs/>
                <w:sz w:val="22"/>
                <w:szCs w:val="22"/>
                <w:rtl/>
              </w:rPr>
            </w:pPr>
            <w:r w:rsidRPr="00474928">
              <w:rPr>
                <w:rFonts w:cs="David" w:hint="cs"/>
                <w:b/>
                <w:bCs/>
                <w:sz w:val="22"/>
                <w:szCs w:val="22"/>
                <w:rtl/>
              </w:rPr>
              <w:t>סוג מטרה</w:t>
            </w:r>
          </w:p>
          <w:p w14:paraId="4B3DC548" w14:textId="254EA341" w:rsidR="00474928" w:rsidRPr="00474928" w:rsidRDefault="00474928" w:rsidP="00901ED2">
            <w:pPr>
              <w:jc w:val="center"/>
              <w:rPr>
                <w:rFonts w:cs="David"/>
                <w:b/>
                <w:bCs/>
                <w:sz w:val="22"/>
                <w:szCs w:val="22"/>
                <w:rtl/>
              </w:rPr>
            </w:pPr>
            <w:r w:rsidRPr="00474928">
              <w:rPr>
                <w:rFonts w:cs="David" w:hint="cs"/>
                <w:b/>
                <w:bCs/>
                <w:sz w:val="20"/>
                <w:szCs w:val="20"/>
                <w:rtl/>
              </w:rPr>
              <w:t>עומק / פיזור / החרגה מכנית</w:t>
            </w:r>
          </w:p>
        </w:tc>
        <w:tc>
          <w:tcPr>
            <w:tcW w:w="4395" w:type="dxa"/>
            <w:shd w:val="clear" w:color="auto" w:fill="D9D9D9" w:themeFill="background1" w:themeFillShade="D9"/>
            <w:vAlign w:val="center"/>
          </w:tcPr>
          <w:p w14:paraId="1C7BFCDD" w14:textId="45E5D342" w:rsidR="00474928" w:rsidRDefault="00474928" w:rsidP="00DC52EB">
            <w:pPr>
              <w:jc w:val="center"/>
              <w:rPr>
                <w:rFonts w:cs="David"/>
                <w:rtl/>
              </w:rPr>
            </w:pPr>
            <w:r w:rsidRPr="00B85DB5">
              <w:rPr>
                <w:rFonts w:cs="David" w:hint="cs"/>
                <w:b/>
                <w:bCs/>
                <w:rtl/>
              </w:rPr>
              <w:t>הערות</w:t>
            </w:r>
          </w:p>
        </w:tc>
      </w:tr>
      <w:tr w:rsidR="00474928" w14:paraId="419D5AAC" w14:textId="77777777" w:rsidTr="00474928">
        <w:trPr>
          <w:trHeight w:val="510"/>
        </w:trPr>
        <w:tc>
          <w:tcPr>
            <w:tcW w:w="1121" w:type="dxa"/>
          </w:tcPr>
          <w:p w14:paraId="367862A1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436C7CA6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33F6D50E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1A36C12B" w14:textId="4D7240AA" w:rsidR="00474928" w:rsidRDefault="00474928" w:rsidP="00DC52EB">
            <w:pPr>
              <w:jc w:val="center"/>
              <w:rPr>
                <w:rFonts w:cs="David"/>
                <w:rtl/>
              </w:rPr>
            </w:pPr>
          </w:p>
        </w:tc>
      </w:tr>
      <w:tr w:rsidR="00474928" w14:paraId="4F75FF59" w14:textId="77777777" w:rsidTr="00474928">
        <w:trPr>
          <w:trHeight w:val="510"/>
        </w:trPr>
        <w:tc>
          <w:tcPr>
            <w:tcW w:w="1121" w:type="dxa"/>
          </w:tcPr>
          <w:p w14:paraId="4CAC6056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0BF893A5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5A44D098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21803B77" w14:textId="7F0E75FF" w:rsidR="00474928" w:rsidRDefault="00474928" w:rsidP="00DC52EB">
            <w:pPr>
              <w:jc w:val="center"/>
              <w:rPr>
                <w:rFonts w:cs="David"/>
                <w:rtl/>
              </w:rPr>
            </w:pPr>
          </w:p>
        </w:tc>
      </w:tr>
      <w:tr w:rsidR="00474928" w14:paraId="423528E1" w14:textId="77777777" w:rsidTr="00474928">
        <w:trPr>
          <w:trHeight w:val="510"/>
        </w:trPr>
        <w:tc>
          <w:tcPr>
            <w:tcW w:w="1121" w:type="dxa"/>
          </w:tcPr>
          <w:p w14:paraId="7CD1DF3B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1A6DDBD6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03976EE5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288645EC" w14:textId="0DDBC91E" w:rsidR="00474928" w:rsidRDefault="00474928" w:rsidP="00DC52EB">
            <w:pPr>
              <w:jc w:val="center"/>
              <w:rPr>
                <w:rFonts w:cs="David"/>
                <w:rtl/>
              </w:rPr>
            </w:pPr>
          </w:p>
        </w:tc>
      </w:tr>
      <w:tr w:rsidR="00474928" w14:paraId="555A7728" w14:textId="77777777" w:rsidTr="00474928">
        <w:trPr>
          <w:trHeight w:val="510"/>
        </w:trPr>
        <w:tc>
          <w:tcPr>
            <w:tcW w:w="1121" w:type="dxa"/>
          </w:tcPr>
          <w:p w14:paraId="0C6E17C8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7693178A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03FAF8B4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4FF06B8A" w14:textId="2438BA8C" w:rsidR="00474928" w:rsidRDefault="00474928" w:rsidP="00DC52EB">
            <w:pPr>
              <w:jc w:val="center"/>
              <w:rPr>
                <w:rFonts w:cs="David"/>
                <w:rtl/>
              </w:rPr>
            </w:pPr>
          </w:p>
        </w:tc>
      </w:tr>
      <w:tr w:rsidR="00474928" w14:paraId="3A3367DF" w14:textId="77777777" w:rsidTr="00474928">
        <w:trPr>
          <w:trHeight w:val="510"/>
        </w:trPr>
        <w:tc>
          <w:tcPr>
            <w:tcW w:w="1121" w:type="dxa"/>
          </w:tcPr>
          <w:p w14:paraId="0A9A1433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540593C3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75027242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12329965" w14:textId="4008517D" w:rsidR="00474928" w:rsidRDefault="00474928" w:rsidP="00DC52EB">
            <w:pPr>
              <w:jc w:val="center"/>
              <w:rPr>
                <w:rFonts w:cs="David"/>
                <w:rtl/>
              </w:rPr>
            </w:pPr>
          </w:p>
        </w:tc>
      </w:tr>
      <w:tr w:rsidR="00474928" w14:paraId="6BB44884" w14:textId="77777777" w:rsidTr="00474928">
        <w:trPr>
          <w:trHeight w:val="510"/>
        </w:trPr>
        <w:tc>
          <w:tcPr>
            <w:tcW w:w="1121" w:type="dxa"/>
          </w:tcPr>
          <w:p w14:paraId="6124A7FB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564D3D72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6C3B2284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52504001" w14:textId="27E55825" w:rsidR="00474928" w:rsidRDefault="00474928" w:rsidP="00DC52EB">
            <w:pPr>
              <w:jc w:val="center"/>
              <w:rPr>
                <w:rFonts w:cs="David"/>
                <w:rtl/>
              </w:rPr>
            </w:pPr>
          </w:p>
        </w:tc>
      </w:tr>
      <w:tr w:rsidR="00474928" w14:paraId="5788060A" w14:textId="77777777" w:rsidTr="00474928">
        <w:trPr>
          <w:trHeight w:val="510"/>
        </w:trPr>
        <w:tc>
          <w:tcPr>
            <w:tcW w:w="1121" w:type="dxa"/>
          </w:tcPr>
          <w:p w14:paraId="7E4EEE34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351543A4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0BD0C312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1FA351DB" w14:textId="56E61FC7" w:rsidR="00474928" w:rsidRDefault="00474928" w:rsidP="00901ED2">
            <w:pPr>
              <w:jc w:val="center"/>
              <w:rPr>
                <w:rFonts w:cs="David"/>
                <w:rtl/>
              </w:rPr>
            </w:pPr>
          </w:p>
        </w:tc>
      </w:tr>
      <w:tr w:rsidR="00474928" w14:paraId="7612645D" w14:textId="77777777" w:rsidTr="00474928">
        <w:trPr>
          <w:trHeight w:val="510"/>
        </w:trPr>
        <w:tc>
          <w:tcPr>
            <w:tcW w:w="1121" w:type="dxa"/>
          </w:tcPr>
          <w:p w14:paraId="185C926A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3269ABC0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1AEEA3EB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09BB6B5C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</w:tr>
      <w:tr w:rsidR="00474928" w14:paraId="7F936A65" w14:textId="77777777" w:rsidTr="00474928">
        <w:trPr>
          <w:trHeight w:val="510"/>
        </w:trPr>
        <w:tc>
          <w:tcPr>
            <w:tcW w:w="1121" w:type="dxa"/>
          </w:tcPr>
          <w:p w14:paraId="3AA1299D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53C6402E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7798FDDF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7C9BC9A3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</w:tr>
      <w:tr w:rsidR="00474928" w14:paraId="38BE8B69" w14:textId="77777777" w:rsidTr="00474928">
        <w:trPr>
          <w:trHeight w:val="510"/>
        </w:trPr>
        <w:tc>
          <w:tcPr>
            <w:tcW w:w="1121" w:type="dxa"/>
          </w:tcPr>
          <w:p w14:paraId="5565B261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39791FA9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76C069DD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712BCF59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</w:tr>
      <w:tr w:rsidR="00474928" w14:paraId="4A9898C4" w14:textId="77777777" w:rsidTr="00474928">
        <w:trPr>
          <w:trHeight w:val="510"/>
        </w:trPr>
        <w:tc>
          <w:tcPr>
            <w:tcW w:w="1121" w:type="dxa"/>
          </w:tcPr>
          <w:p w14:paraId="00F6FB36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1E1005B6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67B7C858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2A95A99C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</w:tr>
      <w:tr w:rsidR="008E5497" w14:paraId="0B7C385F" w14:textId="77777777" w:rsidTr="00474928">
        <w:trPr>
          <w:trHeight w:val="510"/>
        </w:trPr>
        <w:tc>
          <w:tcPr>
            <w:tcW w:w="1121" w:type="dxa"/>
          </w:tcPr>
          <w:p w14:paraId="2FD8B64C" w14:textId="77777777" w:rsidR="008E5497" w:rsidRDefault="008E5497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27D653E2" w14:textId="77777777" w:rsidR="008E5497" w:rsidRDefault="008E5497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645CC982" w14:textId="77777777" w:rsidR="008E5497" w:rsidRDefault="008E5497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56AB7A35" w14:textId="77777777" w:rsidR="008E5497" w:rsidRDefault="008E5497" w:rsidP="00901ED2">
            <w:pPr>
              <w:rPr>
                <w:rFonts w:cs="David"/>
                <w:rtl/>
              </w:rPr>
            </w:pPr>
          </w:p>
        </w:tc>
      </w:tr>
      <w:tr w:rsidR="00474928" w14:paraId="741B5E01" w14:textId="77777777" w:rsidTr="00474928">
        <w:trPr>
          <w:trHeight w:val="510"/>
        </w:trPr>
        <w:tc>
          <w:tcPr>
            <w:tcW w:w="1121" w:type="dxa"/>
          </w:tcPr>
          <w:p w14:paraId="5B2981E6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62694791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7BEB7EE8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3BE24FC7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</w:tr>
      <w:tr w:rsidR="00474928" w14:paraId="14DE879F" w14:textId="77777777" w:rsidTr="00474928">
        <w:trPr>
          <w:trHeight w:val="510"/>
        </w:trPr>
        <w:tc>
          <w:tcPr>
            <w:tcW w:w="1121" w:type="dxa"/>
          </w:tcPr>
          <w:p w14:paraId="58F24EF6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62CC2448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4C98D418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04FA6417" w14:textId="77777777" w:rsidR="00474928" w:rsidRDefault="00474928" w:rsidP="00901ED2">
            <w:pPr>
              <w:rPr>
                <w:rFonts w:cs="David"/>
                <w:rtl/>
              </w:rPr>
            </w:pPr>
          </w:p>
        </w:tc>
      </w:tr>
      <w:tr w:rsidR="008E5497" w14:paraId="0DB8655B" w14:textId="77777777" w:rsidTr="00474928">
        <w:trPr>
          <w:trHeight w:val="510"/>
        </w:trPr>
        <w:tc>
          <w:tcPr>
            <w:tcW w:w="1121" w:type="dxa"/>
          </w:tcPr>
          <w:p w14:paraId="5494495F" w14:textId="77777777" w:rsidR="008E5497" w:rsidRDefault="008E5497" w:rsidP="00901ED2">
            <w:pPr>
              <w:rPr>
                <w:rFonts w:cs="David"/>
                <w:rtl/>
              </w:rPr>
            </w:pPr>
          </w:p>
        </w:tc>
        <w:tc>
          <w:tcPr>
            <w:tcW w:w="1276" w:type="dxa"/>
          </w:tcPr>
          <w:p w14:paraId="57CF95CE" w14:textId="77777777" w:rsidR="008E5497" w:rsidRDefault="008E5497" w:rsidP="00901ED2">
            <w:pPr>
              <w:rPr>
                <w:rFonts w:cs="David"/>
                <w:rtl/>
              </w:rPr>
            </w:pPr>
          </w:p>
        </w:tc>
        <w:tc>
          <w:tcPr>
            <w:tcW w:w="4110" w:type="dxa"/>
          </w:tcPr>
          <w:p w14:paraId="51B2E6F0" w14:textId="77777777" w:rsidR="008E5497" w:rsidRDefault="008E5497" w:rsidP="00901ED2">
            <w:pPr>
              <w:rPr>
                <w:rFonts w:cs="David"/>
                <w:rtl/>
              </w:rPr>
            </w:pPr>
          </w:p>
        </w:tc>
        <w:tc>
          <w:tcPr>
            <w:tcW w:w="4395" w:type="dxa"/>
          </w:tcPr>
          <w:p w14:paraId="57525CA1" w14:textId="77777777" w:rsidR="008E5497" w:rsidRDefault="008E5497" w:rsidP="00901ED2">
            <w:pPr>
              <w:rPr>
                <w:rFonts w:cs="David"/>
                <w:rtl/>
              </w:rPr>
            </w:pPr>
          </w:p>
        </w:tc>
      </w:tr>
    </w:tbl>
    <w:p w14:paraId="04DCAD28" w14:textId="77777777" w:rsidR="00893213" w:rsidRDefault="00893213" w:rsidP="00A9174A">
      <w:pPr>
        <w:rPr>
          <w:rFonts w:cs="David"/>
          <w:rtl/>
        </w:rPr>
      </w:pPr>
    </w:p>
    <w:p w14:paraId="47E5F53A" w14:textId="38357957" w:rsidR="00474928" w:rsidRPr="00474928" w:rsidRDefault="00474928" w:rsidP="00474928">
      <w:pPr>
        <w:spacing w:before="120"/>
        <w:ind w:left="-221"/>
        <w:rPr>
          <w:rFonts w:cs="David"/>
          <w:b/>
          <w:bCs/>
          <w:sz w:val="28"/>
          <w:szCs w:val="28"/>
          <w:rtl/>
        </w:rPr>
      </w:pPr>
    </w:p>
    <w:p w14:paraId="369B7BDF" w14:textId="767CD9CA" w:rsidR="00474928" w:rsidRDefault="00474928" w:rsidP="00322C1A">
      <w:pPr>
        <w:pStyle w:val="af1"/>
        <w:ind w:left="140"/>
        <w:rPr>
          <w:rFonts w:cs="David"/>
          <w:b/>
          <w:bCs/>
          <w:u w:val="single"/>
          <w:rtl/>
        </w:rPr>
      </w:pPr>
      <w:r>
        <w:rPr>
          <w:rFonts w:cs="David"/>
          <w:noProof/>
          <w:rtl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164BE9" wp14:editId="1E568993">
                <wp:simplePos x="0" y="0"/>
                <wp:positionH relativeFrom="column">
                  <wp:posOffset>521970</wp:posOffset>
                </wp:positionH>
                <wp:positionV relativeFrom="paragraph">
                  <wp:posOffset>10160</wp:posOffset>
                </wp:positionV>
                <wp:extent cx="2449707" cy="1137036"/>
                <wp:effectExtent l="0" t="0" r="27305" b="25400"/>
                <wp:wrapNone/>
                <wp:docPr id="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707" cy="1137036"/>
                          <a:chOff x="0" y="0"/>
                          <a:chExt cx="2449707" cy="1137036"/>
                        </a:xfrm>
                      </wpg:grpSpPr>
                      <wps:wsp>
                        <wps:cNvPr id="4" name="Text Box 14"/>
                        <wps:cNvSpPr txBox="1"/>
                        <wps:spPr>
                          <a:xfrm>
                            <a:off x="0" y="0"/>
                            <a:ext cx="2447925" cy="340995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85000"/>
                            </a:sys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6B2C3B90" w14:textId="77777777" w:rsidR="00474928" w:rsidRPr="00D91D5C" w:rsidRDefault="00474928" w:rsidP="00474928">
                              <w:pPr>
                                <w:spacing w:before="80"/>
                                <w:jc w:val="center"/>
                                <w:rPr>
                                  <w:rFonts w:cs="David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אישור </w:t>
                              </w:r>
                              <w:r>
                                <w:rPr>
                                  <w:rFonts w:cs="David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מנהל קבוצה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5"/>
                        <wps:cNvSpPr txBox="1"/>
                        <wps:spPr>
                          <a:xfrm>
                            <a:off x="0" y="340985"/>
                            <a:ext cx="2449707" cy="796051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1AF5F14F" w14:textId="77777777" w:rsidR="00474928" w:rsidRPr="00D91D5C" w:rsidRDefault="00474928" w:rsidP="00474928">
                              <w:pPr>
                                <w:tabs>
                                  <w:tab w:val="right" w:leader="underscore" w:pos="3576"/>
                                </w:tabs>
                                <w:spacing w:before="120" w:after="360"/>
                                <w:rPr>
                                  <w:rFonts w:cs="David"/>
                                  <w:b/>
                                  <w:bCs/>
                                  <w:rtl/>
                                </w:rPr>
                              </w:pP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>שם + משפחה:</w:t>
                              </w: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ab/>
                              </w:r>
                            </w:p>
                            <w:p w14:paraId="6837300D" w14:textId="77777777" w:rsidR="00474928" w:rsidRPr="00D91D5C" w:rsidRDefault="00474928" w:rsidP="00474928">
                              <w:pPr>
                                <w:tabs>
                                  <w:tab w:val="right" w:leader="underscore" w:pos="3576"/>
                                </w:tabs>
                                <w:spacing w:before="120" w:after="360"/>
                                <w:rPr>
                                  <w:rFonts w:cs="David"/>
                                  <w:b/>
                                  <w:bCs/>
                                </w:rPr>
                              </w:pP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>חתימה:</w:t>
                              </w: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164BE9" id="Group 13" o:spid="_x0000_s1026" style="position:absolute;left:0;text-align:left;margin-left:41.1pt;margin-top:.8pt;width:192.9pt;height:89.55pt;z-index:251658240" coordsize="24497,11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7" type="#_x0000_t202" style="position:absolute;width:24479;height:3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" fillcolor="#d9d9d9" strokeweight=".5pt">
                  <v:textbox>
                    <w:txbxContent>
                      <w:p w14:paraId="6B2C3B90" w14:textId="77777777" w:rsidR="00474928" w:rsidRPr="00D91D5C" w:rsidRDefault="00474928" w:rsidP="00474928">
                        <w:pPr>
                          <w:spacing w:before="80"/>
                          <w:jc w:val="center"/>
                          <w:rPr>
                            <w:rFonts w:cs="David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91D5C">
                          <w:rPr>
                            <w:rFonts w:cs="David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אישור </w:t>
                        </w:r>
                        <w:r>
                          <w:rPr>
                            <w:rFonts w:cs="David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מנהל קבוצה</w:t>
                        </w:r>
                      </w:p>
                    </w:txbxContent>
                  </v:textbox>
                </v:shape>
                <v:shape id="Text Box 15" o:spid="_x0000_s1028" type="#_x0000_t202" style="position:absolute;top:3409;width:24497;height:7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" fillcolor="window" strokeweight=".5pt">
                  <v:textbox>
                    <w:txbxContent>
                      <w:p w14:paraId="1AF5F14F" w14:textId="77777777" w:rsidR="00474928" w:rsidRPr="00D91D5C" w:rsidRDefault="00474928" w:rsidP="00474928">
                        <w:pPr>
                          <w:tabs>
                            <w:tab w:val="right" w:leader="underscore" w:pos="3576"/>
                          </w:tabs>
                          <w:spacing w:before="120" w:after="360"/>
                          <w:rPr>
                            <w:rFonts w:cs="David"/>
                            <w:b/>
                            <w:bCs/>
                            <w:rtl/>
                          </w:rPr>
                        </w:pP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>שם + משפחה:</w:t>
                        </w: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ab/>
                        </w:r>
                      </w:p>
                      <w:p w14:paraId="6837300D" w14:textId="77777777" w:rsidR="00474928" w:rsidRPr="00D91D5C" w:rsidRDefault="00474928" w:rsidP="00474928">
                        <w:pPr>
                          <w:tabs>
                            <w:tab w:val="right" w:leader="underscore" w:pos="3576"/>
                          </w:tabs>
                          <w:spacing w:before="120" w:after="360"/>
                          <w:rPr>
                            <w:rFonts w:cs="David"/>
                            <w:b/>
                            <w:bCs/>
                          </w:rPr>
                        </w:pP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>חתימה:</w:t>
                        </w: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ab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David"/>
          <w:noProof/>
          <w:rtl/>
        </w:rPr>
        <mc:AlternateContent>
          <mc:Choice Requires="wpg">
            <w:drawing>
              <wp:inline distT="0" distB="0" distL="0" distR="0" wp14:anchorId="48E9D0E5" wp14:editId="4CFFAF57">
                <wp:extent cx="2449707" cy="1137036"/>
                <wp:effectExtent l="0" t="0" r="27305" b="2540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707" cy="1137036"/>
                          <a:chOff x="0" y="0"/>
                          <a:chExt cx="2449707" cy="1137036"/>
                        </a:xfrm>
                      </wpg:grpSpPr>
                      <wps:wsp>
                        <wps:cNvPr id="11" name="Text Box 11"/>
                        <wps:cNvSpPr txBox="1"/>
                        <wps:spPr>
                          <a:xfrm>
                            <a:off x="0" y="0"/>
                            <a:ext cx="2447925" cy="340995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85000"/>
                            </a:sys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15F46DAC" w14:textId="194810AA" w:rsidR="00474928" w:rsidRPr="00D91D5C" w:rsidRDefault="00474928" w:rsidP="00474928">
                              <w:pPr>
                                <w:spacing w:before="80"/>
                                <w:jc w:val="center"/>
                                <w:rPr>
                                  <w:rFonts w:cs="David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David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ראש צוות</w:t>
                              </w:r>
                              <w:r w:rsidR="008E5497">
                                <w:rPr>
                                  <w:rFonts w:cs="David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ידני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0" y="340985"/>
                            <a:ext cx="2449707" cy="796051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5D20155B" w14:textId="77777777" w:rsidR="00474928" w:rsidRPr="00D91D5C" w:rsidRDefault="00474928" w:rsidP="00474928">
                              <w:pPr>
                                <w:tabs>
                                  <w:tab w:val="right" w:leader="underscore" w:pos="3576"/>
                                </w:tabs>
                                <w:spacing w:before="120" w:after="360"/>
                                <w:rPr>
                                  <w:rFonts w:cs="David"/>
                                  <w:b/>
                                  <w:bCs/>
                                  <w:rtl/>
                                </w:rPr>
                              </w:pP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>שם + משפחה:</w:t>
                              </w: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ab/>
                              </w:r>
                            </w:p>
                            <w:p w14:paraId="32E034E7" w14:textId="77777777" w:rsidR="00474928" w:rsidRPr="00D91D5C" w:rsidRDefault="00474928" w:rsidP="00474928">
                              <w:pPr>
                                <w:tabs>
                                  <w:tab w:val="right" w:leader="underscore" w:pos="3576"/>
                                </w:tabs>
                                <w:spacing w:before="120" w:after="360"/>
                                <w:rPr>
                                  <w:rFonts w:cs="David"/>
                                  <w:b/>
                                  <w:bCs/>
                                </w:rPr>
                              </w:pP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>חתימה:</w:t>
                              </w: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E9D0E5" id="Group 10" o:spid="_x0000_s1029" style="width:192.9pt;height:89.55pt;mso-position-horizontal-relative:char;mso-position-vertical-relative:line" coordsize="24497,11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">
                <v:shape id="Text Box 11" o:spid="_x0000_s1030" type="#_x0000_t202" style="position:absolute;width:24479;height:3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" fillcolor="#d9d9d9" strokeweight=".5pt">
                  <v:textbox>
                    <w:txbxContent>
                      <w:p w14:paraId="15F46DAC" w14:textId="194810AA" w:rsidR="00474928" w:rsidRPr="00D91D5C" w:rsidRDefault="00474928" w:rsidP="00474928">
                        <w:pPr>
                          <w:spacing w:before="80"/>
                          <w:jc w:val="center"/>
                          <w:rPr>
                            <w:rFonts w:cs="David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cs="David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ראש</w:t>
                        </w:r>
                        <w:r>
                          <w:rPr>
                            <w:rFonts w:cs="David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צוות</w:t>
                        </w:r>
                        <w:r w:rsidR="008E5497">
                          <w:rPr>
                            <w:rFonts w:cs="David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ידני</w:t>
                        </w:r>
                      </w:p>
                    </w:txbxContent>
                  </v:textbox>
                </v:shape>
                <v:shape id="Text Box 12" o:spid="_x0000_s1031" type="#_x0000_t202" style="position:absolute;top:3409;width:24497;height:7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" fillcolor="window" strokeweight=".5pt">
                  <v:textbox>
                    <w:txbxContent>
                      <w:p w14:paraId="5D20155B" w14:textId="77777777" w:rsidR="00474928" w:rsidRPr="00D91D5C" w:rsidRDefault="00474928" w:rsidP="00474928">
                        <w:pPr>
                          <w:tabs>
                            <w:tab w:val="right" w:leader="underscore" w:pos="3576"/>
                          </w:tabs>
                          <w:spacing w:before="120" w:after="360"/>
                          <w:rPr>
                            <w:rFonts w:cs="David"/>
                            <w:b/>
                            <w:bCs/>
                            <w:rtl/>
                          </w:rPr>
                        </w:pP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>שם + משפחה:</w:t>
                        </w: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ab/>
                        </w:r>
                      </w:p>
                      <w:p w14:paraId="32E034E7" w14:textId="77777777" w:rsidR="00474928" w:rsidRPr="00D91D5C" w:rsidRDefault="00474928" w:rsidP="00474928">
                        <w:pPr>
                          <w:tabs>
                            <w:tab w:val="right" w:leader="underscore" w:pos="3576"/>
                          </w:tabs>
                          <w:spacing w:before="120" w:after="360"/>
                          <w:rPr>
                            <w:rFonts w:cs="David"/>
                            <w:b/>
                            <w:bCs/>
                          </w:rPr>
                        </w:pP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>חתימה:</w:t>
                        </w: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  <w10:anchorlock/>
              </v:group>
            </w:pict>
          </mc:Fallback>
        </mc:AlternateContent>
      </w:r>
    </w:p>
    <w:p w14:paraId="4512E98E" w14:textId="77777777" w:rsidR="00474928" w:rsidRPr="008E5497" w:rsidRDefault="00474928" w:rsidP="008E5497">
      <w:pPr>
        <w:rPr>
          <w:rFonts w:cs="David"/>
          <w:b/>
          <w:bCs/>
          <w:u w:val="single"/>
        </w:rPr>
      </w:pPr>
    </w:p>
    <w:p w14:paraId="5DF62747" w14:textId="237AAFE0" w:rsidR="009B3DD4" w:rsidRDefault="00634A93" w:rsidP="001E20A8">
      <w:pPr>
        <w:pStyle w:val="af1"/>
        <w:numPr>
          <w:ilvl w:val="0"/>
          <w:numId w:val="2"/>
        </w:numPr>
        <w:rPr>
          <w:rFonts w:cs="David"/>
          <w:b/>
          <w:bCs/>
          <w:u w:val="single"/>
        </w:rPr>
      </w:pPr>
      <w:r>
        <w:rPr>
          <w:rFonts w:cs="David" w:hint="cs"/>
          <w:b/>
          <w:bCs/>
          <w:u w:val="single"/>
          <w:rtl/>
        </w:rPr>
        <w:lastRenderedPageBreak/>
        <w:t>דו</w:t>
      </w:r>
      <w:r>
        <w:rPr>
          <w:rFonts w:cs="David"/>
          <w:b/>
          <w:bCs/>
          <w:u w:val="single"/>
          <w:rtl/>
        </w:rPr>
        <w:t>"</w:t>
      </w:r>
      <w:r>
        <w:rPr>
          <w:rFonts w:cs="David" w:hint="cs"/>
          <w:b/>
          <w:bCs/>
          <w:u w:val="single"/>
          <w:rtl/>
        </w:rPr>
        <w:t>ח</w:t>
      </w:r>
      <w:r w:rsidR="009B3DD4">
        <w:rPr>
          <w:rFonts w:cs="David" w:hint="cs"/>
          <w:b/>
          <w:bCs/>
          <w:u w:val="single"/>
          <w:rtl/>
        </w:rPr>
        <w:t xml:space="preserve"> זיכוי מטרות </w:t>
      </w:r>
      <w:r w:rsidR="00474928">
        <w:rPr>
          <w:rFonts w:cs="David" w:hint="cs"/>
          <w:b/>
          <w:bCs/>
          <w:u w:val="single"/>
          <w:rtl/>
        </w:rPr>
        <w:t>עומק / פיזור</w:t>
      </w:r>
      <w:r w:rsidR="009B3DD4" w:rsidRPr="00B85DB5">
        <w:rPr>
          <w:rFonts w:cs="David" w:hint="cs"/>
          <w:b/>
          <w:bCs/>
          <w:u w:val="single"/>
          <w:rtl/>
        </w:rPr>
        <w:t xml:space="preserve">: </w:t>
      </w:r>
    </w:p>
    <w:p w14:paraId="34B9ECC2" w14:textId="77777777" w:rsidR="0074637B" w:rsidRPr="00B85DB5" w:rsidRDefault="0074637B" w:rsidP="0074637B">
      <w:pPr>
        <w:pStyle w:val="af1"/>
        <w:ind w:left="500"/>
        <w:rPr>
          <w:rFonts w:cs="David"/>
          <w:b/>
          <w:bCs/>
          <w:u w:val="single"/>
        </w:rPr>
      </w:pPr>
    </w:p>
    <w:p w14:paraId="2CCF89C1" w14:textId="5E418482" w:rsidR="001E20A8" w:rsidRPr="00B85DB5" w:rsidRDefault="001E20A8" w:rsidP="001E20A8">
      <w:pPr>
        <w:pStyle w:val="af1"/>
        <w:rPr>
          <w:rFonts w:cs="David"/>
          <w:b/>
          <w:bCs/>
          <w:u w:val="single"/>
        </w:rPr>
      </w:pPr>
      <w:r w:rsidRPr="00474928">
        <w:rPr>
          <w:rFonts w:cs="David" w:hint="cs"/>
          <w:b/>
          <w:bCs/>
          <w:rtl/>
        </w:rPr>
        <w:t xml:space="preserve">         </w:t>
      </w:r>
      <w:r>
        <w:rPr>
          <w:rFonts w:cs="David" w:hint="cs"/>
          <w:b/>
          <w:bCs/>
          <w:u w:val="single"/>
          <w:rtl/>
        </w:rPr>
        <w:t xml:space="preserve">תאריך: _____________     </w:t>
      </w:r>
      <w:r w:rsidRPr="00901ED2">
        <w:rPr>
          <w:rFonts w:cs="David" w:hint="cs"/>
          <w:b/>
          <w:bCs/>
          <w:rtl/>
        </w:rPr>
        <w:t xml:space="preserve">     </w:t>
      </w:r>
      <w:r>
        <w:rPr>
          <w:rFonts w:cs="David" w:hint="cs"/>
          <w:b/>
          <w:bCs/>
          <w:rtl/>
        </w:rPr>
        <w:t xml:space="preserve">                              </w:t>
      </w:r>
      <w:r>
        <w:rPr>
          <w:rFonts w:cs="David" w:hint="cs"/>
          <w:b/>
          <w:bCs/>
          <w:u w:val="single"/>
          <w:rtl/>
        </w:rPr>
        <w:t xml:space="preserve">מספר חלקה:______________ </w:t>
      </w:r>
    </w:p>
    <w:tbl>
      <w:tblPr>
        <w:tblStyle w:val="ab"/>
        <w:tblpPr w:leftFromText="180" w:rightFromText="180" w:vertAnchor="text" w:horzAnchor="margin" w:tblpXSpec="center" w:tblpY="469"/>
        <w:bidiVisual/>
        <w:tblW w:w="9628" w:type="dxa"/>
        <w:tblLook w:val="04A0" w:firstRow="1" w:lastRow="0" w:firstColumn="1" w:lastColumn="0" w:noHBand="0" w:noVBand="1"/>
      </w:tblPr>
      <w:tblGrid>
        <w:gridCol w:w="994"/>
        <w:gridCol w:w="1126"/>
        <w:gridCol w:w="1840"/>
        <w:gridCol w:w="2835"/>
        <w:gridCol w:w="2833"/>
      </w:tblGrid>
      <w:tr w:rsidR="001E20A8" w14:paraId="4C33A105" w14:textId="77777777" w:rsidTr="00636392">
        <w:trPr>
          <w:trHeight w:val="397"/>
        </w:trPr>
        <w:tc>
          <w:tcPr>
            <w:tcW w:w="994" w:type="dxa"/>
            <w:shd w:val="clear" w:color="auto" w:fill="D9D9D9" w:themeFill="background1" w:themeFillShade="D9"/>
            <w:vAlign w:val="center"/>
          </w:tcPr>
          <w:p w14:paraId="30E472D4" w14:textId="77777777" w:rsidR="001E20A8" w:rsidRPr="00B85DB5" w:rsidRDefault="001E20A8" w:rsidP="00563C4E">
            <w:pPr>
              <w:jc w:val="center"/>
              <w:rPr>
                <w:rFonts w:cs="David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תת חלקה</w:t>
            </w:r>
          </w:p>
        </w:tc>
        <w:tc>
          <w:tcPr>
            <w:tcW w:w="1126" w:type="dxa"/>
            <w:shd w:val="clear" w:color="auto" w:fill="D9D9D9" w:themeFill="background1" w:themeFillShade="D9"/>
          </w:tcPr>
          <w:p w14:paraId="4715EDF5" w14:textId="3A94F3EE" w:rsidR="001E20A8" w:rsidRPr="00B85DB5" w:rsidRDefault="001E20A8" w:rsidP="001E20A8">
            <w:pPr>
              <w:jc w:val="center"/>
              <w:rPr>
                <w:rFonts w:cs="David"/>
                <w:b/>
                <w:bCs/>
                <w:rtl/>
              </w:rPr>
            </w:pPr>
            <w:r w:rsidRPr="00B85DB5">
              <w:rPr>
                <w:rFonts w:cs="David" w:hint="cs"/>
                <w:b/>
                <w:bCs/>
                <w:rtl/>
              </w:rPr>
              <w:t xml:space="preserve">מס' </w:t>
            </w:r>
            <w:proofErr w:type="spellStart"/>
            <w:r w:rsidRPr="00B85DB5">
              <w:rPr>
                <w:rFonts w:cs="David" w:hint="cs"/>
                <w:b/>
                <w:bCs/>
                <w:rtl/>
              </w:rPr>
              <w:t>סטריפ</w:t>
            </w:r>
            <w:proofErr w:type="spellEnd"/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14:paraId="2F5699A9" w14:textId="77777777" w:rsidR="001E20A8" w:rsidRPr="00474928" w:rsidRDefault="001E20A8" w:rsidP="00563C4E">
            <w:pPr>
              <w:jc w:val="center"/>
              <w:rPr>
                <w:rFonts w:cs="David"/>
                <w:b/>
                <w:bCs/>
                <w:sz w:val="22"/>
                <w:szCs w:val="22"/>
                <w:rtl/>
              </w:rPr>
            </w:pPr>
            <w:r w:rsidRPr="00474928">
              <w:rPr>
                <w:rFonts w:cs="David" w:hint="cs"/>
                <w:b/>
                <w:bCs/>
                <w:sz w:val="22"/>
                <w:szCs w:val="22"/>
                <w:rtl/>
              </w:rPr>
              <w:t>סוג מטרה</w:t>
            </w:r>
          </w:p>
          <w:p w14:paraId="2851B114" w14:textId="77777777" w:rsidR="001E20A8" w:rsidRPr="00474928" w:rsidRDefault="001E20A8" w:rsidP="00563C4E">
            <w:pPr>
              <w:jc w:val="center"/>
              <w:rPr>
                <w:rFonts w:cs="David"/>
                <w:b/>
                <w:bCs/>
                <w:sz w:val="22"/>
                <w:szCs w:val="22"/>
                <w:rtl/>
              </w:rPr>
            </w:pPr>
            <w:r w:rsidRPr="00474928">
              <w:rPr>
                <w:rFonts w:cs="David" w:hint="cs"/>
                <w:b/>
                <w:bCs/>
                <w:sz w:val="20"/>
                <w:szCs w:val="20"/>
                <w:rtl/>
              </w:rPr>
              <w:t>עומק / פיזור / החרגה מכנית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07C20DB8" w14:textId="77777777" w:rsidR="001E20A8" w:rsidRDefault="001E20A8" w:rsidP="001E20A8">
            <w:pPr>
              <w:jc w:val="center"/>
              <w:rPr>
                <w:rFonts w:cs="David"/>
                <w:b/>
                <w:bCs/>
                <w:rtl/>
              </w:rPr>
            </w:pPr>
          </w:p>
          <w:p w14:paraId="560E0C0E" w14:textId="38D6ECBA" w:rsidR="001E20A8" w:rsidRPr="00B85DB5" w:rsidRDefault="001E20A8" w:rsidP="001E20A8">
            <w:pPr>
              <w:jc w:val="center"/>
              <w:rPr>
                <w:rFonts w:cs="David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פונה באמצעות</w:t>
            </w:r>
            <w:r w:rsidR="0074637B">
              <w:rPr>
                <w:rFonts w:cs="David" w:hint="cs"/>
                <w:b/>
                <w:bCs/>
                <w:rtl/>
              </w:rPr>
              <w:t xml:space="preserve"> (אמצעי)</w:t>
            </w:r>
          </w:p>
        </w:tc>
        <w:tc>
          <w:tcPr>
            <w:tcW w:w="2833" w:type="dxa"/>
            <w:shd w:val="clear" w:color="auto" w:fill="D9D9D9" w:themeFill="background1" w:themeFillShade="D9"/>
            <w:vAlign w:val="center"/>
          </w:tcPr>
          <w:p w14:paraId="61030715" w14:textId="36BEF01B" w:rsidR="001E20A8" w:rsidRDefault="001E20A8" w:rsidP="00563C4E">
            <w:pPr>
              <w:jc w:val="center"/>
              <w:rPr>
                <w:rFonts w:cs="David"/>
                <w:rtl/>
              </w:rPr>
            </w:pPr>
            <w:r w:rsidRPr="00B85DB5">
              <w:rPr>
                <w:rFonts w:cs="David" w:hint="cs"/>
                <w:b/>
                <w:bCs/>
                <w:rtl/>
              </w:rPr>
              <w:t>הערות</w:t>
            </w:r>
          </w:p>
        </w:tc>
      </w:tr>
      <w:tr w:rsidR="001E20A8" w14:paraId="551CC4B8" w14:textId="77777777" w:rsidTr="00636392">
        <w:trPr>
          <w:trHeight w:val="510"/>
        </w:trPr>
        <w:tc>
          <w:tcPr>
            <w:tcW w:w="994" w:type="dxa"/>
          </w:tcPr>
          <w:p w14:paraId="73B52856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07D95E30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38FEFD21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0E842835" w14:textId="77777777" w:rsidR="001E20A8" w:rsidRDefault="001E20A8" w:rsidP="00563C4E">
            <w:pPr>
              <w:jc w:val="center"/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29419C7A" w14:textId="73F16387" w:rsidR="001E20A8" w:rsidRDefault="001E20A8" w:rsidP="00563C4E">
            <w:pPr>
              <w:jc w:val="center"/>
              <w:rPr>
                <w:rFonts w:cs="David"/>
                <w:rtl/>
              </w:rPr>
            </w:pPr>
          </w:p>
        </w:tc>
      </w:tr>
      <w:tr w:rsidR="001E20A8" w14:paraId="36F5FEC0" w14:textId="77777777" w:rsidTr="00636392">
        <w:trPr>
          <w:trHeight w:val="510"/>
        </w:trPr>
        <w:tc>
          <w:tcPr>
            <w:tcW w:w="994" w:type="dxa"/>
          </w:tcPr>
          <w:p w14:paraId="4BB39CDC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449591D7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3908D0DA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53E0F5DC" w14:textId="77777777" w:rsidR="001E20A8" w:rsidRDefault="001E20A8" w:rsidP="00563C4E">
            <w:pPr>
              <w:jc w:val="center"/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22411CAE" w14:textId="7F073DF6" w:rsidR="001E20A8" w:rsidRDefault="001E20A8" w:rsidP="00563C4E">
            <w:pPr>
              <w:jc w:val="center"/>
              <w:rPr>
                <w:rFonts w:cs="David"/>
                <w:rtl/>
              </w:rPr>
            </w:pPr>
          </w:p>
        </w:tc>
      </w:tr>
      <w:tr w:rsidR="001E20A8" w14:paraId="0939D5C1" w14:textId="77777777" w:rsidTr="00636392">
        <w:trPr>
          <w:trHeight w:val="510"/>
        </w:trPr>
        <w:tc>
          <w:tcPr>
            <w:tcW w:w="994" w:type="dxa"/>
          </w:tcPr>
          <w:p w14:paraId="163AE6CA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6CB4A175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68A2E9AE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04F441E5" w14:textId="77777777" w:rsidR="001E20A8" w:rsidRDefault="001E20A8" w:rsidP="00563C4E">
            <w:pPr>
              <w:jc w:val="center"/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4CEBB2DE" w14:textId="7844DD8C" w:rsidR="001E20A8" w:rsidRDefault="001E20A8" w:rsidP="00563C4E">
            <w:pPr>
              <w:jc w:val="center"/>
              <w:rPr>
                <w:rFonts w:cs="David"/>
                <w:rtl/>
              </w:rPr>
            </w:pPr>
          </w:p>
        </w:tc>
      </w:tr>
      <w:tr w:rsidR="001E20A8" w14:paraId="67C0B629" w14:textId="77777777" w:rsidTr="00636392">
        <w:trPr>
          <w:trHeight w:val="510"/>
        </w:trPr>
        <w:tc>
          <w:tcPr>
            <w:tcW w:w="994" w:type="dxa"/>
          </w:tcPr>
          <w:p w14:paraId="0AC9FE32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022976AB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0BBA41EF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29D98E5A" w14:textId="77777777" w:rsidR="001E20A8" w:rsidRDefault="001E20A8" w:rsidP="00563C4E">
            <w:pPr>
              <w:jc w:val="center"/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03803011" w14:textId="29908F63" w:rsidR="001E20A8" w:rsidRDefault="001E20A8" w:rsidP="00563C4E">
            <w:pPr>
              <w:jc w:val="center"/>
              <w:rPr>
                <w:rFonts w:cs="David"/>
                <w:rtl/>
              </w:rPr>
            </w:pPr>
          </w:p>
        </w:tc>
      </w:tr>
      <w:tr w:rsidR="001E20A8" w14:paraId="785CB521" w14:textId="77777777" w:rsidTr="00636392">
        <w:trPr>
          <w:trHeight w:val="510"/>
        </w:trPr>
        <w:tc>
          <w:tcPr>
            <w:tcW w:w="994" w:type="dxa"/>
          </w:tcPr>
          <w:p w14:paraId="6719241A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4A8AF141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4F563576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43828A77" w14:textId="77777777" w:rsidR="001E20A8" w:rsidRDefault="001E20A8" w:rsidP="00563C4E">
            <w:pPr>
              <w:jc w:val="center"/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394DCA75" w14:textId="1A36CDD1" w:rsidR="001E20A8" w:rsidRDefault="001E20A8" w:rsidP="00563C4E">
            <w:pPr>
              <w:jc w:val="center"/>
              <w:rPr>
                <w:rFonts w:cs="David"/>
                <w:rtl/>
              </w:rPr>
            </w:pPr>
          </w:p>
        </w:tc>
      </w:tr>
      <w:tr w:rsidR="001E20A8" w14:paraId="51739CAB" w14:textId="77777777" w:rsidTr="00636392">
        <w:trPr>
          <w:trHeight w:val="510"/>
        </w:trPr>
        <w:tc>
          <w:tcPr>
            <w:tcW w:w="994" w:type="dxa"/>
          </w:tcPr>
          <w:p w14:paraId="179DAFE6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1771B63E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00691808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5ABD6F24" w14:textId="77777777" w:rsidR="001E20A8" w:rsidRDefault="001E20A8" w:rsidP="00563C4E">
            <w:pPr>
              <w:jc w:val="center"/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5ACBA486" w14:textId="0206D246" w:rsidR="001E20A8" w:rsidRDefault="001E20A8" w:rsidP="00563C4E">
            <w:pPr>
              <w:jc w:val="center"/>
              <w:rPr>
                <w:rFonts w:cs="David"/>
                <w:rtl/>
              </w:rPr>
            </w:pPr>
          </w:p>
        </w:tc>
      </w:tr>
      <w:tr w:rsidR="001E20A8" w14:paraId="40963354" w14:textId="77777777" w:rsidTr="00636392">
        <w:trPr>
          <w:trHeight w:val="510"/>
        </w:trPr>
        <w:tc>
          <w:tcPr>
            <w:tcW w:w="994" w:type="dxa"/>
          </w:tcPr>
          <w:p w14:paraId="5B4E3B3D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63437B4F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2EDE71F9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12407B34" w14:textId="77777777" w:rsidR="001E20A8" w:rsidRDefault="001E20A8" w:rsidP="00563C4E">
            <w:pPr>
              <w:jc w:val="center"/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26C722FE" w14:textId="305D9C43" w:rsidR="001E20A8" w:rsidRDefault="001E20A8" w:rsidP="00563C4E">
            <w:pPr>
              <w:jc w:val="center"/>
              <w:rPr>
                <w:rFonts w:cs="David"/>
                <w:rtl/>
              </w:rPr>
            </w:pPr>
          </w:p>
        </w:tc>
      </w:tr>
      <w:tr w:rsidR="001E20A8" w14:paraId="51B9C4CF" w14:textId="77777777" w:rsidTr="00636392">
        <w:trPr>
          <w:trHeight w:val="510"/>
        </w:trPr>
        <w:tc>
          <w:tcPr>
            <w:tcW w:w="994" w:type="dxa"/>
          </w:tcPr>
          <w:p w14:paraId="5D3BFB2D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611FC922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1B740AC0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3045E59B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4DCD22B8" w14:textId="4EC32A98" w:rsidR="001E20A8" w:rsidRDefault="001E20A8" w:rsidP="00563C4E">
            <w:pPr>
              <w:rPr>
                <w:rFonts w:cs="David"/>
                <w:rtl/>
              </w:rPr>
            </w:pPr>
          </w:p>
        </w:tc>
      </w:tr>
      <w:tr w:rsidR="001E20A8" w14:paraId="5C36E05B" w14:textId="77777777" w:rsidTr="00636392">
        <w:trPr>
          <w:trHeight w:val="510"/>
        </w:trPr>
        <w:tc>
          <w:tcPr>
            <w:tcW w:w="994" w:type="dxa"/>
          </w:tcPr>
          <w:p w14:paraId="5EC01C7A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0B116803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35CFFFF3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2DE0F6EF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079AE459" w14:textId="048643BA" w:rsidR="001E20A8" w:rsidRDefault="001E20A8" w:rsidP="00563C4E">
            <w:pPr>
              <w:rPr>
                <w:rFonts w:cs="David"/>
                <w:rtl/>
              </w:rPr>
            </w:pPr>
          </w:p>
        </w:tc>
      </w:tr>
      <w:tr w:rsidR="001E20A8" w14:paraId="7657F446" w14:textId="77777777" w:rsidTr="00636392">
        <w:trPr>
          <w:trHeight w:val="510"/>
        </w:trPr>
        <w:tc>
          <w:tcPr>
            <w:tcW w:w="994" w:type="dxa"/>
          </w:tcPr>
          <w:p w14:paraId="4049DB79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6C7597AE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7648EF89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5A7A517D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671A4863" w14:textId="2A6E09CA" w:rsidR="001E20A8" w:rsidRDefault="001E20A8" w:rsidP="00563C4E">
            <w:pPr>
              <w:rPr>
                <w:rFonts w:cs="David"/>
                <w:rtl/>
              </w:rPr>
            </w:pPr>
          </w:p>
        </w:tc>
      </w:tr>
      <w:tr w:rsidR="008E5497" w14:paraId="5CD4FF24" w14:textId="77777777" w:rsidTr="00636392">
        <w:trPr>
          <w:trHeight w:val="510"/>
        </w:trPr>
        <w:tc>
          <w:tcPr>
            <w:tcW w:w="994" w:type="dxa"/>
          </w:tcPr>
          <w:p w14:paraId="4211E3D6" w14:textId="77777777" w:rsidR="008E5497" w:rsidRDefault="008E5497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435E7191" w14:textId="77777777" w:rsidR="008E5497" w:rsidRDefault="008E5497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1937A5F0" w14:textId="77777777" w:rsidR="008E5497" w:rsidRDefault="008E5497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06E5AF00" w14:textId="77777777" w:rsidR="008E5497" w:rsidRDefault="008E5497" w:rsidP="00563C4E">
            <w:pPr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34773911" w14:textId="77777777" w:rsidR="008E5497" w:rsidRDefault="008E5497" w:rsidP="00563C4E">
            <w:pPr>
              <w:rPr>
                <w:rFonts w:cs="David"/>
                <w:rtl/>
              </w:rPr>
            </w:pPr>
          </w:p>
        </w:tc>
      </w:tr>
      <w:tr w:rsidR="008E5497" w14:paraId="70C682B3" w14:textId="77777777" w:rsidTr="00636392">
        <w:trPr>
          <w:trHeight w:val="510"/>
        </w:trPr>
        <w:tc>
          <w:tcPr>
            <w:tcW w:w="994" w:type="dxa"/>
          </w:tcPr>
          <w:p w14:paraId="44CF0262" w14:textId="77777777" w:rsidR="008E5497" w:rsidRDefault="008E5497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549B30B5" w14:textId="77777777" w:rsidR="008E5497" w:rsidRDefault="008E5497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60A8780D" w14:textId="77777777" w:rsidR="008E5497" w:rsidRDefault="008E5497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3A1284EE" w14:textId="77777777" w:rsidR="008E5497" w:rsidRDefault="008E5497" w:rsidP="00563C4E">
            <w:pPr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7382821D" w14:textId="77777777" w:rsidR="008E5497" w:rsidRDefault="008E5497" w:rsidP="00563C4E">
            <w:pPr>
              <w:rPr>
                <w:rFonts w:cs="David"/>
                <w:rtl/>
              </w:rPr>
            </w:pPr>
          </w:p>
        </w:tc>
      </w:tr>
      <w:tr w:rsidR="001E20A8" w14:paraId="6991F791" w14:textId="77777777" w:rsidTr="00636392">
        <w:trPr>
          <w:trHeight w:val="510"/>
        </w:trPr>
        <w:tc>
          <w:tcPr>
            <w:tcW w:w="994" w:type="dxa"/>
          </w:tcPr>
          <w:p w14:paraId="27431A5E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54574238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32942F6B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6EAEE9F6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79EBE3E0" w14:textId="219510B6" w:rsidR="001E20A8" w:rsidRDefault="001E20A8" w:rsidP="00563C4E">
            <w:pPr>
              <w:rPr>
                <w:rFonts w:cs="David"/>
                <w:rtl/>
              </w:rPr>
            </w:pPr>
          </w:p>
        </w:tc>
      </w:tr>
      <w:tr w:rsidR="001E20A8" w14:paraId="0DC54243" w14:textId="77777777" w:rsidTr="00636392">
        <w:trPr>
          <w:trHeight w:val="510"/>
        </w:trPr>
        <w:tc>
          <w:tcPr>
            <w:tcW w:w="994" w:type="dxa"/>
          </w:tcPr>
          <w:p w14:paraId="1FD364CC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0BCEA7E6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120BE877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3F20BE22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6DE1E2C3" w14:textId="47526606" w:rsidR="001E20A8" w:rsidRDefault="001E20A8" w:rsidP="00563C4E">
            <w:pPr>
              <w:rPr>
                <w:rFonts w:cs="David"/>
                <w:rtl/>
              </w:rPr>
            </w:pPr>
          </w:p>
        </w:tc>
      </w:tr>
      <w:tr w:rsidR="001E20A8" w14:paraId="6FA64D84" w14:textId="77777777" w:rsidTr="00636392">
        <w:trPr>
          <w:trHeight w:val="510"/>
        </w:trPr>
        <w:tc>
          <w:tcPr>
            <w:tcW w:w="994" w:type="dxa"/>
          </w:tcPr>
          <w:p w14:paraId="638BBBB6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126" w:type="dxa"/>
          </w:tcPr>
          <w:p w14:paraId="02AD17E0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1840" w:type="dxa"/>
          </w:tcPr>
          <w:p w14:paraId="4579AF49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14:paraId="1B1B4EFB" w14:textId="77777777" w:rsidR="001E20A8" w:rsidRDefault="001E20A8" w:rsidP="00563C4E">
            <w:pPr>
              <w:rPr>
                <w:rFonts w:cs="David"/>
                <w:rtl/>
              </w:rPr>
            </w:pPr>
          </w:p>
        </w:tc>
        <w:tc>
          <w:tcPr>
            <w:tcW w:w="2833" w:type="dxa"/>
          </w:tcPr>
          <w:p w14:paraId="6846653A" w14:textId="662B02E7" w:rsidR="001E20A8" w:rsidRDefault="001E20A8" w:rsidP="00563C4E">
            <w:pPr>
              <w:rPr>
                <w:rFonts w:cs="David"/>
                <w:rtl/>
              </w:rPr>
            </w:pPr>
          </w:p>
        </w:tc>
      </w:tr>
    </w:tbl>
    <w:p w14:paraId="59F8ACEC" w14:textId="4631B45B" w:rsidR="001E20A8" w:rsidRPr="001E20A8" w:rsidRDefault="001E20A8" w:rsidP="001E20A8">
      <w:pPr>
        <w:ind w:left="360"/>
        <w:rPr>
          <w:rFonts w:cs="David"/>
          <w:rtl/>
        </w:rPr>
      </w:pPr>
    </w:p>
    <w:p w14:paraId="340ED032" w14:textId="77777777" w:rsidR="001E20A8" w:rsidRPr="001E20A8" w:rsidRDefault="001E20A8" w:rsidP="001E20A8">
      <w:pPr>
        <w:pStyle w:val="af1"/>
        <w:spacing w:before="120"/>
        <w:rPr>
          <w:rFonts w:cs="David"/>
          <w:b/>
          <w:bCs/>
          <w:sz w:val="28"/>
          <w:szCs w:val="28"/>
          <w:rtl/>
        </w:rPr>
      </w:pPr>
    </w:p>
    <w:p w14:paraId="5BD0BC7C" w14:textId="0A910A16" w:rsidR="00136957" w:rsidRPr="008E5497" w:rsidRDefault="001E20A8" w:rsidP="008E5497">
      <w:pPr>
        <w:pStyle w:val="af1"/>
        <w:rPr>
          <w:rFonts w:cs="David"/>
          <w:b/>
          <w:bCs/>
          <w:u w:val="single"/>
          <w:rtl/>
        </w:rPr>
      </w:pPr>
      <w:r>
        <w:rPr>
          <w:rFonts w:cs="David"/>
          <w:noProof/>
          <w:rtl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45FBE19" wp14:editId="280C9089">
                <wp:simplePos x="0" y="0"/>
                <wp:positionH relativeFrom="column">
                  <wp:posOffset>521970</wp:posOffset>
                </wp:positionH>
                <wp:positionV relativeFrom="paragraph">
                  <wp:posOffset>10160</wp:posOffset>
                </wp:positionV>
                <wp:extent cx="2449707" cy="1137036"/>
                <wp:effectExtent l="0" t="0" r="27305" b="25400"/>
                <wp:wrapNone/>
                <wp:docPr id="18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707" cy="1137036"/>
                          <a:chOff x="0" y="0"/>
                          <a:chExt cx="2449707" cy="1137036"/>
                        </a:xfrm>
                      </wpg:grpSpPr>
                      <wps:wsp>
                        <wps:cNvPr id="19" name="Text Box 14"/>
                        <wps:cNvSpPr txBox="1"/>
                        <wps:spPr>
                          <a:xfrm>
                            <a:off x="0" y="0"/>
                            <a:ext cx="2447925" cy="340995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85000"/>
                            </a:sys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62EC84C6" w14:textId="77777777" w:rsidR="001E20A8" w:rsidRPr="00D91D5C" w:rsidRDefault="001E20A8" w:rsidP="001E20A8">
                              <w:pPr>
                                <w:spacing w:before="80"/>
                                <w:jc w:val="center"/>
                                <w:rPr>
                                  <w:rFonts w:cs="David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אישור </w:t>
                              </w:r>
                              <w:r>
                                <w:rPr>
                                  <w:rFonts w:cs="David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מנהל קבוצה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15"/>
                        <wps:cNvSpPr txBox="1"/>
                        <wps:spPr>
                          <a:xfrm>
                            <a:off x="0" y="340985"/>
                            <a:ext cx="2449707" cy="796051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26AE8DED" w14:textId="77777777" w:rsidR="001E20A8" w:rsidRPr="00D91D5C" w:rsidRDefault="001E20A8" w:rsidP="001E20A8">
                              <w:pPr>
                                <w:tabs>
                                  <w:tab w:val="right" w:leader="underscore" w:pos="3576"/>
                                </w:tabs>
                                <w:spacing w:before="120" w:after="360"/>
                                <w:rPr>
                                  <w:rFonts w:cs="David"/>
                                  <w:b/>
                                  <w:bCs/>
                                  <w:rtl/>
                                </w:rPr>
                              </w:pP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>שם + משפחה:</w:t>
                              </w: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ab/>
                              </w:r>
                            </w:p>
                            <w:p w14:paraId="11878974" w14:textId="77777777" w:rsidR="001E20A8" w:rsidRPr="00D91D5C" w:rsidRDefault="001E20A8" w:rsidP="001E20A8">
                              <w:pPr>
                                <w:tabs>
                                  <w:tab w:val="right" w:leader="underscore" w:pos="3576"/>
                                </w:tabs>
                                <w:spacing w:before="120" w:after="360"/>
                                <w:rPr>
                                  <w:rFonts w:cs="David"/>
                                  <w:b/>
                                  <w:bCs/>
                                </w:rPr>
                              </w:pP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>חתימה:</w:t>
                              </w: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5FBE19" id="_x0000_s1032" style="position:absolute;left:0;text-align:left;margin-left:41.1pt;margin-top:.8pt;width:192.9pt;height:89.55pt;z-index:251660288;mso-position-horizontal-relative:text;mso-position-vertical-relative:text" coordsize="24497,11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">
                <v:shape id="Text Box 14" o:spid="_x0000_s1033" type="#_x0000_t202" style="position:absolute;width:24479;height:3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" fillcolor="#d9d9d9" strokeweight=".5pt">
                  <v:textbox>
                    <w:txbxContent>
                      <w:p w14:paraId="62EC84C6" w14:textId="77777777" w:rsidR="001E20A8" w:rsidRPr="00D91D5C" w:rsidRDefault="001E20A8" w:rsidP="001E20A8">
                        <w:pPr>
                          <w:spacing w:before="80"/>
                          <w:jc w:val="center"/>
                          <w:rPr>
                            <w:rFonts w:cs="David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91D5C">
                          <w:rPr>
                            <w:rFonts w:cs="David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אישור </w:t>
                        </w:r>
                        <w:r>
                          <w:rPr>
                            <w:rFonts w:cs="David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מנהל קבוצה</w:t>
                        </w:r>
                      </w:p>
                    </w:txbxContent>
                  </v:textbox>
                </v:shape>
                <v:shape id="Text Box 15" o:spid="_x0000_s1034" type="#_x0000_t202" style="position:absolute;top:3409;width:24497;height:7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" fillcolor="window" strokeweight=".5pt">
                  <v:textbox>
                    <w:txbxContent>
                      <w:p w14:paraId="26AE8DED" w14:textId="77777777" w:rsidR="001E20A8" w:rsidRPr="00D91D5C" w:rsidRDefault="001E20A8" w:rsidP="001E20A8">
                        <w:pPr>
                          <w:tabs>
                            <w:tab w:val="right" w:leader="underscore" w:pos="3576"/>
                          </w:tabs>
                          <w:spacing w:before="120" w:after="360"/>
                          <w:rPr>
                            <w:rFonts w:cs="David"/>
                            <w:b/>
                            <w:bCs/>
                            <w:rtl/>
                          </w:rPr>
                        </w:pP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>שם + משפחה:</w:t>
                        </w: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ab/>
                        </w:r>
                      </w:p>
                      <w:p w14:paraId="11878974" w14:textId="77777777" w:rsidR="001E20A8" w:rsidRPr="00D91D5C" w:rsidRDefault="001E20A8" w:rsidP="001E20A8">
                        <w:pPr>
                          <w:tabs>
                            <w:tab w:val="right" w:leader="underscore" w:pos="3576"/>
                          </w:tabs>
                          <w:spacing w:before="120" w:after="360"/>
                          <w:rPr>
                            <w:rFonts w:cs="David"/>
                            <w:b/>
                            <w:bCs/>
                          </w:rPr>
                        </w:pP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>חתימה:</w:t>
                        </w: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ab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David"/>
          <w:noProof/>
          <w:rtl/>
        </w:rPr>
        <mc:AlternateContent>
          <mc:Choice Requires="wpg">
            <w:drawing>
              <wp:inline distT="0" distB="0" distL="0" distR="0" wp14:anchorId="0511AE3E" wp14:editId="1256252B">
                <wp:extent cx="2449707" cy="1137036"/>
                <wp:effectExtent l="0" t="0" r="27305" b="25400"/>
                <wp:docPr id="21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707" cy="1137036"/>
                          <a:chOff x="0" y="0"/>
                          <a:chExt cx="2449707" cy="1137036"/>
                        </a:xfrm>
                      </wpg:grpSpPr>
                      <wps:wsp>
                        <wps:cNvPr id="22" name="Text Box 11"/>
                        <wps:cNvSpPr txBox="1"/>
                        <wps:spPr>
                          <a:xfrm>
                            <a:off x="0" y="0"/>
                            <a:ext cx="2447925" cy="340995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85000"/>
                            </a:sys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17B0DE24" w14:textId="65ED93CA" w:rsidR="001E20A8" w:rsidRPr="00D91D5C" w:rsidRDefault="001E20A8" w:rsidP="001E20A8">
                              <w:pPr>
                                <w:spacing w:before="80"/>
                                <w:jc w:val="center"/>
                                <w:rPr>
                                  <w:rFonts w:cs="David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David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ראש צוות</w:t>
                              </w:r>
                              <w:r w:rsidR="008E5497">
                                <w:rPr>
                                  <w:rFonts w:cs="David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מכני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12"/>
                        <wps:cNvSpPr txBox="1"/>
                        <wps:spPr>
                          <a:xfrm>
                            <a:off x="0" y="340985"/>
                            <a:ext cx="2449707" cy="796051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71E649C9" w14:textId="77777777" w:rsidR="001E20A8" w:rsidRPr="00D91D5C" w:rsidRDefault="001E20A8" w:rsidP="001E20A8">
                              <w:pPr>
                                <w:tabs>
                                  <w:tab w:val="right" w:leader="underscore" w:pos="3576"/>
                                </w:tabs>
                                <w:spacing w:before="120" w:after="360"/>
                                <w:rPr>
                                  <w:rFonts w:cs="David"/>
                                  <w:b/>
                                  <w:bCs/>
                                  <w:rtl/>
                                </w:rPr>
                              </w:pP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>שם + משפחה:</w:t>
                              </w: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ab/>
                              </w:r>
                            </w:p>
                            <w:p w14:paraId="2AA9AA38" w14:textId="77777777" w:rsidR="001E20A8" w:rsidRPr="00D91D5C" w:rsidRDefault="001E20A8" w:rsidP="001E20A8">
                              <w:pPr>
                                <w:tabs>
                                  <w:tab w:val="right" w:leader="underscore" w:pos="3576"/>
                                </w:tabs>
                                <w:spacing w:before="120" w:after="360"/>
                                <w:rPr>
                                  <w:rFonts w:cs="David"/>
                                  <w:b/>
                                  <w:bCs/>
                                </w:rPr>
                              </w:pP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>חתימה:</w:t>
                              </w:r>
                              <w:r w:rsidRPr="00D91D5C">
                                <w:rPr>
                                  <w:rFonts w:cs="David" w:hint="cs"/>
                                  <w:b/>
                                  <w:bCs/>
                                  <w:rtl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11AE3E" id="_x0000_s1035" style="width:192.9pt;height:89.55pt;mso-position-horizontal-relative:char;mso-position-vertical-relative:line" coordsize="24497,11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">
                <v:shape id="Text Box 11" o:spid="_x0000_s1036" type="#_x0000_t202" style="position:absolute;width:24479;height:3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" fillcolor="#d9d9d9" strokeweight=".5pt">
                  <v:textbox>
                    <w:txbxContent>
                      <w:p w14:paraId="17B0DE24" w14:textId="65ED93CA" w:rsidR="001E20A8" w:rsidRPr="00D91D5C" w:rsidRDefault="001E20A8" w:rsidP="001E20A8">
                        <w:pPr>
                          <w:spacing w:before="80"/>
                          <w:jc w:val="center"/>
                          <w:rPr>
                            <w:rFonts w:cs="David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cs="David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ראש צוות</w:t>
                        </w:r>
                        <w:r w:rsidR="008E5497">
                          <w:rPr>
                            <w:rFonts w:cs="David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מכני</w:t>
                        </w:r>
                      </w:p>
                    </w:txbxContent>
                  </v:textbox>
                </v:shape>
                <v:shape id="Text Box 12" o:spid="_x0000_s1037" type="#_x0000_t202" style="position:absolute;top:3409;width:24497;height:7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" fillcolor="window" strokeweight=".5pt">
                  <v:textbox>
                    <w:txbxContent>
                      <w:p w14:paraId="71E649C9" w14:textId="77777777" w:rsidR="001E20A8" w:rsidRPr="00D91D5C" w:rsidRDefault="001E20A8" w:rsidP="001E20A8">
                        <w:pPr>
                          <w:tabs>
                            <w:tab w:val="right" w:leader="underscore" w:pos="3576"/>
                          </w:tabs>
                          <w:spacing w:before="120" w:after="360"/>
                          <w:rPr>
                            <w:rFonts w:cs="David"/>
                            <w:b/>
                            <w:bCs/>
                            <w:rtl/>
                          </w:rPr>
                        </w:pP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>שם + משפחה:</w:t>
                        </w: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ab/>
                        </w:r>
                      </w:p>
                      <w:p w14:paraId="2AA9AA38" w14:textId="77777777" w:rsidR="001E20A8" w:rsidRPr="00D91D5C" w:rsidRDefault="001E20A8" w:rsidP="001E20A8">
                        <w:pPr>
                          <w:tabs>
                            <w:tab w:val="right" w:leader="underscore" w:pos="3576"/>
                          </w:tabs>
                          <w:spacing w:before="120" w:after="360"/>
                          <w:rPr>
                            <w:rFonts w:cs="David"/>
                            <w:b/>
                            <w:bCs/>
                          </w:rPr>
                        </w:pP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>חתימה:</w:t>
                        </w:r>
                        <w:r w:rsidRPr="00D91D5C">
                          <w:rPr>
                            <w:rFonts w:cs="David" w:hint="cs"/>
                            <w:b/>
                            <w:bCs/>
                            <w:rtl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  <w10:anchorlock/>
              </v:group>
            </w:pict>
          </mc:Fallback>
        </mc:AlternateContent>
      </w:r>
    </w:p>
    <w:sectPr w:rsidR="00136957" w:rsidRPr="008E5497" w:rsidSect="00322C1A">
      <w:headerReference w:type="default" r:id="rId8"/>
      <w:footerReference w:type="even" r:id="rId9"/>
      <w:footerReference w:type="default" r:id="rId10"/>
      <w:headerReference w:type="first" r:id="rId11"/>
      <w:pgSz w:w="11906" w:h="16838" w:code="9"/>
      <w:pgMar w:top="1701" w:right="1134" w:bottom="992" w:left="1134" w:header="0" w:footer="3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4883AE" w14:textId="77777777" w:rsidR="008666CF" w:rsidRDefault="008666CF">
      <w:r>
        <w:separator/>
      </w:r>
    </w:p>
  </w:endnote>
  <w:endnote w:type="continuationSeparator" w:id="0">
    <w:p w14:paraId="696DDCB7" w14:textId="77777777" w:rsidR="008666CF" w:rsidRDefault="00866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179786" w14:textId="77777777" w:rsidR="0046240E" w:rsidRDefault="00F07400">
    <w:pPr>
      <w:pStyle w:val="a5"/>
      <w:framePr w:wrap="around" w:vAnchor="text" w:hAnchor="text" w:xAlign="center" w:y="1"/>
      <w:rPr>
        <w:rStyle w:val="a7"/>
      </w:rPr>
    </w:pPr>
    <w:r>
      <w:rPr>
        <w:rStyle w:val="a7"/>
        <w:rtl/>
      </w:rPr>
      <w:fldChar w:fldCharType="begin"/>
    </w:r>
    <w:r w:rsidR="0046240E"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46240E">
      <w:rPr>
        <w:rStyle w:val="a7"/>
        <w:noProof/>
        <w:rtl/>
      </w:rPr>
      <w:t>2</w:t>
    </w:r>
    <w:r>
      <w:rPr>
        <w:rStyle w:val="a7"/>
        <w:rtl/>
      </w:rPr>
      <w:fldChar w:fldCharType="end"/>
    </w:r>
  </w:p>
  <w:p w14:paraId="281CCEFE" w14:textId="77777777" w:rsidR="0046240E" w:rsidRDefault="0046240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52951" w14:textId="77777777" w:rsidR="00EA4E61" w:rsidRDefault="005A5BE1" w:rsidP="00A671DD">
    <w:pPr>
      <w:pStyle w:val="a5"/>
      <w:tabs>
        <w:tab w:val="clear" w:pos="4153"/>
        <w:tab w:val="clear" w:pos="8306"/>
      </w:tabs>
      <w:jc w:val="both"/>
    </w:pPr>
    <w:r>
      <w:rPr>
        <w:sz w:val="20"/>
        <w:szCs w:val="20"/>
      </w:rPr>
      <w:t>©</w:t>
    </w:r>
    <w:r>
      <w:rPr>
        <w:rFonts w:hint="cs"/>
        <w:sz w:val="20"/>
        <w:szCs w:val="20"/>
        <w:rtl/>
      </w:rPr>
      <w:t xml:space="preserve"> </w:t>
    </w:r>
    <w:r w:rsidR="00EA4E61">
      <w:rPr>
        <w:sz w:val="20"/>
        <w:szCs w:val="20"/>
        <w:rtl/>
      </w:rPr>
      <w:t>כל</w:t>
    </w:r>
    <w:r w:rsidR="00EA4E61">
      <w:rPr>
        <w:sz w:val="20"/>
        <w:szCs w:val="20"/>
      </w:rPr>
      <w:t xml:space="preserve"> </w:t>
    </w:r>
    <w:r w:rsidR="00EA4E61">
      <w:rPr>
        <w:sz w:val="20"/>
        <w:szCs w:val="20"/>
        <w:rtl/>
      </w:rPr>
      <w:t>הזכויות</w:t>
    </w:r>
    <w:r w:rsidR="00EA4E61">
      <w:rPr>
        <w:sz w:val="20"/>
        <w:szCs w:val="20"/>
      </w:rPr>
      <w:t xml:space="preserve"> </w:t>
    </w:r>
    <w:r w:rsidR="00EA4E61">
      <w:rPr>
        <w:sz w:val="20"/>
        <w:szCs w:val="20"/>
        <w:rtl/>
      </w:rPr>
      <w:t>שמורות</w:t>
    </w:r>
    <w:r>
      <w:rPr>
        <w:rFonts w:hint="cs"/>
        <w:sz w:val="20"/>
        <w:szCs w:val="20"/>
        <w:rtl/>
      </w:rPr>
      <w:t xml:space="preserve"> ל-</w:t>
    </w:r>
    <w:r w:rsidR="00A671DD">
      <w:rPr>
        <w:sz w:val="20"/>
        <w:szCs w:val="20"/>
      </w:rPr>
      <w:t>IMAG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BCA4D0" w14:textId="77777777" w:rsidR="008666CF" w:rsidRDefault="008666CF">
      <w:r>
        <w:separator/>
      </w:r>
    </w:p>
  </w:footnote>
  <w:footnote w:type="continuationSeparator" w:id="0">
    <w:p w14:paraId="2BC076CB" w14:textId="77777777" w:rsidR="008666CF" w:rsidRDefault="00866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87" w:type="dxa"/>
      <w:jc w:val="center"/>
      <w:tblLayout w:type="fixed"/>
      <w:tblLook w:val="04A0" w:firstRow="1" w:lastRow="0" w:firstColumn="1" w:lastColumn="0" w:noHBand="0" w:noVBand="1"/>
    </w:tblPr>
    <w:tblGrid>
      <w:gridCol w:w="842"/>
      <w:gridCol w:w="1082"/>
      <w:gridCol w:w="467"/>
      <w:gridCol w:w="253"/>
      <w:gridCol w:w="1424"/>
      <w:gridCol w:w="3568"/>
      <w:gridCol w:w="2551"/>
    </w:tblGrid>
    <w:tr w:rsidR="0046240E" w:rsidRPr="002E4B71" w14:paraId="269B6CBE" w14:textId="77777777" w:rsidTr="00D4632E">
      <w:trPr>
        <w:trHeight w:val="1665"/>
        <w:jc w:val="center"/>
      </w:trPr>
      <w:tc>
        <w:tcPr>
          <w:tcW w:w="2391" w:type="dxa"/>
          <w:gridSpan w:val="3"/>
          <w:tcBorders>
            <w:bottom w:val="single" w:sz="12" w:space="0" w:color="auto"/>
          </w:tcBorders>
          <w:vAlign w:val="center"/>
          <w:hideMark/>
        </w:tcPr>
        <w:p w14:paraId="1EC54C2D" w14:textId="77777777" w:rsidR="0046240E" w:rsidRPr="002E4B71" w:rsidRDefault="00A671DD" w:rsidP="00777A76">
          <w:pPr>
            <w:bidi w:val="0"/>
            <w:rPr>
              <w:rFonts w:asciiTheme="minorHAnsi" w:hAnsiTheme="minorHAnsi" w:cs="David"/>
              <w:b/>
              <w:bCs/>
              <w:noProof/>
              <w:lang w:eastAsia="he-IL"/>
            </w:rPr>
          </w:pPr>
          <w:r w:rsidRPr="002E4B71">
            <w:rPr>
              <w:rFonts w:asciiTheme="minorHAnsi" w:hAnsiTheme="minorHAnsi" w:cs="David"/>
              <w:b/>
              <w:bCs/>
              <w:noProof/>
            </w:rPr>
            <w:drawing>
              <wp:anchor distT="0" distB="0" distL="114300" distR="114300" simplePos="0" relativeHeight="251656192" behindDoc="0" locked="0" layoutInCell="1" allowOverlap="1" wp14:anchorId="05F480F0" wp14:editId="10031D67">
                <wp:simplePos x="0" y="0"/>
                <wp:positionH relativeFrom="margin">
                  <wp:posOffset>-204470</wp:posOffset>
                </wp:positionH>
                <wp:positionV relativeFrom="page">
                  <wp:posOffset>238125</wp:posOffset>
                </wp:positionV>
                <wp:extent cx="1979930" cy="723900"/>
                <wp:effectExtent l="0" t="0" r="1270" b="0"/>
                <wp:wrapNone/>
                <wp:docPr id="2" name="תמונה 2" descr="\\Ieod-server\imag\שיווק וקידום מכירות\לוגו\IMAG H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Ieod-server\imag\שיווק וקידום מכירות\לוגו\IMAG Heb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993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45" w:type="dxa"/>
          <w:gridSpan w:val="3"/>
          <w:tcBorders>
            <w:bottom w:val="single" w:sz="12" w:space="0" w:color="auto"/>
          </w:tcBorders>
          <w:vAlign w:val="center"/>
        </w:tcPr>
        <w:p w14:paraId="12080A4E" w14:textId="77777777" w:rsidR="00D4632E" w:rsidRPr="002E4B71" w:rsidRDefault="00D4632E" w:rsidP="00D4632E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14:paraId="59800F67" w14:textId="77777777" w:rsidR="00D4632E" w:rsidRPr="002E4B71" w:rsidRDefault="00D4632E" w:rsidP="00D4632E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14:paraId="20DBBDAF" w14:textId="77777777" w:rsidR="0046240E" w:rsidRPr="002E4B71" w:rsidRDefault="0046240E" w:rsidP="00D4632E">
          <w:pPr>
            <w:bidi w:val="0"/>
            <w:jc w:val="center"/>
            <w:rPr>
              <w:rFonts w:asciiTheme="minorHAnsi" w:hAnsiTheme="minorHAnsi" w:cs="David"/>
              <w:b/>
              <w:bCs/>
              <w:noProof/>
              <w:rtl/>
            </w:rPr>
          </w:pPr>
        </w:p>
      </w:tc>
      <w:tc>
        <w:tcPr>
          <w:tcW w:w="2551" w:type="dxa"/>
          <w:tcBorders>
            <w:bottom w:val="single" w:sz="12" w:space="0" w:color="auto"/>
          </w:tcBorders>
          <w:vAlign w:val="center"/>
        </w:tcPr>
        <w:p w14:paraId="29089F31" w14:textId="77777777" w:rsidR="00EA4E61" w:rsidRPr="002E4B71" w:rsidRDefault="00EA4E61" w:rsidP="00777A76">
          <w:pPr>
            <w:rPr>
              <w:rFonts w:asciiTheme="minorHAnsi" w:hAnsiTheme="minorHAnsi" w:cs="David"/>
              <w:noProof/>
              <w:position w:val="-30"/>
              <w:sz w:val="18"/>
              <w:rtl/>
              <w:lang w:eastAsia="he-IL"/>
            </w:rPr>
          </w:pPr>
        </w:p>
        <w:p w14:paraId="4ACFF29E" w14:textId="77777777" w:rsidR="0046240E" w:rsidRPr="002E4B71" w:rsidRDefault="00D4632E" w:rsidP="00777A76">
          <w:pPr>
            <w:rPr>
              <w:rFonts w:asciiTheme="minorHAnsi" w:hAnsiTheme="minorHAnsi" w:cs="David"/>
              <w:noProof/>
              <w:position w:val="-30"/>
              <w:sz w:val="18"/>
              <w:lang w:eastAsia="he-IL"/>
            </w:rPr>
          </w:pPr>
          <w:r w:rsidRPr="002E4B71">
            <w:rPr>
              <w:rFonts w:asciiTheme="minorHAnsi" w:hAnsiTheme="minorHAnsi" w:cs="David"/>
              <w:noProof/>
            </w:rPr>
            <w:drawing>
              <wp:inline distT="0" distB="0" distL="0" distR="0" wp14:anchorId="628BC452" wp14:editId="26F757B4">
                <wp:extent cx="1318260" cy="483870"/>
                <wp:effectExtent l="0" t="0" r="0" b="0"/>
                <wp:docPr id="5" name="Picture 21" descr="C:\Documents and Settings\eyal\Desktop\Pictur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Documents and Settings\eyal\Desktop\Pictur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6240E" w:rsidRPr="002E4B71" w14:paraId="73124D9F" w14:textId="77777777" w:rsidTr="00D4632E">
      <w:trPr>
        <w:trHeight w:hRule="exact" w:val="400"/>
        <w:jc w:val="center"/>
      </w:trPr>
      <w:tc>
        <w:tcPr>
          <w:tcW w:w="4068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3A78A98" w14:textId="77777777" w:rsidR="0046240E" w:rsidRPr="002E4B71" w:rsidRDefault="00D4632E" w:rsidP="00D4632E">
          <w:pPr>
            <w:jc w:val="center"/>
            <w:rPr>
              <w:rFonts w:asciiTheme="minorHAnsi" w:hAnsiTheme="minorHAnsi" w:cs="David"/>
              <w:b/>
              <w:bCs/>
              <w:caps/>
              <w:position w:val="-18"/>
              <w:rtl/>
              <w:lang w:eastAsia="he-IL"/>
            </w:rPr>
          </w:pPr>
          <w:r w:rsidRPr="002E4B71">
            <w:rPr>
              <w:rFonts w:asciiTheme="minorHAnsi" w:hAnsiTheme="minorHAnsi" w:cs="David"/>
              <w:b/>
              <w:bCs/>
              <w:caps/>
              <w:position w:val="-30"/>
            </w:rPr>
            <w:t>Documented Format</w:t>
          </w:r>
        </w:p>
      </w:tc>
      <w:tc>
        <w:tcPr>
          <w:tcW w:w="611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D7CAD54" w14:textId="77777777" w:rsidR="0046240E" w:rsidRPr="002E4B71" w:rsidRDefault="00081295" w:rsidP="00D4632E">
          <w:pPr>
            <w:jc w:val="center"/>
            <w:rPr>
              <w:rFonts w:asciiTheme="minorHAnsi" w:hAnsiTheme="minorHAnsi" w:cs="David"/>
              <w:b/>
              <w:bCs/>
              <w:position w:val="-16"/>
              <w:sz w:val="18"/>
              <w:lang w:eastAsia="he-IL"/>
            </w:rPr>
          </w:pPr>
          <w:r w:rsidRPr="002E4B71">
            <w:rPr>
              <w:rFonts w:asciiTheme="minorHAnsi" w:hAnsiTheme="minorHAnsi" w:cs="David"/>
              <w:b/>
              <w:bCs/>
              <w:position w:val="-30"/>
              <w:sz w:val="18"/>
              <w:rtl/>
            </w:rPr>
            <w:t>טופס</w:t>
          </w:r>
          <w:r w:rsidR="0046240E" w:rsidRPr="002E4B71">
            <w:rPr>
              <w:rFonts w:asciiTheme="minorHAnsi" w:hAnsiTheme="minorHAnsi" w:cs="David"/>
              <w:b/>
              <w:bCs/>
              <w:position w:val="-30"/>
              <w:sz w:val="18"/>
              <w:rtl/>
            </w:rPr>
            <w:t xml:space="preserve"> </w:t>
          </w:r>
        </w:p>
      </w:tc>
    </w:tr>
    <w:tr w:rsidR="00081295" w:rsidRPr="002E4B71" w14:paraId="52BCC24E" w14:textId="77777777" w:rsidTr="005A5BE1">
      <w:trPr>
        <w:cantSplit/>
        <w:trHeight w:val="452"/>
        <w:jc w:val="center"/>
      </w:trPr>
      <w:tc>
        <w:tcPr>
          <w:tcW w:w="84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38D25C" w14:textId="77777777" w:rsidR="00081295" w:rsidRPr="002E4B71" w:rsidRDefault="00081295" w:rsidP="00081295">
          <w:pPr>
            <w:jc w:val="center"/>
            <w:rPr>
              <w:rFonts w:asciiTheme="minorHAnsi" w:hAnsiTheme="minorHAnsi" w:cs="David"/>
              <w:szCs w:val="18"/>
              <w:rtl/>
              <w:lang w:eastAsia="he-IL"/>
            </w:rPr>
          </w:pPr>
          <w:r w:rsidRPr="002E4B71">
            <w:rPr>
              <w:rFonts w:asciiTheme="minorHAnsi" w:hAnsiTheme="minorHAnsi" w:cs="David"/>
            </w:rPr>
            <w:t>Page</w:t>
          </w:r>
        </w:p>
      </w:tc>
      <w:tc>
        <w:tcPr>
          <w:tcW w:w="108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EEAE82B" w14:textId="77777777" w:rsidR="00081295" w:rsidRPr="002E4B71" w:rsidRDefault="00081295" w:rsidP="00081295">
          <w:pPr>
            <w:bidi w:val="0"/>
            <w:jc w:val="center"/>
            <w:rPr>
              <w:rFonts w:asciiTheme="minorHAnsi" w:hAnsiTheme="minorHAnsi" w:cs="David"/>
              <w:lang w:eastAsia="he-IL"/>
            </w:rPr>
          </w:pPr>
          <w:r w:rsidRPr="002E4B71">
            <w:rPr>
              <w:rFonts w:asciiTheme="minorHAnsi" w:hAnsiTheme="minorHAnsi" w:cs="David"/>
            </w:rPr>
            <w:fldChar w:fldCharType="begin"/>
          </w:r>
          <w:r w:rsidRPr="002E4B71">
            <w:rPr>
              <w:rFonts w:asciiTheme="minorHAnsi" w:hAnsiTheme="minorHAnsi" w:cs="David"/>
            </w:rPr>
            <w:instrText xml:space="preserve"> PAGE </w:instrText>
          </w:r>
          <w:r w:rsidRPr="002E4B71">
            <w:rPr>
              <w:rFonts w:asciiTheme="minorHAnsi" w:hAnsiTheme="minorHAnsi" w:cs="David"/>
            </w:rPr>
            <w:fldChar w:fldCharType="separate"/>
          </w:r>
          <w:r w:rsidR="001723FF">
            <w:rPr>
              <w:rFonts w:asciiTheme="minorHAnsi" w:hAnsiTheme="minorHAnsi" w:cs="David"/>
              <w:noProof/>
            </w:rPr>
            <w:t>2</w:t>
          </w:r>
          <w:r w:rsidRPr="002E4B71">
            <w:rPr>
              <w:rFonts w:asciiTheme="minorHAnsi" w:hAnsiTheme="minorHAnsi" w:cs="David"/>
              <w:noProof/>
            </w:rPr>
            <w:fldChar w:fldCharType="end"/>
          </w:r>
          <w:r w:rsidRPr="002E4B71">
            <w:rPr>
              <w:rFonts w:asciiTheme="minorHAnsi" w:hAnsiTheme="minorHAnsi" w:cs="David"/>
            </w:rPr>
            <w:t xml:space="preserve"> of </w:t>
          </w:r>
          <w:r w:rsidR="00BB7331" w:rsidRPr="002E4B71">
            <w:rPr>
              <w:rFonts w:asciiTheme="minorHAnsi" w:hAnsiTheme="minorHAnsi" w:cs="David"/>
            </w:rPr>
            <w:fldChar w:fldCharType="begin"/>
          </w:r>
          <w:r w:rsidR="00BB7331" w:rsidRPr="002E4B71">
            <w:rPr>
              <w:rFonts w:asciiTheme="minorHAnsi" w:hAnsiTheme="minorHAnsi" w:cs="David"/>
            </w:rPr>
            <w:instrText xml:space="preserve"> NUMPAGES  </w:instrText>
          </w:r>
          <w:r w:rsidR="00BB7331" w:rsidRPr="002E4B71">
            <w:rPr>
              <w:rFonts w:asciiTheme="minorHAnsi" w:hAnsiTheme="minorHAnsi" w:cs="David"/>
            </w:rPr>
            <w:fldChar w:fldCharType="separate"/>
          </w:r>
          <w:r w:rsidR="001723FF">
            <w:rPr>
              <w:rFonts w:asciiTheme="minorHAnsi" w:hAnsiTheme="minorHAnsi" w:cs="David"/>
              <w:noProof/>
            </w:rPr>
            <w:t>2</w:t>
          </w:r>
          <w:r w:rsidR="00BB7331" w:rsidRPr="002E4B71">
            <w:rPr>
              <w:rFonts w:asciiTheme="minorHAnsi" w:hAnsiTheme="minorHAnsi" w:cs="David"/>
              <w:noProof/>
            </w:rPr>
            <w:fldChar w:fldCharType="end"/>
          </w:r>
        </w:p>
      </w:tc>
      <w:tc>
        <w:tcPr>
          <w:tcW w:w="720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4D97DCE" w14:textId="77777777" w:rsidR="00081295" w:rsidRPr="002E4B71" w:rsidRDefault="00081295" w:rsidP="00081295">
          <w:pPr>
            <w:jc w:val="center"/>
            <w:rPr>
              <w:rFonts w:asciiTheme="minorHAnsi" w:hAnsiTheme="minorHAnsi" w:cs="David"/>
              <w:szCs w:val="14"/>
              <w:lang w:eastAsia="he-IL"/>
            </w:rPr>
          </w:pPr>
          <w:r w:rsidRPr="002E4B71">
            <w:rPr>
              <w:rFonts w:asciiTheme="minorHAnsi" w:hAnsiTheme="minorHAnsi" w:cs="David"/>
              <w:rtl/>
            </w:rPr>
            <w:t>דף</w:t>
          </w:r>
        </w:p>
      </w:tc>
      <w:tc>
        <w:tcPr>
          <w:tcW w:w="754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13E81E" w14:textId="04929220" w:rsidR="0083161D" w:rsidRPr="002E4B71" w:rsidRDefault="00B85DB5" w:rsidP="00901ED2">
          <w:pPr>
            <w:tabs>
              <w:tab w:val="left" w:pos="567"/>
              <w:tab w:val="left" w:pos="1134"/>
              <w:tab w:val="left" w:pos="1701"/>
            </w:tabs>
            <w:jc w:val="center"/>
            <w:rPr>
              <w:rFonts w:asciiTheme="minorHAnsi" w:hAnsiTheme="minorHAnsi" w:cs="David"/>
              <w:b/>
              <w:bCs/>
              <w:sz w:val="36"/>
              <w:szCs w:val="36"/>
              <w:rtl/>
            </w:rPr>
          </w:pPr>
          <w:r w:rsidRPr="002E4B71">
            <w:rPr>
              <w:rFonts w:asciiTheme="minorHAnsi" w:hAnsiTheme="minorHAnsi" w:cs="David"/>
              <w:b/>
              <w:bCs/>
              <w:sz w:val="36"/>
              <w:szCs w:val="36"/>
              <w:rtl/>
            </w:rPr>
            <w:t>דו</w:t>
          </w:r>
          <w:r w:rsidR="00634A93">
            <w:rPr>
              <w:rFonts w:asciiTheme="minorHAnsi" w:hAnsiTheme="minorHAnsi" w:cs="David" w:hint="cs"/>
              <w:b/>
              <w:bCs/>
              <w:sz w:val="36"/>
              <w:szCs w:val="36"/>
              <w:rtl/>
            </w:rPr>
            <w:t>"</w:t>
          </w:r>
          <w:r w:rsidRPr="002E4B71">
            <w:rPr>
              <w:rFonts w:asciiTheme="minorHAnsi" w:hAnsiTheme="minorHAnsi" w:cs="David"/>
              <w:b/>
              <w:bCs/>
              <w:sz w:val="36"/>
              <w:szCs w:val="36"/>
              <w:rtl/>
            </w:rPr>
            <w:t>ח זיכוי מטרות עומק</w:t>
          </w:r>
          <w:r w:rsidR="00901ED2">
            <w:rPr>
              <w:rFonts w:asciiTheme="minorHAnsi" w:hAnsiTheme="minorHAnsi" w:cs="David" w:hint="cs"/>
              <w:b/>
              <w:bCs/>
              <w:sz w:val="36"/>
              <w:szCs w:val="36"/>
              <w:rtl/>
            </w:rPr>
            <w:t xml:space="preserve"> / פיזור</w:t>
          </w:r>
        </w:p>
      </w:tc>
    </w:tr>
    <w:tr w:rsidR="0046240E" w:rsidRPr="002E4B71" w14:paraId="5D09CC05" w14:textId="77777777" w:rsidTr="00634A93">
      <w:trPr>
        <w:cantSplit/>
        <w:trHeight w:val="402"/>
        <w:jc w:val="center"/>
      </w:trPr>
      <w:tc>
        <w:tcPr>
          <w:tcW w:w="264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  <w:hideMark/>
        </w:tcPr>
        <w:p w14:paraId="2E770A78" w14:textId="77777777" w:rsidR="0046240E" w:rsidRPr="002E4B71" w:rsidRDefault="00A671DD" w:rsidP="00B85DB5">
          <w:pPr>
            <w:bidi w:val="0"/>
            <w:jc w:val="center"/>
            <w:rPr>
              <w:rFonts w:asciiTheme="minorHAnsi" w:hAnsiTheme="minorHAnsi" w:cs="David"/>
            </w:rPr>
          </w:pPr>
          <w:r w:rsidRPr="002E4B71">
            <w:rPr>
              <w:rFonts w:asciiTheme="minorHAnsi" w:hAnsiTheme="minorHAnsi" w:cs="David"/>
            </w:rPr>
            <w:t xml:space="preserve"> </w:t>
          </w:r>
          <w:r w:rsidR="00634A93">
            <w:rPr>
              <w:rFonts w:asciiTheme="minorHAnsi" w:hAnsiTheme="minorHAnsi" w:cs="David"/>
            </w:rPr>
            <w:t>SOP 09-011</w:t>
          </w:r>
        </w:p>
      </w:tc>
      <w:tc>
        <w:tcPr>
          <w:tcW w:w="7543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7D97928" w14:textId="77777777" w:rsidR="0046240E" w:rsidRPr="002E4B71" w:rsidRDefault="0046240E">
          <w:pPr>
            <w:overflowPunct/>
            <w:autoSpaceDE/>
            <w:autoSpaceDN/>
            <w:bidi w:val="0"/>
            <w:adjustRightInd/>
            <w:rPr>
              <w:rFonts w:asciiTheme="minorHAnsi" w:hAnsiTheme="minorHAnsi" w:cs="David"/>
              <w:lang w:eastAsia="he-IL"/>
            </w:rPr>
          </w:pPr>
        </w:p>
      </w:tc>
    </w:tr>
    <w:tr w:rsidR="00634A93" w:rsidRPr="002E4B71" w14:paraId="4DBFD2CE" w14:textId="77777777" w:rsidTr="00634A93">
      <w:trPr>
        <w:cantSplit/>
        <w:trHeight w:val="402"/>
        <w:jc w:val="center"/>
      </w:trPr>
      <w:tc>
        <w:tcPr>
          <w:tcW w:w="264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5BE4C983" w14:textId="550D9AB8" w:rsidR="00634A93" w:rsidRPr="002E4B71" w:rsidRDefault="00901ED2" w:rsidP="00B85DB5">
          <w:pPr>
            <w:bidi w:val="0"/>
            <w:jc w:val="center"/>
            <w:rPr>
              <w:rFonts w:asciiTheme="minorHAnsi" w:hAnsiTheme="minorHAnsi" w:cs="David"/>
            </w:rPr>
          </w:pPr>
          <w:r>
            <w:rPr>
              <w:rFonts w:asciiTheme="minorHAnsi" w:hAnsiTheme="minorHAnsi" w:cs="David"/>
            </w:rPr>
            <w:t>21</w:t>
          </w:r>
          <w:r w:rsidR="00634A93">
            <w:rPr>
              <w:rFonts w:asciiTheme="minorHAnsi" w:hAnsiTheme="minorHAnsi" w:cs="David"/>
            </w:rPr>
            <w:t>/</w:t>
          </w:r>
          <w:r>
            <w:rPr>
              <w:rFonts w:asciiTheme="minorHAnsi" w:hAnsiTheme="minorHAnsi" w:cs="David"/>
            </w:rPr>
            <w:t>04</w:t>
          </w:r>
          <w:r w:rsidR="00634A93">
            <w:rPr>
              <w:rFonts w:asciiTheme="minorHAnsi" w:hAnsiTheme="minorHAnsi" w:cs="David"/>
            </w:rPr>
            <w:t>/</w:t>
          </w:r>
          <w:r>
            <w:rPr>
              <w:rFonts w:asciiTheme="minorHAnsi" w:hAnsiTheme="minorHAnsi" w:cs="David"/>
            </w:rPr>
            <w:t>20</w:t>
          </w:r>
        </w:p>
      </w:tc>
      <w:tc>
        <w:tcPr>
          <w:tcW w:w="7543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3137D6E" w14:textId="7A4308F1" w:rsidR="00634A93" w:rsidRPr="002E4B71" w:rsidRDefault="00634A93" w:rsidP="00634A93">
          <w:pPr>
            <w:overflowPunct/>
            <w:autoSpaceDE/>
            <w:autoSpaceDN/>
            <w:bidi w:val="0"/>
            <w:adjustRightInd/>
            <w:jc w:val="center"/>
            <w:rPr>
              <w:rFonts w:asciiTheme="minorHAnsi" w:hAnsiTheme="minorHAnsi" w:cs="David"/>
              <w:lang w:eastAsia="he-IL"/>
            </w:rPr>
          </w:pPr>
        </w:p>
      </w:tc>
    </w:tr>
  </w:tbl>
  <w:p w14:paraId="53070DC3" w14:textId="77777777" w:rsidR="0046240E" w:rsidRPr="002E4B71" w:rsidRDefault="0046240E" w:rsidP="006F2408">
    <w:pPr>
      <w:bidi w:val="0"/>
      <w:rPr>
        <w:rFonts w:asciiTheme="minorHAnsi" w:hAnsiTheme="minorHAnsi" w:cs="David"/>
        <w:b/>
        <w:bCs/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5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775"/>
      <w:gridCol w:w="1059"/>
      <w:gridCol w:w="810"/>
      <w:gridCol w:w="2388"/>
      <w:gridCol w:w="5033"/>
    </w:tblGrid>
    <w:tr w:rsidR="0046240E" w14:paraId="0E030EA6" w14:textId="77777777" w:rsidTr="00040613">
      <w:trPr>
        <w:trHeight w:hRule="exact" w:val="1530"/>
        <w:jc w:val="center"/>
      </w:trPr>
      <w:tc>
        <w:tcPr>
          <w:tcW w:w="10065" w:type="dxa"/>
          <w:gridSpan w:val="5"/>
          <w:vAlign w:val="center"/>
        </w:tcPr>
        <w:p w14:paraId="43EC8108" w14:textId="77777777" w:rsidR="0046240E" w:rsidRDefault="0046240E" w:rsidP="00040613">
          <w:pPr>
            <w:bidi w:val="0"/>
            <w:jc w:val="center"/>
            <w:rPr>
              <w:b/>
              <w:bCs/>
              <w:noProof/>
            </w:rPr>
          </w:pPr>
          <w:r>
            <w:rPr>
              <w:b/>
              <w:bCs/>
              <w:color w:val="808080"/>
              <w:sz w:val="40"/>
              <w:szCs w:val="40"/>
            </w:rPr>
            <w:t xml:space="preserve">    </w:t>
          </w:r>
        </w:p>
        <w:p w14:paraId="631EF8F4" w14:textId="77777777" w:rsidR="0046240E" w:rsidRPr="002440B4" w:rsidRDefault="0046240E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58240" behindDoc="0" locked="0" layoutInCell="1" allowOverlap="1" wp14:anchorId="79EC6D07" wp14:editId="7E1FA12C">
                <wp:simplePos x="0" y="0"/>
                <wp:positionH relativeFrom="margin">
                  <wp:posOffset>5389245</wp:posOffset>
                </wp:positionH>
                <wp:positionV relativeFrom="margin">
                  <wp:posOffset>190500</wp:posOffset>
                </wp:positionV>
                <wp:extent cx="622300" cy="685800"/>
                <wp:effectExtent l="19050" t="0" r="6350" b="0"/>
                <wp:wrapSquare wrapText="bothSides"/>
                <wp:docPr id="6" name="Picture 1" descr="להורדת הסמל לחץ כאן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להורדת הסמל לחץ כאן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230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59264" behindDoc="0" locked="0" layoutInCell="1" allowOverlap="1" wp14:anchorId="1E770A1A" wp14:editId="57CB3753">
                <wp:simplePos x="0" y="0"/>
                <wp:positionH relativeFrom="column">
                  <wp:posOffset>-1320165</wp:posOffset>
                </wp:positionH>
                <wp:positionV relativeFrom="paragraph">
                  <wp:posOffset>-163195</wp:posOffset>
                </wp:positionV>
                <wp:extent cx="1200150" cy="933450"/>
                <wp:effectExtent l="19050" t="0" r="0" b="0"/>
                <wp:wrapSquare wrapText="bothSides"/>
                <wp:docPr id="1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t="6400" r="4545" b="152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36419BCE" w14:textId="77777777" w:rsidR="0046240E" w:rsidRDefault="00EA4E61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16479E" wp14:editId="33C6316C">
                    <wp:simplePos x="0" y="0"/>
                    <wp:positionH relativeFrom="margin">
                      <wp:posOffset>1267460</wp:posOffset>
                    </wp:positionH>
                    <wp:positionV relativeFrom="margin">
                      <wp:posOffset>453390</wp:posOffset>
                    </wp:positionV>
                    <wp:extent cx="3919855" cy="383540"/>
                    <wp:effectExtent l="635" t="0" r="3810" b="1270"/>
                    <wp:wrapNone/>
                    <wp:docPr id="1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19855" cy="383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EB69FA" w14:textId="77777777" w:rsidR="0046240E" w:rsidRPr="002440B4" w:rsidRDefault="0046240E" w:rsidP="006F2408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808080"/>
                                    <w:sz w:val="40"/>
                                    <w:szCs w:val="40"/>
                                  </w:rPr>
                                  <w:t>I.E.O.D Engineering Ltd.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6FD74B9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5" type="#_x0000_t202" style="position:absolute;left:0;text-align:left;margin-left:99.8pt;margin-top:35.7pt;width:308.65pt;height:30.2pt;z-index:251660288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" stroked="f">
                    <v:textbox style="mso-fit-shape-to-text:t">
                      <w:txbxContent>
                        <w:p w:rsidR="0046240E" w:rsidRPr="002440B4" w:rsidRDefault="0046240E" w:rsidP="006F2408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808080"/>
                              <w:sz w:val="40"/>
                              <w:szCs w:val="40"/>
                            </w:rPr>
                            <w:t>I.E.O.D Engineering Ltd.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</w:tr>
    <w:tr w:rsidR="0046240E" w14:paraId="1C8BACD7" w14:textId="77777777" w:rsidTr="00040613">
      <w:trPr>
        <w:trHeight w:hRule="exact" w:val="400"/>
        <w:jc w:val="center"/>
      </w:trPr>
      <w:tc>
        <w:tcPr>
          <w:tcW w:w="5032" w:type="dxa"/>
          <w:gridSpan w:val="4"/>
          <w:vAlign w:val="center"/>
        </w:tcPr>
        <w:p w14:paraId="26559D7E" w14:textId="77777777" w:rsidR="0046240E" w:rsidRDefault="0046240E" w:rsidP="00040613">
          <w:pPr>
            <w:jc w:val="center"/>
            <w:rPr>
              <w:caps/>
              <w:position w:val="-18"/>
              <w:rtl/>
            </w:rPr>
          </w:pPr>
          <w:proofErr w:type="gramStart"/>
          <w:r>
            <w:rPr>
              <w:rFonts w:ascii="Century Gothic" w:hAnsi="Century Gothic"/>
              <w:caps/>
              <w:position w:val="-30"/>
            </w:rPr>
            <w:t>Quality  Procedure</w:t>
          </w:r>
          <w:proofErr w:type="gramEnd"/>
        </w:p>
      </w:tc>
      <w:tc>
        <w:tcPr>
          <w:tcW w:w="5033" w:type="dxa"/>
          <w:vAlign w:val="center"/>
        </w:tcPr>
        <w:p w14:paraId="3D87C48A" w14:textId="77777777" w:rsidR="0046240E" w:rsidRDefault="0046240E" w:rsidP="00040613">
          <w:pPr>
            <w:jc w:val="center"/>
            <w:rPr>
              <w:rFonts w:cs="Levenim MT"/>
              <w:position w:val="-16"/>
              <w:sz w:val="18"/>
            </w:rPr>
          </w:pPr>
          <w:r>
            <w:rPr>
              <w:rFonts w:cs="Levenim MT"/>
              <w:position w:val="-30"/>
              <w:sz w:val="18"/>
              <w:rtl/>
            </w:rPr>
            <w:t>נוהל הבטחת איכות</w:t>
          </w:r>
        </w:p>
      </w:tc>
    </w:tr>
    <w:tr w:rsidR="0046240E" w14:paraId="35FBA012" w14:textId="77777777" w:rsidTr="00040613">
      <w:trPr>
        <w:cantSplit/>
        <w:trHeight w:hRule="exact" w:val="320"/>
        <w:jc w:val="center"/>
      </w:trPr>
      <w:tc>
        <w:tcPr>
          <w:tcW w:w="775" w:type="dxa"/>
        </w:tcPr>
        <w:p w14:paraId="35726B41" w14:textId="77777777" w:rsidR="0046240E" w:rsidRDefault="0046240E" w:rsidP="00040613">
          <w:pPr>
            <w:jc w:val="right"/>
            <w:rPr>
              <w:rFonts w:ascii="Univers" w:hAnsi="Univers" w:cs="Levenim MT"/>
              <w:szCs w:val="18"/>
            </w:rPr>
          </w:pPr>
          <w:r>
            <w:rPr>
              <w:rFonts w:ascii="Univers" w:hAnsi="Univers" w:cs="Levenim MT"/>
              <w:szCs w:val="18"/>
            </w:rPr>
            <w:t>Rev</w:t>
          </w:r>
        </w:p>
      </w:tc>
      <w:tc>
        <w:tcPr>
          <w:tcW w:w="1059" w:type="dxa"/>
        </w:tcPr>
        <w:p w14:paraId="01896A78" w14:textId="77777777" w:rsidR="0046240E" w:rsidRDefault="0046240E" w:rsidP="00040613">
          <w:pPr>
            <w:jc w:val="center"/>
          </w:pPr>
          <w:r>
            <w:rPr>
              <w:rFonts w:hint="cs"/>
              <w:rtl/>
            </w:rPr>
            <w:t>2</w:t>
          </w:r>
        </w:p>
      </w:tc>
      <w:tc>
        <w:tcPr>
          <w:tcW w:w="810" w:type="dxa"/>
        </w:tcPr>
        <w:p w14:paraId="0FC62682" w14:textId="77777777" w:rsidR="0046240E" w:rsidRDefault="0046240E" w:rsidP="00040613">
          <w:pPr>
            <w:jc w:val="both"/>
            <w:rPr>
              <w:rFonts w:cs="Levenim MT"/>
              <w:szCs w:val="14"/>
            </w:rPr>
          </w:pPr>
          <w:r>
            <w:rPr>
              <w:rFonts w:cs="Levenim MT"/>
              <w:rtl/>
            </w:rPr>
            <w:t>מהד'</w:t>
          </w:r>
        </w:p>
      </w:tc>
      <w:tc>
        <w:tcPr>
          <w:tcW w:w="7421" w:type="dxa"/>
          <w:gridSpan w:val="2"/>
          <w:vMerge w:val="restart"/>
          <w:vAlign w:val="center"/>
        </w:tcPr>
        <w:p w14:paraId="3FC00373" w14:textId="77777777" w:rsidR="0046240E" w:rsidRDefault="0046240E" w:rsidP="00040613">
          <w:pPr>
            <w:pStyle w:val="2"/>
            <w:rPr>
              <w:rFonts w:cs="Levenim MT"/>
            </w:rPr>
          </w:pPr>
        </w:p>
        <w:p w14:paraId="445116ED" w14:textId="77777777" w:rsidR="0046240E" w:rsidRPr="000836C4" w:rsidRDefault="0046240E" w:rsidP="00B7122E">
          <w:pPr>
            <w:pStyle w:val="6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Arial Unicode MS" w:eastAsia="Arial Unicode MS" w:hAnsi="Arial Unicode MS" w:cs="Arial Unicode MS"/>
              <w:b/>
              <w:bCs/>
              <w:sz w:val="32"/>
              <w:szCs w:val="32"/>
              <w:rtl/>
            </w:rPr>
          </w:pPr>
          <w:r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 xml:space="preserve">              </w:t>
          </w:r>
          <w:r w:rsidRPr="000836C4"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>בטיחות ואיכות הסביבה באזור העבודה</w:t>
          </w:r>
        </w:p>
        <w:p w14:paraId="75E95078" w14:textId="77777777" w:rsidR="0046240E" w:rsidRPr="000836C4" w:rsidRDefault="0046240E" w:rsidP="00B7122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left" w:pos="567"/>
              <w:tab w:val="left" w:pos="1418"/>
              <w:tab w:val="left" w:pos="1985"/>
              <w:tab w:val="left" w:pos="2552"/>
            </w:tabs>
            <w:jc w:val="both"/>
            <w:rPr>
              <w:rFonts w:ascii="Arial Unicode MS" w:eastAsia="Arial Unicode MS" w:hAnsi="Arial Unicode MS" w:cs="Arial Unicode MS"/>
              <w:sz w:val="20"/>
              <w:szCs w:val="20"/>
              <w:rtl/>
            </w:rPr>
          </w:pPr>
        </w:p>
        <w:p w14:paraId="12C10BA6" w14:textId="77777777" w:rsidR="0046240E" w:rsidRPr="0042691E" w:rsidRDefault="0046240E" w:rsidP="00B7122E">
          <w:pPr>
            <w:rPr>
              <w:b/>
              <w:bCs/>
              <w:sz w:val="28"/>
              <w:szCs w:val="28"/>
            </w:rPr>
          </w:pPr>
        </w:p>
        <w:p w14:paraId="12E8A31E" w14:textId="77777777" w:rsidR="0046240E" w:rsidRDefault="0046240E" w:rsidP="00040613"/>
        <w:p w14:paraId="01C67824" w14:textId="77777777" w:rsidR="0046240E" w:rsidRPr="002440B4" w:rsidRDefault="0046240E" w:rsidP="00040613">
          <w:pPr>
            <w:rPr>
              <w:rtl/>
            </w:rPr>
          </w:pPr>
        </w:p>
      </w:tc>
    </w:tr>
    <w:tr w:rsidR="0046240E" w14:paraId="7FADCA69" w14:textId="77777777" w:rsidTr="00040613">
      <w:trPr>
        <w:cantSplit/>
        <w:trHeight w:hRule="exact" w:val="320"/>
        <w:jc w:val="center"/>
      </w:trPr>
      <w:tc>
        <w:tcPr>
          <w:tcW w:w="775" w:type="dxa"/>
        </w:tcPr>
        <w:p w14:paraId="1138A5B7" w14:textId="77777777" w:rsidR="0046240E" w:rsidRDefault="0046240E" w:rsidP="00040613">
          <w:pPr>
            <w:jc w:val="right"/>
            <w:rPr>
              <w:rFonts w:ascii="Univers" w:hAnsi="Univers" w:cs="Levenim MT"/>
              <w:rtl/>
            </w:rPr>
          </w:pPr>
          <w:r>
            <w:rPr>
              <w:rFonts w:ascii="Univers" w:hAnsi="Univers" w:cs="Levenim MT"/>
            </w:rPr>
            <w:t>Page</w:t>
          </w:r>
        </w:p>
      </w:tc>
      <w:tc>
        <w:tcPr>
          <w:tcW w:w="1059" w:type="dxa"/>
        </w:tcPr>
        <w:sdt>
          <w:sdtPr>
            <w:id w:val="801507952"/>
            <w:docPartObj>
              <w:docPartGallery w:val="Page Numbers (Top of Page)"/>
              <w:docPartUnique/>
            </w:docPartObj>
          </w:sdtPr>
          <w:sdtEndPr/>
          <w:sdtContent>
            <w:p w14:paraId="453A196C" w14:textId="77777777" w:rsidR="0046240E" w:rsidRDefault="006553EE" w:rsidP="00040613">
              <w:pPr>
                <w:bidi w:val="0"/>
                <w:jc w:val="center"/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46240E">
                <w:rPr>
                  <w:noProof/>
                </w:rPr>
                <w:t>1</w:t>
              </w:r>
              <w:r>
                <w:rPr>
                  <w:noProof/>
                </w:rPr>
                <w:fldChar w:fldCharType="end"/>
              </w:r>
              <w:r w:rsidR="0046240E">
                <w:t xml:space="preserve"> of </w:t>
              </w:r>
              <w:fldSimple w:instr=" NUMPAGES  ">
                <w:r w:rsidR="00322C1A">
                  <w:rPr>
                    <w:noProof/>
                  </w:rPr>
                  <w:t>2</w:t>
                </w:r>
              </w:fldSimple>
            </w:p>
          </w:sdtContent>
        </w:sdt>
        <w:p w14:paraId="60EE2A0F" w14:textId="77777777" w:rsidR="0046240E" w:rsidRDefault="0046240E" w:rsidP="00040613">
          <w:pPr>
            <w:bidi w:val="0"/>
            <w:jc w:val="center"/>
            <w:rPr>
              <w:rFonts w:ascii="Times New Roman" w:hAnsi="Times New Roman" w:cs="Times New Roman"/>
              <w:rtl/>
            </w:rPr>
          </w:pPr>
        </w:p>
      </w:tc>
      <w:tc>
        <w:tcPr>
          <w:tcW w:w="810" w:type="dxa"/>
        </w:tcPr>
        <w:p w14:paraId="2BD07BE2" w14:textId="77777777" w:rsidR="0046240E" w:rsidRDefault="0046240E" w:rsidP="00040613">
          <w:pPr>
            <w:jc w:val="both"/>
            <w:rPr>
              <w:rFonts w:cs="Levenim MT"/>
              <w:rtl/>
            </w:rPr>
          </w:pPr>
          <w:r>
            <w:rPr>
              <w:rFonts w:cs="Levenim MT"/>
              <w:rtl/>
            </w:rPr>
            <w:t>דף</w:t>
          </w:r>
        </w:p>
      </w:tc>
      <w:tc>
        <w:tcPr>
          <w:tcW w:w="7421" w:type="dxa"/>
          <w:gridSpan w:val="2"/>
          <w:vMerge/>
        </w:tcPr>
        <w:p w14:paraId="782D5F4B" w14:textId="77777777" w:rsidR="0046240E" w:rsidRDefault="0046240E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  <w:tr w:rsidR="0046240E" w14:paraId="4C5D60AF" w14:textId="77777777" w:rsidTr="00040613">
      <w:trPr>
        <w:cantSplit/>
        <w:trHeight w:hRule="exact" w:val="375"/>
        <w:jc w:val="center"/>
      </w:trPr>
      <w:tc>
        <w:tcPr>
          <w:tcW w:w="2644" w:type="dxa"/>
          <w:gridSpan w:val="3"/>
          <w:vAlign w:val="center"/>
        </w:tcPr>
        <w:p w14:paraId="493B1C40" w14:textId="77777777" w:rsidR="0046240E" w:rsidRDefault="0046240E" w:rsidP="00B7122E">
          <w:pPr>
            <w:bidi w:val="0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QA 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  <w:rtl/>
            </w:rPr>
            <w:t>–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7421" w:type="dxa"/>
          <w:gridSpan w:val="2"/>
          <w:vMerge/>
        </w:tcPr>
        <w:p w14:paraId="7BB791B2" w14:textId="77777777" w:rsidR="0046240E" w:rsidRDefault="0046240E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</w:tbl>
  <w:p w14:paraId="3552FFB4" w14:textId="77777777" w:rsidR="0046240E" w:rsidRDefault="0046240E">
    <w:pPr>
      <w:pStyle w:val="a3"/>
    </w:pPr>
  </w:p>
  <w:tbl>
    <w:tblPr>
      <w:tblStyle w:val="ab"/>
      <w:bidiVisual/>
      <w:tblW w:w="10080" w:type="dxa"/>
      <w:tblInd w:w="-154" w:type="dxa"/>
      <w:tblBorders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438"/>
      <w:gridCol w:w="3285"/>
      <w:gridCol w:w="3357"/>
    </w:tblGrid>
    <w:tr w:rsidR="0046240E" w:rsidRPr="006F2408" w14:paraId="5A46A6C0" w14:textId="77777777" w:rsidTr="00886A9F">
      <w:tc>
        <w:tcPr>
          <w:tcW w:w="3438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4C2865F8" w14:textId="77777777" w:rsidR="0046240E" w:rsidRPr="00886A9F" w:rsidRDefault="0046240E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 xml:space="preserve">Approved </w:t>
          </w:r>
          <w:proofErr w:type="spellStart"/>
          <w:proofErr w:type="gramStart"/>
          <w:r w:rsidRPr="00886A9F">
            <w:rPr>
              <w:rFonts w:cs="Levenim MT"/>
              <w:sz w:val="20"/>
              <w:szCs w:val="20"/>
            </w:rPr>
            <w:t>By:</w:t>
          </w:r>
          <w:r>
            <w:rPr>
              <w:rFonts w:cs="Levenim MT"/>
              <w:sz w:val="20"/>
              <w:szCs w:val="20"/>
            </w:rPr>
            <w:t>Gilad</w:t>
          </w:r>
          <w:proofErr w:type="spellEnd"/>
          <w:proofErr w:type="gramEnd"/>
          <w:r>
            <w:rPr>
              <w:rFonts w:cs="Levenim MT"/>
              <w:sz w:val="20"/>
              <w:szCs w:val="20"/>
            </w:rPr>
            <w:t xml:space="preserve"> Salomon</w:t>
          </w:r>
        </w:p>
      </w:tc>
      <w:tc>
        <w:tcPr>
          <w:tcW w:w="3285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44DCC32B" w14:textId="77777777" w:rsidR="0046240E" w:rsidRPr="00886A9F" w:rsidRDefault="0046240E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Written By:</w:t>
          </w:r>
          <w:r>
            <w:rPr>
              <w:rFonts w:cs="Levenim MT"/>
              <w:sz w:val="20"/>
              <w:szCs w:val="20"/>
            </w:rPr>
            <w:t xml:space="preserve"> </w:t>
          </w:r>
          <w:proofErr w:type="spellStart"/>
          <w:r>
            <w:rPr>
              <w:rFonts w:cs="Levenim MT"/>
              <w:sz w:val="20"/>
              <w:szCs w:val="20"/>
            </w:rPr>
            <w:t>Eyal</w:t>
          </w:r>
          <w:proofErr w:type="spellEnd"/>
          <w:r>
            <w:rPr>
              <w:rFonts w:cs="Levenim MT"/>
              <w:sz w:val="20"/>
              <w:szCs w:val="20"/>
            </w:rPr>
            <w:t xml:space="preserve"> </w:t>
          </w:r>
          <w:proofErr w:type="spellStart"/>
          <w:r>
            <w:rPr>
              <w:rFonts w:cs="Levenim MT"/>
              <w:sz w:val="20"/>
              <w:szCs w:val="20"/>
            </w:rPr>
            <w:t>Shahal</w:t>
          </w:r>
          <w:proofErr w:type="spellEnd"/>
        </w:p>
      </w:tc>
      <w:tc>
        <w:tcPr>
          <w:tcW w:w="3357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64382DEC" w14:textId="77777777" w:rsidR="0046240E" w:rsidRPr="00886A9F" w:rsidRDefault="0046240E" w:rsidP="00AD2E37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Date of Approval:</w:t>
          </w:r>
          <w:r>
            <w:rPr>
              <w:rFonts w:cs="Levenim MT"/>
              <w:sz w:val="20"/>
              <w:szCs w:val="20"/>
            </w:rPr>
            <w:t>15.0</w:t>
          </w:r>
          <w:r>
            <w:rPr>
              <w:rFonts w:cs="Levenim MT" w:hint="cs"/>
              <w:sz w:val="20"/>
              <w:szCs w:val="20"/>
              <w:rtl/>
            </w:rPr>
            <w:t>6</w:t>
          </w:r>
          <w:r>
            <w:rPr>
              <w:rFonts w:cs="Levenim MT"/>
              <w:sz w:val="20"/>
              <w:szCs w:val="20"/>
            </w:rPr>
            <w:t>.09</w:t>
          </w:r>
        </w:p>
      </w:tc>
    </w:tr>
  </w:tbl>
  <w:p w14:paraId="637802CB" w14:textId="77777777" w:rsidR="0046240E" w:rsidRDefault="0046240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1188B"/>
    <w:multiLevelType w:val="hybridMultilevel"/>
    <w:tmpl w:val="4A24B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44654"/>
    <w:multiLevelType w:val="hybridMultilevel"/>
    <w:tmpl w:val="C1B4A962"/>
    <w:lvl w:ilvl="0" w:tplc="8F0AF6D4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o:colormru v:ext="edit" colors="#963,#875a2d,#6e4924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DB5"/>
    <w:rsid w:val="00012583"/>
    <w:rsid w:val="000160D2"/>
    <w:rsid w:val="000203A0"/>
    <w:rsid w:val="00024733"/>
    <w:rsid w:val="00025A74"/>
    <w:rsid w:val="00030635"/>
    <w:rsid w:val="00037E8B"/>
    <w:rsid w:val="00040613"/>
    <w:rsid w:val="000407EB"/>
    <w:rsid w:val="00040B40"/>
    <w:rsid w:val="00051774"/>
    <w:rsid w:val="0006491C"/>
    <w:rsid w:val="000665C6"/>
    <w:rsid w:val="00066CC0"/>
    <w:rsid w:val="00080350"/>
    <w:rsid w:val="00081295"/>
    <w:rsid w:val="00092E81"/>
    <w:rsid w:val="00095DAA"/>
    <w:rsid w:val="0009692B"/>
    <w:rsid w:val="000A0F02"/>
    <w:rsid w:val="000A7DDD"/>
    <w:rsid w:val="000B0018"/>
    <w:rsid w:val="000B6F46"/>
    <w:rsid w:val="000C19F2"/>
    <w:rsid w:val="000C34C1"/>
    <w:rsid w:val="000C54BF"/>
    <w:rsid w:val="000D34D8"/>
    <w:rsid w:val="000D4399"/>
    <w:rsid w:val="000D69F5"/>
    <w:rsid w:val="000D6E46"/>
    <w:rsid w:val="000D70BF"/>
    <w:rsid w:val="000E50EB"/>
    <w:rsid w:val="000E61BF"/>
    <w:rsid w:val="000E6699"/>
    <w:rsid w:val="000E7DD7"/>
    <w:rsid w:val="000F47B8"/>
    <w:rsid w:val="0010160C"/>
    <w:rsid w:val="00105B9C"/>
    <w:rsid w:val="00111C87"/>
    <w:rsid w:val="00116A9B"/>
    <w:rsid w:val="00117DA2"/>
    <w:rsid w:val="00122531"/>
    <w:rsid w:val="0012317C"/>
    <w:rsid w:val="001304CF"/>
    <w:rsid w:val="00130837"/>
    <w:rsid w:val="001320E1"/>
    <w:rsid w:val="00136957"/>
    <w:rsid w:val="00137A46"/>
    <w:rsid w:val="00141C04"/>
    <w:rsid w:val="0016006F"/>
    <w:rsid w:val="00164BFF"/>
    <w:rsid w:val="001719A1"/>
    <w:rsid w:val="001723FF"/>
    <w:rsid w:val="00177763"/>
    <w:rsid w:val="00180F89"/>
    <w:rsid w:val="001812BD"/>
    <w:rsid w:val="00181C23"/>
    <w:rsid w:val="001855C4"/>
    <w:rsid w:val="00192049"/>
    <w:rsid w:val="00196BC6"/>
    <w:rsid w:val="001A0E93"/>
    <w:rsid w:val="001A3DA9"/>
    <w:rsid w:val="001B41BD"/>
    <w:rsid w:val="001C01CA"/>
    <w:rsid w:val="001C1F4E"/>
    <w:rsid w:val="001C3145"/>
    <w:rsid w:val="001C415D"/>
    <w:rsid w:val="001C43D5"/>
    <w:rsid w:val="001D1938"/>
    <w:rsid w:val="001D2B15"/>
    <w:rsid w:val="001D3AC5"/>
    <w:rsid w:val="001D3FE4"/>
    <w:rsid w:val="001E20A8"/>
    <w:rsid w:val="001E7839"/>
    <w:rsid w:val="00202534"/>
    <w:rsid w:val="00217592"/>
    <w:rsid w:val="0023213F"/>
    <w:rsid w:val="002440B4"/>
    <w:rsid w:val="00244444"/>
    <w:rsid w:val="00244A87"/>
    <w:rsid w:val="002472C0"/>
    <w:rsid w:val="002474BA"/>
    <w:rsid w:val="00256517"/>
    <w:rsid w:val="00261565"/>
    <w:rsid w:val="002649BE"/>
    <w:rsid w:val="00271460"/>
    <w:rsid w:val="00273673"/>
    <w:rsid w:val="002848A7"/>
    <w:rsid w:val="00291F94"/>
    <w:rsid w:val="002941AE"/>
    <w:rsid w:val="002A54C9"/>
    <w:rsid w:val="002B6D6B"/>
    <w:rsid w:val="002B77B5"/>
    <w:rsid w:val="002C0521"/>
    <w:rsid w:val="002C0F64"/>
    <w:rsid w:val="002D5A32"/>
    <w:rsid w:val="002E0C39"/>
    <w:rsid w:val="002E14C0"/>
    <w:rsid w:val="002E3F01"/>
    <w:rsid w:val="002E4093"/>
    <w:rsid w:val="002E4B71"/>
    <w:rsid w:val="002E5D2E"/>
    <w:rsid w:val="00302687"/>
    <w:rsid w:val="00314902"/>
    <w:rsid w:val="00315688"/>
    <w:rsid w:val="00317B9D"/>
    <w:rsid w:val="00322C1A"/>
    <w:rsid w:val="003232A4"/>
    <w:rsid w:val="00331224"/>
    <w:rsid w:val="00352163"/>
    <w:rsid w:val="0035433F"/>
    <w:rsid w:val="003578AB"/>
    <w:rsid w:val="0036388A"/>
    <w:rsid w:val="00365ED8"/>
    <w:rsid w:val="00375771"/>
    <w:rsid w:val="00377777"/>
    <w:rsid w:val="00381709"/>
    <w:rsid w:val="00382D7A"/>
    <w:rsid w:val="00384E15"/>
    <w:rsid w:val="003900DB"/>
    <w:rsid w:val="00393730"/>
    <w:rsid w:val="003A1A29"/>
    <w:rsid w:val="003A3658"/>
    <w:rsid w:val="003A5972"/>
    <w:rsid w:val="003B199A"/>
    <w:rsid w:val="003B1B16"/>
    <w:rsid w:val="003B3BA5"/>
    <w:rsid w:val="003B64B0"/>
    <w:rsid w:val="003C12CB"/>
    <w:rsid w:val="003C196E"/>
    <w:rsid w:val="003C287F"/>
    <w:rsid w:val="003C2FD2"/>
    <w:rsid w:val="003C6300"/>
    <w:rsid w:val="003D1CBA"/>
    <w:rsid w:val="003E4070"/>
    <w:rsid w:val="003E4A2C"/>
    <w:rsid w:val="003F1095"/>
    <w:rsid w:val="003F1A57"/>
    <w:rsid w:val="003F5D52"/>
    <w:rsid w:val="003F7735"/>
    <w:rsid w:val="004029E4"/>
    <w:rsid w:val="00403F4A"/>
    <w:rsid w:val="004041A5"/>
    <w:rsid w:val="004109E5"/>
    <w:rsid w:val="00425318"/>
    <w:rsid w:val="0042671E"/>
    <w:rsid w:val="0042691E"/>
    <w:rsid w:val="00427F7F"/>
    <w:rsid w:val="00430559"/>
    <w:rsid w:val="004331BE"/>
    <w:rsid w:val="00436FBB"/>
    <w:rsid w:val="00451EEC"/>
    <w:rsid w:val="0046240E"/>
    <w:rsid w:val="004650EF"/>
    <w:rsid w:val="00474928"/>
    <w:rsid w:val="00475CE9"/>
    <w:rsid w:val="00482B98"/>
    <w:rsid w:val="004916E8"/>
    <w:rsid w:val="00493438"/>
    <w:rsid w:val="004939E8"/>
    <w:rsid w:val="004A3B89"/>
    <w:rsid w:val="004A3C59"/>
    <w:rsid w:val="004A534F"/>
    <w:rsid w:val="004A792B"/>
    <w:rsid w:val="004B07AC"/>
    <w:rsid w:val="004B17AD"/>
    <w:rsid w:val="004B5C18"/>
    <w:rsid w:val="004B6A82"/>
    <w:rsid w:val="004C16F2"/>
    <w:rsid w:val="004D2457"/>
    <w:rsid w:val="004D44A2"/>
    <w:rsid w:val="004D4F75"/>
    <w:rsid w:val="004D5DC5"/>
    <w:rsid w:val="004E3502"/>
    <w:rsid w:val="004F0968"/>
    <w:rsid w:val="004F09BF"/>
    <w:rsid w:val="004F0D36"/>
    <w:rsid w:val="004F6BB8"/>
    <w:rsid w:val="00500223"/>
    <w:rsid w:val="00513361"/>
    <w:rsid w:val="00520568"/>
    <w:rsid w:val="005208DA"/>
    <w:rsid w:val="00530FEE"/>
    <w:rsid w:val="0053267C"/>
    <w:rsid w:val="00533960"/>
    <w:rsid w:val="0053648E"/>
    <w:rsid w:val="00536A39"/>
    <w:rsid w:val="005425E0"/>
    <w:rsid w:val="00562DF5"/>
    <w:rsid w:val="00564EC0"/>
    <w:rsid w:val="005657F7"/>
    <w:rsid w:val="00565D2A"/>
    <w:rsid w:val="005840C1"/>
    <w:rsid w:val="00584D0B"/>
    <w:rsid w:val="005A5BE1"/>
    <w:rsid w:val="005A5FBE"/>
    <w:rsid w:val="005A608D"/>
    <w:rsid w:val="005A7530"/>
    <w:rsid w:val="005B1A99"/>
    <w:rsid w:val="005C1780"/>
    <w:rsid w:val="005C2130"/>
    <w:rsid w:val="005C227E"/>
    <w:rsid w:val="005C2CB2"/>
    <w:rsid w:val="005D551E"/>
    <w:rsid w:val="005D5B73"/>
    <w:rsid w:val="005E0E4E"/>
    <w:rsid w:val="005E0F84"/>
    <w:rsid w:val="005F528E"/>
    <w:rsid w:val="0060221A"/>
    <w:rsid w:val="0060418C"/>
    <w:rsid w:val="00606C2A"/>
    <w:rsid w:val="006077EC"/>
    <w:rsid w:val="006223D4"/>
    <w:rsid w:val="00634A93"/>
    <w:rsid w:val="00636392"/>
    <w:rsid w:val="006367A9"/>
    <w:rsid w:val="00637240"/>
    <w:rsid w:val="00644DFD"/>
    <w:rsid w:val="006553EE"/>
    <w:rsid w:val="0065691A"/>
    <w:rsid w:val="00660A2F"/>
    <w:rsid w:val="00662C7D"/>
    <w:rsid w:val="00664434"/>
    <w:rsid w:val="006658B8"/>
    <w:rsid w:val="0067590A"/>
    <w:rsid w:val="00675B93"/>
    <w:rsid w:val="00677D35"/>
    <w:rsid w:val="00691AE0"/>
    <w:rsid w:val="0069260F"/>
    <w:rsid w:val="006932AD"/>
    <w:rsid w:val="006942CB"/>
    <w:rsid w:val="006A2B3B"/>
    <w:rsid w:val="006A5FF6"/>
    <w:rsid w:val="006B4B72"/>
    <w:rsid w:val="006C7FD8"/>
    <w:rsid w:val="006D19B1"/>
    <w:rsid w:val="006D260A"/>
    <w:rsid w:val="006D4ABC"/>
    <w:rsid w:val="006D565D"/>
    <w:rsid w:val="006E03E8"/>
    <w:rsid w:val="006E2E2E"/>
    <w:rsid w:val="006F2408"/>
    <w:rsid w:val="006F2DBC"/>
    <w:rsid w:val="006F359B"/>
    <w:rsid w:val="006F7E0A"/>
    <w:rsid w:val="00700FC4"/>
    <w:rsid w:val="00705932"/>
    <w:rsid w:val="007213D2"/>
    <w:rsid w:val="00724D36"/>
    <w:rsid w:val="0072534C"/>
    <w:rsid w:val="00733F57"/>
    <w:rsid w:val="00736A7B"/>
    <w:rsid w:val="00740D55"/>
    <w:rsid w:val="007438D8"/>
    <w:rsid w:val="0074637B"/>
    <w:rsid w:val="0076790D"/>
    <w:rsid w:val="007679F2"/>
    <w:rsid w:val="007707FF"/>
    <w:rsid w:val="00771D6E"/>
    <w:rsid w:val="00773525"/>
    <w:rsid w:val="00777A76"/>
    <w:rsid w:val="007910CD"/>
    <w:rsid w:val="007917DF"/>
    <w:rsid w:val="007921FE"/>
    <w:rsid w:val="00795B15"/>
    <w:rsid w:val="007A43E3"/>
    <w:rsid w:val="007A71E7"/>
    <w:rsid w:val="007B4B78"/>
    <w:rsid w:val="007B7C2D"/>
    <w:rsid w:val="007C21B6"/>
    <w:rsid w:val="007C35DB"/>
    <w:rsid w:val="007C5215"/>
    <w:rsid w:val="007C61E3"/>
    <w:rsid w:val="007E1BA8"/>
    <w:rsid w:val="007E691E"/>
    <w:rsid w:val="007F0CA3"/>
    <w:rsid w:val="007F1090"/>
    <w:rsid w:val="00802BC6"/>
    <w:rsid w:val="008052A4"/>
    <w:rsid w:val="008108F0"/>
    <w:rsid w:val="0081192D"/>
    <w:rsid w:val="00812A63"/>
    <w:rsid w:val="00821D15"/>
    <w:rsid w:val="0083161D"/>
    <w:rsid w:val="008429A8"/>
    <w:rsid w:val="00843219"/>
    <w:rsid w:val="00845456"/>
    <w:rsid w:val="008558E1"/>
    <w:rsid w:val="008666CF"/>
    <w:rsid w:val="008668A1"/>
    <w:rsid w:val="00866F9E"/>
    <w:rsid w:val="00872C68"/>
    <w:rsid w:val="008742FA"/>
    <w:rsid w:val="008827E9"/>
    <w:rsid w:val="008869F0"/>
    <w:rsid w:val="00886A9F"/>
    <w:rsid w:val="00893213"/>
    <w:rsid w:val="00897C7F"/>
    <w:rsid w:val="008A2B78"/>
    <w:rsid w:val="008A4601"/>
    <w:rsid w:val="008A53B6"/>
    <w:rsid w:val="008A5E5C"/>
    <w:rsid w:val="008B36FC"/>
    <w:rsid w:val="008B675F"/>
    <w:rsid w:val="008C2EDC"/>
    <w:rsid w:val="008C748C"/>
    <w:rsid w:val="008D278F"/>
    <w:rsid w:val="008E5497"/>
    <w:rsid w:val="008E5A03"/>
    <w:rsid w:val="008F1C04"/>
    <w:rsid w:val="00901ED2"/>
    <w:rsid w:val="00907237"/>
    <w:rsid w:val="009130E3"/>
    <w:rsid w:val="00914F37"/>
    <w:rsid w:val="00921A23"/>
    <w:rsid w:val="00924750"/>
    <w:rsid w:val="0093025B"/>
    <w:rsid w:val="00930C95"/>
    <w:rsid w:val="00931054"/>
    <w:rsid w:val="009529E1"/>
    <w:rsid w:val="00952CC4"/>
    <w:rsid w:val="009546E7"/>
    <w:rsid w:val="00956B4B"/>
    <w:rsid w:val="00957545"/>
    <w:rsid w:val="00971545"/>
    <w:rsid w:val="00971B95"/>
    <w:rsid w:val="00991306"/>
    <w:rsid w:val="0099331D"/>
    <w:rsid w:val="0099331F"/>
    <w:rsid w:val="00996A67"/>
    <w:rsid w:val="009A0F22"/>
    <w:rsid w:val="009A2F46"/>
    <w:rsid w:val="009A3379"/>
    <w:rsid w:val="009A62CE"/>
    <w:rsid w:val="009A7876"/>
    <w:rsid w:val="009B3DD4"/>
    <w:rsid w:val="009C0F4F"/>
    <w:rsid w:val="009C143C"/>
    <w:rsid w:val="009C1628"/>
    <w:rsid w:val="009C4A87"/>
    <w:rsid w:val="009C5D6F"/>
    <w:rsid w:val="009D1269"/>
    <w:rsid w:val="009E176F"/>
    <w:rsid w:val="009F0B17"/>
    <w:rsid w:val="009F6912"/>
    <w:rsid w:val="009F6AC4"/>
    <w:rsid w:val="009F72DD"/>
    <w:rsid w:val="00A043AC"/>
    <w:rsid w:val="00A15E44"/>
    <w:rsid w:val="00A24CE5"/>
    <w:rsid w:val="00A25D91"/>
    <w:rsid w:val="00A32543"/>
    <w:rsid w:val="00A34FCC"/>
    <w:rsid w:val="00A417C7"/>
    <w:rsid w:val="00A42689"/>
    <w:rsid w:val="00A47BAC"/>
    <w:rsid w:val="00A563DE"/>
    <w:rsid w:val="00A603FA"/>
    <w:rsid w:val="00A61F0C"/>
    <w:rsid w:val="00A671DD"/>
    <w:rsid w:val="00A80012"/>
    <w:rsid w:val="00A9174A"/>
    <w:rsid w:val="00A92BCF"/>
    <w:rsid w:val="00A92FEA"/>
    <w:rsid w:val="00A93FA6"/>
    <w:rsid w:val="00AA2D52"/>
    <w:rsid w:val="00AA4E40"/>
    <w:rsid w:val="00AA7B8B"/>
    <w:rsid w:val="00AC2B2E"/>
    <w:rsid w:val="00AC3553"/>
    <w:rsid w:val="00AD231D"/>
    <w:rsid w:val="00AD2E37"/>
    <w:rsid w:val="00AD4906"/>
    <w:rsid w:val="00AE09A9"/>
    <w:rsid w:val="00AE27AC"/>
    <w:rsid w:val="00AF050B"/>
    <w:rsid w:val="00AF6F6E"/>
    <w:rsid w:val="00B1332B"/>
    <w:rsid w:val="00B2082E"/>
    <w:rsid w:val="00B21C31"/>
    <w:rsid w:val="00B27714"/>
    <w:rsid w:val="00B3335F"/>
    <w:rsid w:val="00B34D35"/>
    <w:rsid w:val="00B3760F"/>
    <w:rsid w:val="00B40976"/>
    <w:rsid w:val="00B42D5F"/>
    <w:rsid w:val="00B4604E"/>
    <w:rsid w:val="00B5577A"/>
    <w:rsid w:val="00B57E59"/>
    <w:rsid w:val="00B6729A"/>
    <w:rsid w:val="00B7122E"/>
    <w:rsid w:val="00B75175"/>
    <w:rsid w:val="00B768B6"/>
    <w:rsid w:val="00B85DB5"/>
    <w:rsid w:val="00B86D83"/>
    <w:rsid w:val="00B90D35"/>
    <w:rsid w:val="00B955F2"/>
    <w:rsid w:val="00BA471E"/>
    <w:rsid w:val="00BA49D4"/>
    <w:rsid w:val="00BA6B6D"/>
    <w:rsid w:val="00BB231C"/>
    <w:rsid w:val="00BB7331"/>
    <w:rsid w:val="00BC2A11"/>
    <w:rsid w:val="00BC6680"/>
    <w:rsid w:val="00BD1DF1"/>
    <w:rsid w:val="00BD5100"/>
    <w:rsid w:val="00BD5870"/>
    <w:rsid w:val="00BD6F53"/>
    <w:rsid w:val="00BE1EE5"/>
    <w:rsid w:val="00BE4DBC"/>
    <w:rsid w:val="00BE6867"/>
    <w:rsid w:val="00BE6E8A"/>
    <w:rsid w:val="00BE6EB1"/>
    <w:rsid w:val="00BE7876"/>
    <w:rsid w:val="00BF3C78"/>
    <w:rsid w:val="00BF7C9D"/>
    <w:rsid w:val="00C035EE"/>
    <w:rsid w:val="00C03EEC"/>
    <w:rsid w:val="00C060D0"/>
    <w:rsid w:val="00C11992"/>
    <w:rsid w:val="00C12E4B"/>
    <w:rsid w:val="00C179C9"/>
    <w:rsid w:val="00C209BF"/>
    <w:rsid w:val="00C20C71"/>
    <w:rsid w:val="00C20F82"/>
    <w:rsid w:val="00C35D4B"/>
    <w:rsid w:val="00C363D6"/>
    <w:rsid w:val="00C37852"/>
    <w:rsid w:val="00C42E29"/>
    <w:rsid w:val="00C62AF8"/>
    <w:rsid w:val="00C7796F"/>
    <w:rsid w:val="00C779C8"/>
    <w:rsid w:val="00C85336"/>
    <w:rsid w:val="00C8740A"/>
    <w:rsid w:val="00C916A4"/>
    <w:rsid w:val="00CA7C32"/>
    <w:rsid w:val="00CB231A"/>
    <w:rsid w:val="00CC2CC2"/>
    <w:rsid w:val="00CC7A81"/>
    <w:rsid w:val="00CE01AD"/>
    <w:rsid w:val="00CE1EDD"/>
    <w:rsid w:val="00CE4AA6"/>
    <w:rsid w:val="00CE75CD"/>
    <w:rsid w:val="00CF4E12"/>
    <w:rsid w:val="00CF6045"/>
    <w:rsid w:val="00D05C07"/>
    <w:rsid w:val="00D163B3"/>
    <w:rsid w:val="00D21CFE"/>
    <w:rsid w:val="00D3505D"/>
    <w:rsid w:val="00D44D0B"/>
    <w:rsid w:val="00D4632E"/>
    <w:rsid w:val="00D51876"/>
    <w:rsid w:val="00D6516F"/>
    <w:rsid w:val="00D72BA5"/>
    <w:rsid w:val="00D73029"/>
    <w:rsid w:val="00D73645"/>
    <w:rsid w:val="00D766A6"/>
    <w:rsid w:val="00D76A9C"/>
    <w:rsid w:val="00D77756"/>
    <w:rsid w:val="00D820C7"/>
    <w:rsid w:val="00D82D93"/>
    <w:rsid w:val="00D870F2"/>
    <w:rsid w:val="00D91D5C"/>
    <w:rsid w:val="00DA49B2"/>
    <w:rsid w:val="00DB2574"/>
    <w:rsid w:val="00DC0AB6"/>
    <w:rsid w:val="00DC0AF4"/>
    <w:rsid w:val="00DD6C8F"/>
    <w:rsid w:val="00DE198E"/>
    <w:rsid w:val="00DE3D3E"/>
    <w:rsid w:val="00DE3EFC"/>
    <w:rsid w:val="00DF0B61"/>
    <w:rsid w:val="00DF12C7"/>
    <w:rsid w:val="00DF13B8"/>
    <w:rsid w:val="00DF4257"/>
    <w:rsid w:val="00DF42E0"/>
    <w:rsid w:val="00E01508"/>
    <w:rsid w:val="00E0276E"/>
    <w:rsid w:val="00E06B2C"/>
    <w:rsid w:val="00E16D9A"/>
    <w:rsid w:val="00E30801"/>
    <w:rsid w:val="00E3348B"/>
    <w:rsid w:val="00E35D57"/>
    <w:rsid w:val="00E50580"/>
    <w:rsid w:val="00E5713D"/>
    <w:rsid w:val="00E630FE"/>
    <w:rsid w:val="00E6322F"/>
    <w:rsid w:val="00E6426D"/>
    <w:rsid w:val="00E72C18"/>
    <w:rsid w:val="00E73FFA"/>
    <w:rsid w:val="00E8413C"/>
    <w:rsid w:val="00E84621"/>
    <w:rsid w:val="00E86D9A"/>
    <w:rsid w:val="00E9113A"/>
    <w:rsid w:val="00E930B1"/>
    <w:rsid w:val="00E95D35"/>
    <w:rsid w:val="00E95FEE"/>
    <w:rsid w:val="00E96D58"/>
    <w:rsid w:val="00EA2B47"/>
    <w:rsid w:val="00EA4E61"/>
    <w:rsid w:val="00EB0C19"/>
    <w:rsid w:val="00EB1522"/>
    <w:rsid w:val="00EB2C0E"/>
    <w:rsid w:val="00EB3875"/>
    <w:rsid w:val="00EC045F"/>
    <w:rsid w:val="00EC6957"/>
    <w:rsid w:val="00ED6846"/>
    <w:rsid w:val="00EE41C9"/>
    <w:rsid w:val="00EF1B1A"/>
    <w:rsid w:val="00EF693A"/>
    <w:rsid w:val="00F07400"/>
    <w:rsid w:val="00F07827"/>
    <w:rsid w:val="00F12F29"/>
    <w:rsid w:val="00F14EC3"/>
    <w:rsid w:val="00F20881"/>
    <w:rsid w:val="00F2142B"/>
    <w:rsid w:val="00F2310A"/>
    <w:rsid w:val="00F30CBC"/>
    <w:rsid w:val="00F3632C"/>
    <w:rsid w:val="00F412CF"/>
    <w:rsid w:val="00F4723F"/>
    <w:rsid w:val="00F56714"/>
    <w:rsid w:val="00F56ABB"/>
    <w:rsid w:val="00F643B7"/>
    <w:rsid w:val="00F714EE"/>
    <w:rsid w:val="00F80613"/>
    <w:rsid w:val="00F8367C"/>
    <w:rsid w:val="00F917BC"/>
    <w:rsid w:val="00F92649"/>
    <w:rsid w:val="00F976B3"/>
    <w:rsid w:val="00FA4A12"/>
    <w:rsid w:val="00FB75E7"/>
    <w:rsid w:val="00FC032C"/>
    <w:rsid w:val="00FC5E0C"/>
    <w:rsid w:val="00FD08A9"/>
    <w:rsid w:val="00FD2E6C"/>
    <w:rsid w:val="00FD3FDE"/>
    <w:rsid w:val="00FD4940"/>
    <w:rsid w:val="00FD63D4"/>
    <w:rsid w:val="00FE4E03"/>
    <w:rsid w:val="00FF078D"/>
    <w:rsid w:val="00FF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963,#875a2d,#6e4924"/>
    </o:shapedefaults>
    <o:shapelayout v:ext="edit">
      <o:idmap v:ext="edit" data="1"/>
    </o:shapelayout>
  </w:shapeDefaults>
  <w:decimalSymbol w:val="."/>
  <w:listSeparator w:val=","/>
  <w14:docId w14:val="061ED8DD"/>
  <w15:docId w15:val="{7CC966F6-C028-4D89-B51C-FE53EF5EE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97C7F"/>
    <w:pPr>
      <w:overflowPunct w:val="0"/>
      <w:autoSpaceDE w:val="0"/>
      <w:autoSpaceDN w:val="0"/>
      <w:bidi/>
      <w:adjustRightInd w:val="0"/>
      <w:textAlignment w:val="baseline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qFormat/>
    <w:rsid w:val="00493438"/>
    <w:pPr>
      <w:keepNext/>
      <w:jc w:val="center"/>
      <w:outlineLvl w:val="0"/>
    </w:pPr>
    <w:rPr>
      <w:b/>
      <w:bCs/>
      <w:sz w:val="20"/>
      <w:szCs w:val="20"/>
    </w:rPr>
  </w:style>
  <w:style w:type="paragraph" w:styleId="2">
    <w:name w:val="heading 2"/>
    <w:basedOn w:val="a"/>
    <w:next w:val="a"/>
    <w:link w:val="20"/>
    <w:qFormat/>
    <w:rsid w:val="002440B4"/>
    <w:pPr>
      <w:keepNext/>
      <w:bidi w:val="0"/>
      <w:jc w:val="center"/>
      <w:outlineLvl w:val="1"/>
    </w:pPr>
    <w:rPr>
      <w:rFonts w:ascii="Century Gothic" w:hAnsi="Century Gothic"/>
      <w:b/>
      <w:bCs/>
      <w:caps/>
    </w:rPr>
  </w:style>
  <w:style w:type="paragraph" w:styleId="6">
    <w:name w:val="heading 6"/>
    <w:basedOn w:val="a"/>
    <w:next w:val="a"/>
    <w:link w:val="60"/>
    <w:semiHidden/>
    <w:unhideWhenUsed/>
    <w:qFormat/>
    <w:rsid w:val="00B712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rsid w:val="00493438"/>
    <w:rPr>
      <w:color w:val="0000FF"/>
      <w:u w:val="single"/>
    </w:rPr>
  </w:style>
  <w:style w:type="paragraph" w:styleId="a3">
    <w:name w:val="header"/>
    <w:basedOn w:val="a"/>
    <w:link w:val="a4"/>
    <w:rsid w:val="00493438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493438"/>
    <w:pPr>
      <w:tabs>
        <w:tab w:val="center" w:pos="4153"/>
        <w:tab w:val="right" w:pos="8306"/>
      </w:tabs>
    </w:pPr>
  </w:style>
  <w:style w:type="character" w:customStyle="1" w:styleId="spelle">
    <w:name w:val="spelle"/>
    <w:basedOn w:val="a0"/>
    <w:rsid w:val="00493438"/>
  </w:style>
  <w:style w:type="character" w:styleId="a7">
    <w:name w:val="page number"/>
    <w:basedOn w:val="a0"/>
    <w:rsid w:val="00493438"/>
  </w:style>
  <w:style w:type="paragraph" w:styleId="a8">
    <w:name w:val="Balloon Text"/>
    <w:basedOn w:val="a"/>
    <w:semiHidden/>
    <w:rsid w:val="00493438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a0"/>
    <w:rsid w:val="00493438"/>
    <w:rPr>
      <w:color w:val="800080"/>
      <w:u w:val="single"/>
    </w:rPr>
  </w:style>
  <w:style w:type="paragraph" w:styleId="a9">
    <w:name w:val="Document Map"/>
    <w:basedOn w:val="a"/>
    <w:link w:val="aa"/>
    <w:rsid w:val="00691AE0"/>
    <w:rPr>
      <w:rFonts w:ascii="Tahoma" w:hAnsi="Tahoma" w:cs="Tahoma"/>
      <w:sz w:val="16"/>
      <w:szCs w:val="16"/>
    </w:rPr>
  </w:style>
  <w:style w:type="character" w:customStyle="1" w:styleId="aa">
    <w:name w:val="מפת מסמך תו"/>
    <w:basedOn w:val="a0"/>
    <w:link w:val="a9"/>
    <w:rsid w:val="00691AE0"/>
    <w:rPr>
      <w:rFonts w:ascii="Tahoma" w:hAnsi="Tahoma" w:cs="Tahoma"/>
      <w:sz w:val="16"/>
      <w:szCs w:val="16"/>
      <w:lang w:eastAsia="he-IL"/>
    </w:rPr>
  </w:style>
  <w:style w:type="character" w:customStyle="1" w:styleId="a4">
    <w:name w:val="כותרת עליונה תו"/>
    <w:basedOn w:val="a0"/>
    <w:link w:val="a3"/>
    <w:rsid w:val="00317B9D"/>
    <w:rPr>
      <w:sz w:val="24"/>
      <w:szCs w:val="24"/>
      <w:lang w:eastAsia="he-IL"/>
    </w:rPr>
  </w:style>
  <w:style w:type="table" w:styleId="ab">
    <w:name w:val="Table Grid"/>
    <w:basedOn w:val="a1"/>
    <w:uiPriority w:val="59"/>
    <w:rsid w:val="00B3760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rsid w:val="001C01CA"/>
    <w:rPr>
      <w:sz w:val="16"/>
      <w:szCs w:val="16"/>
    </w:rPr>
  </w:style>
  <w:style w:type="paragraph" w:styleId="ad">
    <w:name w:val="annotation text"/>
    <w:basedOn w:val="a"/>
    <w:link w:val="ae"/>
    <w:rsid w:val="001C01CA"/>
    <w:rPr>
      <w:sz w:val="20"/>
      <w:szCs w:val="20"/>
    </w:rPr>
  </w:style>
  <w:style w:type="character" w:customStyle="1" w:styleId="ae">
    <w:name w:val="טקסט הערה תו"/>
    <w:basedOn w:val="a0"/>
    <w:link w:val="ad"/>
    <w:rsid w:val="001C01CA"/>
    <w:rPr>
      <w:lang w:eastAsia="he-IL"/>
    </w:rPr>
  </w:style>
  <w:style w:type="paragraph" w:styleId="af">
    <w:name w:val="annotation subject"/>
    <w:basedOn w:val="ad"/>
    <w:next w:val="ad"/>
    <w:link w:val="af0"/>
    <w:rsid w:val="001C01CA"/>
    <w:rPr>
      <w:b/>
      <w:bCs/>
    </w:rPr>
  </w:style>
  <w:style w:type="character" w:customStyle="1" w:styleId="af0">
    <w:name w:val="נושא הערה תו"/>
    <w:basedOn w:val="ae"/>
    <w:link w:val="af"/>
    <w:rsid w:val="001C01CA"/>
    <w:rPr>
      <w:b/>
      <w:bCs/>
      <w:lang w:eastAsia="he-IL"/>
    </w:rPr>
  </w:style>
  <w:style w:type="paragraph" w:styleId="af1">
    <w:name w:val="List Paragraph"/>
    <w:basedOn w:val="a"/>
    <w:uiPriority w:val="34"/>
    <w:qFormat/>
    <w:rsid w:val="009529E1"/>
    <w:pPr>
      <w:ind w:left="720"/>
      <w:contextualSpacing/>
    </w:pPr>
  </w:style>
  <w:style w:type="character" w:customStyle="1" w:styleId="a6">
    <w:name w:val="כותרת תחתונה תו"/>
    <w:basedOn w:val="a0"/>
    <w:link w:val="a5"/>
    <w:uiPriority w:val="99"/>
    <w:rsid w:val="00584D0B"/>
    <w:rPr>
      <w:sz w:val="24"/>
      <w:szCs w:val="24"/>
      <w:lang w:eastAsia="he-IL"/>
    </w:rPr>
  </w:style>
  <w:style w:type="character" w:customStyle="1" w:styleId="20">
    <w:name w:val="כותרת 2 תו"/>
    <w:basedOn w:val="a0"/>
    <w:link w:val="2"/>
    <w:rsid w:val="002440B4"/>
    <w:rPr>
      <w:rFonts w:ascii="Century Gothic" w:hAnsi="Century Gothic" w:cs="Arial"/>
      <w:b/>
      <w:bCs/>
      <w:caps/>
      <w:sz w:val="24"/>
      <w:szCs w:val="24"/>
    </w:rPr>
  </w:style>
  <w:style w:type="paragraph" w:customStyle="1" w:styleId="11">
    <w:name w:val="1.1"/>
    <w:basedOn w:val="a"/>
    <w:rsid w:val="00664434"/>
    <w:pPr>
      <w:ind w:left="483" w:hanging="483"/>
    </w:pPr>
    <w:rPr>
      <w:rFonts w:ascii="Times New Roman" w:hAnsi="Times New Roman" w:cs="Times New Roman"/>
      <w:sz w:val="20"/>
    </w:rPr>
  </w:style>
  <w:style w:type="paragraph" w:styleId="21">
    <w:name w:val="Body Text Indent 2"/>
    <w:basedOn w:val="a"/>
    <w:link w:val="22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418" w:hanging="1418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22">
    <w:name w:val="כניסה בגוף טקסט 2 תו"/>
    <w:basedOn w:val="a0"/>
    <w:link w:val="21"/>
    <w:rsid w:val="00B7122E"/>
    <w:rPr>
      <w:rFonts w:ascii="Lucida Sans Unicode" w:hAnsi="Lucida Sans Unicode" w:cs="Lucida Sans Unicode"/>
      <w:lang w:eastAsia="he-IL"/>
    </w:rPr>
  </w:style>
  <w:style w:type="paragraph" w:styleId="3">
    <w:name w:val="Body Text Indent 3"/>
    <w:basedOn w:val="a"/>
    <w:link w:val="30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985" w:hanging="1985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30">
    <w:name w:val="כניסה בגוף טקסט 3 תו"/>
    <w:basedOn w:val="a0"/>
    <w:link w:val="3"/>
    <w:rsid w:val="00B7122E"/>
    <w:rPr>
      <w:rFonts w:ascii="Lucida Sans Unicode" w:hAnsi="Lucida Sans Unicode" w:cs="Lucida Sans Unicode"/>
      <w:lang w:eastAsia="he-IL"/>
    </w:rPr>
  </w:style>
  <w:style w:type="character" w:customStyle="1" w:styleId="60">
    <w:name w:val="כותרת 6 תו"/>
    <w:basedOn w:val="a0"/>
    <w:link w:val="6"/>
    <w:semiHidden/>
    <w:rsid w:val="00B7122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ps">
    <w:name w:val="hps"/>
    <w:basedOn w:val="a0"/>
    <w:rsid w:val="00066CC0"/>
  </w:style>
  <w:style w:type="character" w:customStyle="1" w:styleId="headline1">
    <w:name w:val="headline1"/>
    <w:basedOn w:val="a0"/>
    <w:rsid w:val="004B6A82"/>
    <w:rPr>
      <w:rFonts w:ascii="Arial" w:hAnsi="Arial" w:cs="Arial" w:hint="default"/>
      <w:b/>
      <w:bCs/>
      <w:i w:val="0"/>
      <w:iCs w:val="0"/>
      <w:smallCaps w:val="0"/>
      <w:color w:val="636363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3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http://www.sii.org.il/images/logo/engiso90012000.gif" TargetMode="External"/><Relationship Id="rId2" Type="http://schemas.openxmlformats.org/officeDocument/2006/relationships/image" Target="media/image3.png"/><Relationship Id="rId1" Type="http://schemas.openxmlformats.org/officeDocument/2006/relationships/hyperlink" Target="http://www.sii.org.il/WebFiles/zlogo/engiso90012000.zip" TargetMode="External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1513;&#1504;&#1497;&#1512;\&#1508;&#1493;&#1512;&#1502;&#1496;%20&#1500;&#1496;&#1493;&#1508;&#1505;%20IEOD%20201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65F4F6-69FA-4001-8897-FDAE2AB83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פורמט לטופס IEOD 2015</Template>
  <TotalTime>126</TotalTime>
  <Pages>2</Pages>
  <Words>99</Words>
  <Characters>496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‏18/12/2004</vt:lpstr>
      <vt:lpstr>‏18/12/2004</vt:lpstr>
    </vt:vector>
  </TitlesOfParts>
  <Company>Grizli777</Company>
  <LinksUpToDate>false</LinksUpToDate>
  <CharactersWithSpaces>594</CharactersWithSpaces>
  <SharedDoc>false</SharedDoc>
  <HLinks>
    <vt:vector size="30" baseType="variant">
      <vt:variant>
        <vt:i4>2687070</vt:i4>
      </vt:variant>
      <vt:variant>
        <vt:i4>3</vt:i4>
      </vt:variant>
      <vt:variant>
        <vt:i4>0</vt:i4>
      </vt:variant>
      <vt:variant>
        <vt:i4>5</vt:i4>
      </vt:variant>
      <vt:variant>
        <vt:lpwstr>mailto:ofertal@rafael.co.il</vt:lpwstr>
      </vt:variant>
      <vt:variant>
        <vt:lpwstr/>
      </vt:variant>
      <vt:variant>
        <vt:i4>1048700</vt:i4>
      </vt:variant>
      <vt:variant>
        <vt:i4>0</vt:i4>
      </vt:variant>
      <vt:variant>
        <vt:i4>0</vt:i4>
      </vt:variant>
      <vt:variant>
        <vt:i4>5</vt:i4>
      </vt:variant>
      <vt:variant>
        <vt:lpwstr>mailto:eitang@rafael.co.il</vt:lpwstr>
      </vt:variant>
      <vt:variant>
        <vt:lpwstr/>
      </vt:variant>
      <vt:variant>
        <vt:i4>852069</vt:i4>
      </vt:variant>
      <vt:variant>
        <vt:i4>6</vt:i4>
      </vt:variant>
      <vt:variant>
        <vt:i4>0</vt:i4>
      </vt:variant>
      <vt:variant>
        <vt:i4>5</vt:i4>
      </vt:variant>
      <vt:variant>
        <vt:lpwstr>mailto:info@ieod.co.il</vt:lpwstr>
      </vt:variant>
      <vt:variant>
        <vt:lpwstr/>
      </vt:variant>
      <vt:variant>
        <vt:i4>2359334</vt:i4>
      </vt:variant>
      <vt:variant>
        <vt:i4>-1</vt:i4>
      </vt:variant>
      <vt:variant>
        <vt:i4>2052</vt:i4>
      </vt:variant>
      <vt:variant>
        <vt:i4>4</vt:i4>
      </vt:variant>
      <vt:variant>
        <vt:lpwstr>http://www.sii.org.il/WebFiles/zlogo/engiso90012000.zip</vt:lpwstr>
      </vt:variant>
      <vt:variant>
        <vt:lpwstr/>
      </vt:variant>
      <vt:variant>
        <vt:i4>4849752</vt:i4>
      </vt:variant>
      <vt:variant>
        <vt:i4>-1</vt:i4>
      </vt:variant>
      <vt:variant>
        <vt:i4>2052</vt:i4>
      </vt:variant>
      <vt:variant>
        <vt:i4>1</vt:i4>
      </vt:variant>
      <vt:variant>
        <vt:lpwstr>http://www.sii.org.il/images/logo/engiso90012000.gif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‏18/12/2004</dc:title>
  <dc:creator>Assaf Shavit</dc:creator>
  <cp:lastModifiedBy>Yotam</cp:lastModifiedBy>
  <cp:revision>5</cp:revision>
  <cp:lastPrinted>2015-08-16T09:15:00Z</cp:lastPrinted>
  <dcterms:created xsi:type="dcterms:W3CDTF">2017-08-13T09:25:00Z</dcterms:created>
  <dcterms:modified xsi:type="dcterms:W3CDTF">2020-04-21T17:45:00Z</dcterms:modified>
</cp:coreProperties>
</file>