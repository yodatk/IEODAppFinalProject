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9C5" w:rsidRPr="00AD0661" w:rsidRDefault="004B79C5" w:rsidP="006940F1">
      <w:pPr>
        <w:rPr>
          <w:rFonts w:ascii="David" w:hAnsi="David" w:cs="David"/>
          <w:rtl/>
        </w:rPr>
      </w:pPr>
    </w:p>
    <w:tbl>
      <w:tblPr>
        <w:tblStyle w:val="TableGrid"/>
        <w:bidiVisual/>
        <w:tblW w:w="0" w:type="auto"/>
        <w:tblInd w:w="-35" w:type="dxa"/>
        <w:tblLook w:val="04A0" w:firstRow="1" w:lastRow="0" w:firstColumn="1" w:lastColumn="0" w:noHBand="0" w:noVBand="1"/>
      </w:tblPr>
      <w:tblGrid>
        <w:gridCol w:w="4768"/>
        <w:gridCol w:w="4895"/>
      </w:tblGrid>
      <w:tr w:rsidR="006940F1" w:rsidRPr="00AD0661" w:rsidTr="00DC1430"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תאריך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הדיווח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</w:p>
        </w:tc>
      </w:tr>
      <w:tr w:rsidR="006940F1" w:rsidRPr="00AD0661" w:rsidTr="00DC1430"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אל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: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רלפ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>"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ם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וחברת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פיקוח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</w:p>
        </w:tc>
      </w:tr>
      <w:tr w:rsidR="006940F1" w:rsidRPr="00AD0661" w:rsidTr="00DC1430"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מאת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: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חברת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פינוי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rPr>
                <w:rFonts w:ascii="David" w:hAnsi="David" w:cs="David"/>
                <w:color w:val="000000"/>
                <w:sz w:val="28"/>
                <w:szCs w:val="28"/>
                <w:rtl/>
              </w:rPr>
            </w:pPr>
          </w:p>
        </w:tc>
      </w:tr>
    </w:tbl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rtl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t>נתונים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כללי</w:t>
      </w:r>
      <w:r w:rsidRPr="00AD0661">
        <w:rPr>
          <w:rFonts w:ascii="David" w:eastAsia="Arial Unicode MS" w:hAnsi="David" w:cs="David"/>
          <w:b/>
          <w:bCs/>
          <w:lang w:eastAsia="he-IL"/>
        </w:rPr>
        <w:t>:</w:t>
      </w:r>
    </w:p>
    <w:tbl>
      <w:tblPr>
        <w:tblStyle w:val="TableGrid"/>
        <w:bidiVisual/>
        <w:tblW w:w="9781" w:type="dxa"/>
        <w:tblInd w:w="-35" w:type="dxa"/>
        <w:tblLook w:val="04A0" w:firstRow="1" w:lastRow="0" w:firstColumn="1" w:lastColumn="0" w:noHBand="0" w:noVBand="1"/>
      </w:tblPr>
      <w:tblGrid>
        <w:gridCol w:w="4819"/>
        <w:gridCol w:w="4962"/>
      </w:tblGrid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מס' הפרויקט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ברלפ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>"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ם: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FA2199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>
              <w:rPr>
                <w:rFonts w:ascii="David" w:hAnsi="David" w:cs="David" w:hint="cs"/>
                <w:color w:val="000000"/>
                <w:rtl/>
                <w:lang w:eastAsia="he-IL"/>
              </w:rPr>
              <w:t xml:space="preserve">מס' </w:t>
            </w:r>
            <w:r w:rsidR="006940F1" w:rsidRPr="00AD0661">
              <w:rPr>
                <w:rFonts w:ascii="David" w:hAnsi="David" w:cs="David"/>
                <w:color w:val="000000"/>
                <w:rtl/>
                <w:lang w:eastAsia="he-IL"/>
              </w:rPr>
              <w:t>השד</w:t>
            </w:r>
            <w:r w:rsidR="006940F1" w:rsidRPr="00AD0661">
              <w:rPr>
                <w:rFonts w:ascii="David" w:hAnsi="David" w:cs="David"/>
                <w:color w:val="000000"/>
                <w:lang w:eastAsia="he-IL"/>
              </w:rPr>
              <w:t>"</w:t>
            </w:r>
            <w:r>
              <w:rPr>
                <w:rFonts w:ascii="David" w:hAnsi="David" w:cs="David" w:hint="cs"/>
                <w:color w:val="000000"/>
                <w:rtl/>
                <w:lang w:eastAsia="he-IL"/>
              </w:rPr>
              <w:t>מ</w:t>
            </w:r>
            <w:r w:rsidR="006940F1" w:rsidRPr="00AD0661">
              <w:rPr>
                <w:rFonts w:ascii="David" w:hAnsi="David" w:cs="David"/>
                <w:color w:val="000000"/>
                <w:rtl/>
                <w:lang w:eastAsia="he-IL"/>
              </w:rPr>
              <w:t>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היקף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הפרויקט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בדונם: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מקום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הפרויקט: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תאריך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תחילת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עבודת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הפינוי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באתר: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t>נתונים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נוספים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ליום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זה</w:t>
      </w:r>
      <w:r w:rsidRPr="00AD0661">
        <w:rPr>
          <w:rFonts w:ascii="David" w:eastAsia="Arial Unicode MS" w:hAnsi="David" w:cs="David"/>
          <w:b/>
          <w:bCs/>
          <w:lang w:eastAsia="he-IL"/>
        </w:rPr>
        <w:t>:</w:t>
      </w:r>
    </w:p>
    <w:tbl>
      <w:tblPr>
        <w:tblStyle w:val="TableGrid"/>
        <w:bidiVisual/>
        <w:tblW w:w="9781" w:type="dxa"/>
        <w:tblInd w:w="-35" w:type="dxa"/>
        <w:tblLook w:val="04A0" w:firstRow="1" w:lastRow="0" w:firstColumn="1" w:lastColumn="0" w:noHBand="0" w:noVBand="1"/>
      </w:tblPr>
      <w:tblGrid>
        <w:gridCol w:w="4819"/>
        <w:gridCol w:w="4962"/>
      </w:tblGrid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שעת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תחילת פעילות ליום זה: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שעת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סיום פעילות ליום זה: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תנאי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מזג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אוויר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תנאי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קרקע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t>תיעוד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עובדי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החברה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ביום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זה</w:t>
      </w:r>
      <w:r w:rsidRPr="00AD0661">
        <w:rPr>
          <w:rFonts w:ascii="David" w:eastAsia="Arial Unicode MS" w:hAnsi="David" w:cs="David"/>
          <w:b/>
          <w:bCs/>
          <w:lang w:eastAsia="he-IL"/>
        </w:rPr>
        <w:t>:</w:t>
      </w:r>
    </w:p>
    <w:tbl>
      <w:tblPr>
        <w:tblStyle w:val="TableGrid"/>
        <w:bidiVisual/>
        <w:tblW w:w="9781" w:type="dxa"/>
        <w:tblInd w:w="-35" w:type="dxa"/>
        <w:tblLook w:val="04A0" w:firstRow="1" w:lastRow="0" w:firstColumn="1" w:lastColumn="0" w:noHBand="0" w:noVBand="1"/>
      </w:tblPr>
      <w:tblGrid>
        <w:gridCol w:w="4819"/>
        <w:gridCol w:w="4962"/>
      </w:tblGrid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ind w:right="360"/>
              <w:rPr>
                <w:rFonts w:ascii="David" w:hAnsi="David" w:cs="David"/>
                <w:color w:val="000000"/>
                <w:rtl/>
              </w:rPr>
            </w:pPr>
            <w:r w:rsidRPr="00AD0661">
              <w:rPr>
                <w:rFonts w:ascii="David" w:hAnsi="David" w:cs="David"/>
                <w:color w:val="000000"/>
                <w:rtl/>
              </w:rPr>
              <w:t>מנהל</w:t>
            </w:r>
            <w:r w:rsidRPr="00AD0661">
              <w:rPr>
                <w:rFonts w:ascii="David" w:hAnsi="David" w:cs="David"/>
                <w:color w:val="000000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</w:rPr>
              <w:t>אתר</w:t>
            </w:r>
            <w:r w:rsidRPr="00AD0661">
              <w:rPr>
                <w:rFonts w:ascii="David" w:hAnsi="David" w:cs="David"/>
                <w:color w:val="000000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</w:rPr>
              <w:t xml:space="preserve">פינוי: 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ind w:right="360"/>
              <w:rPr>
                <w:rFonts w:ascii="David" w:hAnsi="David" w:cs="David"/>
                <w:color w:val="000000"/>
              </w:rPr>
            </w:pPr>
            <w:r w:rsidRPr="00AD0661">
              <w:rPr>
                <w:rFonts w:ascii="David" w:hAnsi="David" w:cs="David"/>
                <w:color w:val="000000"/>
                <w:rtl/>
              </w:rPr>
              <w:t>מנהל</w:t>
            </w:r>
            <w:r w:rsidRPr="00AD0661">
              <w:rPr>
                <w:rFonts w:ascii="David" w:hAnsi="David" w:cs="David"/>
                <w:color w:val="000000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</w:rPr>
              <w:t xml:space="preserve">קבוצת עבודה מכאנית: 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ind w:right="360"/>
              <w:rPr>
                <w:rFonts w:ascii="David" w:hAnsi="David" w:cs="David"/>
                <w:color w:val="000000"/>
                <w:rtl/>
              </w:rPr>
            </w:pPr>
            <w:bookmarkStart w:id="0" w:name="_GoBack"/>
            <w:r w:rsidRPr="00AD0661">
              <w:rPr>
                <w:rFonts w:ascii="David" w:hAnsi="David" w:cs="David"/>
                <w:color w:val="000000"/>
                <w:rtl/>
              </w:rPr>
              <w:t xml:space="preserve">מנהל קבוצת עבודה ידנית: 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bookmarkEnd w:id="0"/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ind w:right="360"/>
              <w:rPr>
                <w:rFonts w:ascii="David" w:hAnsi="David" w:cs="David"/>
                <w:color w:val="000000"/>
              </w:rPr>
            </w:pPr>
            <w:r w:rsidRPr="00AD0661">
              <w:rPr>
                <w:rFonts w:ascii="David" w:hAnsi="David" w:cs="David"/>
                <w:color w:val="000000"/>
                <w:rtl/>
              </w:rPr>
              <w:t>מנהל</w:t>
            </w:r>
            <w:r w:rsidRPr="00AD0661">
              <w:rPr>
                <w:rFonts w:ascii="David" w:hAnsi="David" w:cs="David"/>
                <w:color w:val="000000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</w:rPr>
              <w:t>בטיחות:שם</w:t>
            </w:r>
            <w:r w:rsidRPr="00AD0661">
              <w:rPr>
                <w:rFonts w:ascii="David" w:hAnsi="David" w:cs="David"/>
                <w:color w:val="000000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</w:rPr>
              <w:t>מלא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 xml:space="preserve">מנתח מידע 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>GIS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ראש צוות 1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ראש צוות 2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ראש צוות 3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ראש צוות 4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מפעילי מכונה (השלם סוג מכונה): מספר 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מפעילים כלים נוספים: מספר 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מכונאים: מספר 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מפנים כולל צוות חילוץ: מספר 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צוות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תמיכה ולוגיסטיקה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: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 xml:space="preserve"> מס'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צוות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פינוי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רפואי: מס' עובדים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צוות אבטחה: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rPr>
          <w:trHeight w:val="240"/>
        </w:trPr>
        <w:tc>
          <w:tcPr>
            <w:tcW w:w="481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סה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>"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כ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עובדי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חברת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הפינוי</w:t>
            </w:r>
          </w:p>
        </w:tc>
        <w:tc>
          <w:tcPr>
            <w:tcW w:w="4962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ind w:left="360" w:right="360"/>
        <w:contextualSpacing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</w:rPr>
        <w:br w:type="page"/>
      </w:r>
    </w:p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lastRenderedPageBreak/>
        <w:t>פעילות החברה:</w:t>
      </w:r>
    </w:p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שטח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שפונה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עד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היום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 xml:space="preserve"> </w:t>
      </w:r>
      <w:r w:rsidRPr="00AD0661">
        <w:rPr>
          <w:rFonts w:ascii="David" w:hAnsi="David" w:cs="David"/>
          <w:color w:val="000000"/>
          <w:lang w:eastAsia="he-IL"/>
        </w:rPr>
        <w:t xml:space="preserve">: </w:t>
      </w:r>
      <w:r w:rsidRPr="00AD0661">
        <w:rPr>
          <w:rFonts w:ascii="David" w:hAnsi="David" w:cs="David"/>
          <w:color w:val="000000"/>
          <w:rtl/>
          <w:lang w:eastAsia="he-IL"/>
        </w:rPr>
        <w:t>בפירוט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מס</w:t>
      </w:r>
      <w:r w:rsidRPr="00AD0661">
        <w:rPr>
          <w:rFonts w:ascii="David" w:hAnsi="David" w:cs="David"/>
          <w:color w:val="000000"/>
          <w:lang w:eastAsia="he-IL"/>
        </w:rPr>
        <w:t xml:space="preserve">' </w:t>
      </w:r>
      <w:r w:rsidRPr="00AD0661">
        <w:rPr>
          <w:rFonts w:ascii="David" w:hAnsi="David" w:cs="David"/>
          <w:color w:val="000000"/>
          <w:rtl/>
          <w:lang w:eastAsia="he-IL"/>
        </w:rPr>
        <w:t>שד</w:t>
      </w:r>
      <w:r w:rsidRPr="00AD0661">
        <w:rPr>
          <w:rFonts w:ascii="David" w:hAnsi="David" w:cs="David"/>
          <w:color w:val="000000"/>
          <w:lang w:eastAsia="he-IL"/>
        </w:rPr>
        <w:t>"</w:t>
      </w:r>
      <w:r w:rsidRPr="00AD0661">
        <w:rPr>
          <w:rFonts w:ascii="David" w:hAnsi="David" w:cs="David"/>
          <w:color w:val="000000"/>
          <w:rtl/>
          <w:lang w:eastAsia="he-IL"/>
        </w:rPr>
        <w:t>ם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ושטחו</w:t>
      </w:r>
      <w:r w:rsidRPr="00AD0661">
        <w:rPr>
          <w:rFonts w:ascii="David" w:hAnsi="David" w:cs="David"/>
          <w:color w:val="000000"/>
          <w:lang w:eastAsia="he-IL"/>
        </w:rPr>
        <w:t xml:space="preserve"> –</w:t>
      </w:r>
    </w:p>
    <w:tbl>
      <w:tblPr>
        <w:tblStyle w:val="TableGrid"/>
        <w:bidiVisual/>
        <w:tblW w:w="0" w:type="auto"/>
        <w:tblInd w:w="390" w:type="dxa"/>
        <w:tblLook w:val="04A0" w:firstRow="1" w:lastRow="0" w:firstColumn="1" w:lastColumn="0" w:noHBand="0" w:noVBand="1"/>
      </w:tblPr>
      <w:tblGrid>
        <w:gridCol w:w="9238"/>
      </w:tblGrid>
      <w:tr w:rsidR="006940F1" w:rsidRPr="00AD0661" w:rsidTr="00DC1430">
        <w:tc>
          <w:tcPr>
            <w:tcW w:w="9464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338"/>
        <w:gridCol w:w="2292"/>
        <w:gridCol w:w="2345"/>
        <w:gridCol w:w="2293"/>
      </w:tblGrid>
      <w:tr w:rsidR="006940F1" w:rsidRPr="00AD0661" w:rsidTr="00DC1430">
        <w:tc>
          <w:tcPr>
            <w:tcW w:w="2386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שטח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שנוסף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היום</w:t>
            </w:r>
          </w:p>
        </w:tc>
        <w:tc>
          <w:tcPr>
            <w:tcW w:w="2358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  <w:tc>
          <w:tcPr>
            <w:tcW w:w="2391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בחלקה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מס</w:t>
            </w:r>
            <w:r w:rsidRPr="00AD0661"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  <w:t>'</w:t>
            </w:r>
          </w:p>
        </w:tc>
        <w:tc>
          <w:tcPr>
            <w:tcW w:w="235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2386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שטח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שנוסף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היום</w:t>
            </w:r>
          </w:p>
        </w:tc>
        <w:tc>
          <w:tcPr>
            <w:tcW w:w="2358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  <w:tc>
          <w:tcPr>
            <w:tcW w:w="2391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בחלקה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מס</w:t>
            </w:r>
            <w:r w:rsidRPr="00AD0661"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  <w:t>'</w:t>
            </w:r>
          </w:p>
        </w:tc>
        <w:tc>
          <w:tcPr>
            <w:tcW w:w="235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2386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שטח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שנוסף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היום</w:t>
            </w:r>
          </w:p>
        </w:tc>
        <w:tc>
          <w:tcPr>
            <w:tcW w:w="2358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  <w:tc>
          <w:tcPr>
            <w:tcW w:w="2391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בחלקה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מס</w:t>
            </w:r>
            <w:r w:rsidRPr="00AD0661"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  <w:t>'</w:t>
            </w:r>
          </w:p>
        </w:tc>
        <w:tc>
          <w:tcPr>
            <w:tcW w:w="235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2386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שטח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שנוסף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היום</w:t>
            </w:r>
          </w:p>
        </w:tc>
        <w:tc>
          <w:tcPr>
            <w:tcW w:w="2358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  <w:tc>
          <w:tcPr>
            <w:tcW w:w="2391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בחלקה</w:t>
            </w:r>
            <w:r w:rsidRPr="00AD0661">
              <w:rPr>
                <w:rFonts w:ascii="David" w:hAnsi="David" w:cs="David"/>
                <w:color w:val="000000"/>
                <w:lang w:eastAsia="he-IL"/>
              </w:rPr>
              <w:t xml:space="preserve"> </w:t>
            </w: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מס</w:t>
            </w:r>
            <w:r w:rsidRPr="00AD0661"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  <w:t>'</w:t>
            </w:r>
          </w:p>
        </w:tc>
        <w:tc>
          <w:tcPr>
            <w:tcW w:w="235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2386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  <w:r w:rsidRPr="00AD0661">
              <w:rPr>
                <w:rFonts w:ascii="David" w:hAnsi="David" w:cs="David"/>
                <w:color w:val="000000"/>
                <w:rtl/>
                <w:lang w:eastAsia="he-IL"/>
              </w:rPr>
              <w:t>סה"כ שטח שנוסף היום</w:t>
            </w:r>
          </w:p>
        </w:tc>
        <w:tc>
          <w:tcPr>
            <w:tcW w:w="2358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  <w:tc>
          <w:tcPr>
            <w:tcW w:w="2391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  <w:tc>
          <w:tcPr>
            <w:tcW w:w="2359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David" w:eastAsia="Arial Unicode MS" w:hAnsi="David" w:cs="David"/>
                <w:b/>
                <w:bCs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rPr>
          <w:rFonts w:ascii="David" w:hAnsi="David" w:cs="David"/>
          <w:color w:val="000000"/>
          <w:sz w:val="28"/>
          <w:szCs w:val="28"/>
          <w:rtl/>
        </w:rPr>
      </w:pPr>
    </w:p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פינוי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השטח</w:t>
      </w:r>
      <w:r w:rsidRPr="00AD0661">
        <w:rPr>
          <w:rFonts w:ascii="David" w:hAnsi="David" w:cs="David"/>
          <w:color w:val="000000"/>
          <w:lang w:eastAsia="he-IL"/>
        </w:rPr>
        <w:t>:</w:t>
      </w:r>
    </w:p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בשיטה: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rtl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סוג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האמצעי</w:t>
      </w:r>
      <w:r w:rsidRPr="00AD0661">
        <w:rPr>
          <w:rFonts w:ascii="David" w:hAnsi="David" w:cs="David"/>
          <w:color w:val="000000"/>
          <w:lang w:eastAsia="he-IL"/>
        </w:rPr>
        <w:t xml:space="preserve"> 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האמצעי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המשלים: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פירוט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הפעילות</w:t>
      </w:r>
      <w:r w:rsidRPr="00AD0661">
        <w:rPr>
          <w:rFonts w:ascii="David" w:hAnsi="David" w:cs="David"/>
          <w:color w:val="000000"/>
          <w:lang w:eastAsia="he-IL"/>
        </w:rPr>
        <w:t xml:space="preserve"> </w:t>
      </w:r>
      <w:r w:rsidRPr="00AD0661">
        <w:rPr>
          <w:rFonts w:ascii="David" w:hAnsi="David" w:cs="David"/>
          <w:color w:val="000000"/>
          <w:rtl/>
          <w:lang w:eastAsia="he-IL"/>
        </w:rPr>
        <w:t>באתר: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ind w:right="-142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מוקשים שנמצאו שלמים לאחר פעולת פינוי מוקשים והפעולה המשלימה הראשונה או השנייה.</w:t>
      </w:r>
    </w:p>
    <w:p w:rsidR="006940F1" w:rsidRPr="00AD0661" w:rsidRDefault="006940F1" w:rsidP="006940F1">
      <w:pPr>
        <w:overflowPunct/>
        <w:autoSpaceDE/>
        <w:autoSpaceDN/>
        <w:adjustRightInd/>
        <w:ind w:left="1361" w:right="-142"/>
        <w:contextualSpacing/>
        <w:textAlignment w:val="auto"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הנ"ל מחייב תחקיר נוסף – צרף דוח תחקיר.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מוקשים שהתפוצצו: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פעולות חריגות: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פעולות שננקטו עקב הפעולות החריגות: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2"/>
          <w:numId w:val="2"/>
        </w:numPr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בדיקת תקינות הגידור והשילוט באתר (בתחילה ובסוף יום העבודה).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rPr>
          <w:rFonts w:ascii="David" w:hAnsi="David" w:cs="David"/>
          <w:color w:val="000000"/>
          <w:sz w:val="28"/>
          <w:szCs w:val="28"/>
          <w:rtl/>
        </w:rPr>
      </w:pPr>
    </w:p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t>בדיקת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תקינות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הגידור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והשילוט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באתר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(בתחילה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ובסוף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יום</w:t>
      </w:r>
      <w:r w:rsidRPr="00AD0661">
        <w:rPr>
          <w:rFonts w:ascii="David" w:eastAsia="Arial Unicode MS" w:hAnsi="David" w:cs="David"/>
          <w:b/>
          <w:bCs/>
          <w:lang w:eastAsia="he-IL"/>
        </w:rPr>
        <w:t xml:space="preserve"> </w:t>
      </w:r>
      <w:r w:rsidRPr="00AD0661">
        <w:rPr>
          <w:rFonts w:ascii="David" w:eastAsia="Arial Unicode MS" w:hAnsi="David" w:cs="David"/>
          <w:b/>
          <w:bCs/>
          <w:rtl/>
          <w:lang w:eastAsia="he-IL"/>
        </w:rPr>
        <w:t>העבודה)</w:t>
      </w:r>
    </w:p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נבדק ונמצא תקין: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נבדק והושלם - גידור: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numPr>
          <w:ilvl w:val="1"/>
          <w:numId w:val="2"/>
        </w:numPr>
        <w:tabs>
          <w:tab w:val="clear" w:pos="792"/>
        </w:tabs>
        <w:ind w:right="0"/>
        <w:contextualSpacing/>
        <w:rPr>
          <w:rFonts w:ascii="David" w:hAnsi="David" w:cs="David"/>
          <w:color w:val="000000"/>
          <w:lang w:eastAsia="he-IL"/>
        </w:rPr>
      </w:pPr>
      <w:r w:rsidRPr="00AD0661">
        <w:rPr>
          <w:rFonts w:ascii="David" w:hAnsi="David" w:cs="David"/>
          <w:color w:val="000000"/>
          <w:rtl/>
          <w:lang w:eastAsia="he-IL"/>
        </w:rPr>
        <w:t>נבדק והושלם – שילוט וסימון: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ind w:left="360" w:right="360"/>
        <w:contextualSpacing/>
        <w:rPr>
          <w:rFonts w:ascii="David" w:eastAsia="Arial Unicode MS" w:hAnsi="David" w:cs="David"/>
          <w:b/>
          <w:bCs/>
          <w:rtl/>
          <w:lang w:eastAsia="he-IL"/>
        </w:rPr>
      </w:pPr>
    </w:p>
    <w:p w:rsidR="006940F1" w:rsidRPr="00AD0661" w:rsidRDefault="006940F1" w:rsidP="006940F1">
      <w:pPr>
        <w:overflowPunct/>
        <w:autoSpaceDE/>
        <w:autoSpaceDN/>
        <w:adjustRightInd/>
        <w:textAlignment w:val="auto"/>
        <w:rPr>
          <w:rFonts w:ascii="David" w:eastAsia="Arial Unicode MS" w:hAnsi="David" w:cs="David"/>
          <w:b/>
          <w:bCs/>
          <w:rtl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</w:rPr>
        <w:br w:type="page"/>
      </w:r>
    </w:p>
    <w:p w:rsidR="006940F1" w:rsidRPr="00AD0661" w:rsidRDefault="006940F1" w:rsidP="006940F1">
      <w:pPr>
        <w:numPr>
          <w:ilvl w:val="0"/>
          <w:numId w:val="2"/>
        </w:numPr>
        <w:tabs>
          <w:tab w:val="clear" w:pos="360"/>
        </w:tabs>
        <w:ind w:right="0"/>
        <w:contextualSpacing/>
        <w:rPr>
          <w:rFonts w:ascii="David" w:eastAsia="Arial Unicode MS" w:hAnsi="David" w:cs="David"/>
          <w:b/>
          <w:bCs/>
          <w:rtl/>
          <w:lang w:eastAsia="he-IL"/>
        </w:rPr>
      </w:pPr>
      <w:r w:rsidRPr="00AD0661">
        <w:rPr>
          <w:rFonts w:ascii="David" w:eastAsia="Arial Unicode MS" w:hAnsi="David" w:cs="David"/>
          <w:b/>
          <w:bCs/>
          <w:rtl/>
          <w:lang w:eastAsia="he-IL"/>
        </w:rPr>
        <w:lastRenderedPageBreak/>
        <w:t>סיכום מנהל אתר הפינוי: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9521"/>
      </w:tblGrid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  <w:tr w:rsidR="006940F1" w:rsidRPr="00AD0661" w:rsidTr="00DC1430">
        <w:tc>
          <w:tcPr>
            <w:tcW w:w="9747" w:type="dxa"/>
          </w:tcPr>
          <w:p w:rsidR="006940F1" w:rsidRPr="00AD0661" w:rsidRDefault="006940F1" w:rsidP="006940F1">
            <w:pPr>
              <w:overflowPunct/>
              <w:autoSpaceDE/>
              <w:autoSpaceDN/>
              <w:adjustRightInd/>
              <w:ind w:right="360"/>
              <w:contextualSpacing/>
              <w:textAlignment w:val="auto"/>
              <w:rPr>
                <w:rFonts w:ascii="David" w:hAnsi="David" w:cs="David"/>
                <w:color w:val="000000"/>
                <w:rtl/>
                <w:lang w:eastAsia="he-IL"/>
              </w:rPr>
            </w:pPr>
          </w:p>
        </w:tc>
      </w:tr>
    </w:tbl>
    <w:p w:rsidR="006940F1" w:rsidRPr="00AD0661" w:rsidRDefault="006940F1" w:rsidP="006940F1">
      <w:pPr>
        <w:rPr>
          <w:rFonts w:ascii="David" w:hAnsi="David" w:cs="David"/>
          <w:color w:val="000000"/>
          <w:sz w:val="28"/>
          <w:szCs w:val="28"/>
          <w:rtl/>
        </w:rPr>
      </w:pPr>
    </w:p>
    <w:p w:rsidR="006940F1" w:rsidRPr="00AD0661" w:rsidRDefault="006940F1" w:rsidP="006940F1">
      <w:pPr>
        <w:rPr>
          <w:rFonts w:ascii="David" w:hAnsi="David" w:cs="David"/>
          <w:color w:val="000000"/>
          <w:sz w:val="28"/>
          <w:szCs w:val="28"/>
          <w:rtl/>
        </w:rPr>
      </w:pPr>
    </w:p>
    <w:p w:rsidR="006940F1" w:rsidRPr="00AD0661" w:rsidRDefault="006940F1" w:rsidP="006940F1">
      <w:pPr>
        <w:rPr>
          <w:rFonts w:ascii="David" w:hAnsi="David" w:cs="David"/>
          <w:color w:val="000000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3176"/>
        <w:gridCol w:w="3172"/>
        <w:gridCol w:w="3173"/>
      </w:tblGrid>
      <w:tr w:rsidR="006940F1" w:rsidRPr="00AD0661" w:rsidTr="00DC1430"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  <w:r w:rsidRPr="00AD0661">
              <w:rPr>
                <w:rFonts w:ascii="David" w:eastAsia="Arial Unicode MS" w:hAnsi="David" w:cs="David"/>
                <w:sz w:val="20"/>
                <w:rtl/>
              </w:rPr>
              <w:t>שם פרטי ומשפחה</w:t>
            </w:r>
          </w:p>
        </w:tc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  <w:r w:rsidRPr="00AD0661">
              <w:rPr>
                <w:rFonts w:ascii="David" w:eastAsia="Arial Unicode MS" w:hAnsi="David" w:cs="David"/>
                <w:sz w:val="20"/>
                <w:rtl/>
              </w:rPr>
              <w:t>חתימה</w:t>
            </w:r>
          </w:p>
        </w:tc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  <w:r w:rsidRPr="00AD0661">
              <w:rPr>
                <w:rFonts w:ascii="David" w:eastAsia="Arial Unicode MS" w:hAnsi="David" w:cs="David"/>
                <w:sz w:val="20"/>
                <w:rtl/>
              </w:rPr>
              <w:t>חותמת</w:t>
            </w:r>
          </w:p>
        </w:tc>
      </w:tr>
      <w:tr w:rsidR="006940F1" w:rsidRPr="00AD0661" w:rsidTr="00DC1430"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</w:p>
        </w:tc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</w:p>
        </w:tc>
        <w:tc>
          <w:tcPr>
            <w:tcW w:w="3249" w:type="dxa"/>
          </w:tcPr>
          <w:p w:rsidR="006940F1" w:rsidRPr="00AD0661" w:rsidRDefault="006940F1" w:rsidP="006940F1">
            <w:pPr>
              <w:rPr>
                <w:rFonts w:ascii="David" w:eastAsia="Arial Unicode MS" w:hAnsi="David" w:cs="David"/>
                <w:sz w:val="20"/>
                <w:rtl/>
              </w:rPr>
            </w:pPr>
          </w:p>
        </w:tc>
      </w:tr>
    </w:tbl>
    <w:p w:rsidR="006940F1" w:rsidRPr="00AD0661" w:rsidRDefault="006940F1" w:rsidP="006940F1">
      <w:pPr>
        <w:rPr>
          <w:rFonts w:ascii="David" w:eastAsia="Arial Unicode MS" w:hAnsi="David" w:cs="David"/>
          <w:sz w:val="20"/>
          <w:rtl/>
        </w:rPr>
      </w:pPr>
    </w:p>
    <w:p w:rsidR="006940F1" w:rsidRPr="00AD0661" w:rsidRDefault="006940F1" w:rsidP="006940F1">
      <w:pPr>
        <w:rPr>
          <w:rFonts w:ascii="David" w:hAnsi="David" w:cs="David"/>
          <w:rtl/>
        </w:rPr>
      </w:pPr>
    </w:p>
    <w:p w:rsidR="006940F1" w:rsidRPr="00AD0661" w:rsidRDefault="006940F1" w:rsidP="006940F1">
      <w:pPr>
        <w:tabs>
          <w:tab w:val="left" w:pos="2093"/>
        </w:tabs>
        <w:rPr>
          <w:rFonts w:ascii="David" w:hAnsi="David" w:cs="David"/>
          <w:rtl/>
        </w:rPr>
      </w:pPr>
    </w:p>
    <w:p w:rsidR="006940F1" w:rsidRPr="00AD0661" w:rsidRDefault="006940F1" w:rsidP="006940F1">
      <w:pPr>
        <w:rPr>
          <w:rFonts w:ascii="David" w:hAnsi="David" w:cs="David"/>
          <w:rtl/>
        </w:rPr>
      </w:pPr>
    </w:p>
    <w:p w:rsidR="006940F1" w:rsidRPr="00AD0661" w:rsidRDefault="006940F1" w:rsidP="006940F1">
      <w:pPr>
        <w:rPr>
          <w:rFonts w:ascii="David" w:hAnsi="David" w:cs="David"/>
          <w:rtl/>
        </w:rPr>
      </w:pPr>
    </w:p>
    <w:p w:rsidR="006940F1" w:rsidRPr="00AD0661" w:rsidRDefault="006940F1" w:rsidP="006940F1">
      <w:pPr>
        <w:rPr>
          <w:rFonts w:ascii="David" w:hAnsi="David" w:cs="David"/>
          <w:rtl/>
        </w:rPr>
      </w:pPr>
    </w:p>
    <w:sectPr w:rsidR="006940F1" w:rsidRPr="00AD0661" w:rsidSect="005A5BE1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701" w:right="1134" w:bottom="992" w:left="1134" w:header="0" w:footer="39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79AB" w:rsidRDefault="002479AB">
      <w:r>
        <w:separator/>
      </w:r>
    </w:p>
  </w:endnote>
  <w:endnote w:type="continuationSeparator" w:id="0">
    <w:p w:rsidR="002479AB" w:rsidRDefault="00247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40E" w:rsidRDefault="00F0740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46240E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6240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46240E" w:rsidRDefault="00462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E61" w:rsidRDefault="005A5BE1" w:rsidP="008D0AD7">
    <w:pPr>
      <w:pStyle w:val="Footer"/>
      <w:tabs>
        <w:tab w:val="clear" w:pos="4153"/>
        <w:tab w:val="clear" w:pos="8306"/>
      </w:tabs>
      <w:jc w:val="both"/>
      <w:rPr>
        <w:rtl/>
      </w:rPr>
    </w:pPr>
    <w:r>
      <w:rPr>
        <w:sz w:val="20"/>
        <w:szCs w:val="20"/>
      </w:rPr>
      <w:t>©</w:t>
    </w:r>
    <w:r>
      <w:rPr>
        <w:rFonts w:hint="cs"/>
        <w:sz w:val="20"/>
        <w:szCs w:val="20"/>
        <w:rtl/>
      </w:rPr>
      <w:t xml:space="preserve"> </w:t>
    </w:r>
    <w:r w:rsidR="00EA4E61">
      <w:rPr>
        <w:sz w:val="20"/>
        <w:szCs w:val="20"/>
        <w:rtl/>
      </w:rPr>
      <w:t>כל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הזכויות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שמורות</w:t>
    </w:r>
    <w:r>
      <w:rPr>
        <w:rFonts w:hint="cs"/>
        <w:sz w:val="20"/>
        <w:szCs w:val="20"/>
        <w:rtl/>
      </w:rPr>
      <w:t xml:space="preserve"> ל-</w:t>
    </w:r>
    <w:r w:rsidR="008D0AD7">
      <w:rPr>
        <w:rFonts w:hint="cs"/>
        <w:sz w:val="20"/>
        <w:szCs w:val="20"/>
      </w:rPr>
      <w:t>IMAG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79AB" w:rsidRDefault="002479AB">
      <w:r>
        <w:separator/>
      </w:r>
    </w:p>
  </w:footnote>
  <w:footnote w:type="continuationSeparator" w:id="0">
    <w:p w:rsidR="002479AB" w:rsidRDefault="00247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46240E" w:rsidRPr="00174F6A" w:rsidTr="00D4632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:rsidR="0046240E" w:rsidRPr="00174F6A" w:rsidRDefault="008D0AD7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-147320</wp:posOffset>
                </wp:positionH>
                <wp:positionV relativeFrom="page">
                  <wp:posOffset>219075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74F6A">
            <w:rPr>
              <w:rFonts w:asciiTheme="minorHAnsi" w:hAnsiTheme="minorHAnsi" w:cs="David"/>
              <w:noProof/>
            </w:rPr>
            <w:t xml:space="preserve">  </w:t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:rsidR="00D4632E" w:rsidRPr="00174F6A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:rsidR="0046240E" w:rsidRPr="00174F6A" w:rsidRDefault="008D0AD7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  <w:r w:rsidRPr="00174F6A"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  <w:t xml:space="preserve"> </w:t>
          </w: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:rsidR="00EA4E61" w:rsidRPr="00174F6A" w:rsidRDefault="00EA4E61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:rsidR="0046240E" w:rsidRPr="00174F6A" w:rsidRDefault="00D4632E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noProof/>
            </w:rPr>
            <w:drawing>
              <wp:inline distT="0" distB="0" distL="0" distR="0" wp14:anchorId="060B8EE3" wp14:editId="04753D29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240E" w:rsidRPr="00174F6A" w:rsidTr="00D4632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174F6A" w:rsidRDefault="00D4632E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174F6A" w:rsidRDefault="00081295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>טופס</w:t>
          </w:r>
          <w:r w:rsidR="0046240E" w:rsidRPr="00174F6A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 </w:t>
          </w:r>
        </w:p>
      </w:tc>
    </w:tr>
    <w:tr w:rsidR="00081295" w:rsidRPr="00174F6A" w:rsidTr="005A5BE1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174F6A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174F6A" w:rsidRDefault="00081295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174F6A">
            <w:rPr>
              <w:rFonts w:asciiTheme="minorHAnsi" w:hAnsiTheme="minorHAnsi" w:cs="David"/>
            </w:rPr>
            <w:fldChar w:fldCharType="begin"/>
          </w:r>
          <w:r w:rsidRPr="00174F6A">
            <w:rPr>
              <w:rFonts w:asciiTheme="minorHAnsi" w:hAnsiTheme="minorHAnsi" w:cs="David"/>
            </w:rPr>
            <w:instrText xml:space="preserve"> PAGE </w:instrText>
          </w:r>
          <w:r w:rsidRPr="00174F6A">
            <w:rPr>
              <w:rFonts w:asciiTheme="minorHAnsi" w:hAnsiTheme="minorHAnsi" w:cs="David"/>
            </w:rPr>
            <w:fldChar w:fldCharType="separate"/>
          </w:r>
          <w:r w:rsidR="00FA2199">
            <w:rPr>
              <w:rFonts w:asciiTheme="minorHAnsi" w:hAnsiTheme="minorHAnsi" w:cs="David"/>
              <w:noProof/>
            </w:rPr>
            <w:t>2</w:t>
          </w:r>
          <w:r w:rsidRPr="00174F6A">
            <w:rPr>
              <w:rFonts w:asciiTheme="minorHAnsi" w:hAnsiTheme="minorHAnsi" w:cs="David"/>
              <w:noProof/>
            </w:rPr>
            <w:fldChar w:fldCharType="end"/>
          </w:r>
          <w:r w:rsidRPr="00174F6A">
            <w:rPr>
              <w:rFonts w:asciiTheme="minorHAnsi" w:hAnsiTheme="minorHAnsi" w:cs="David"/>
            </w:rPr>
            <w:t xml:space="preserve"> of </w:t>
          </w:r>
          <w:r w:rsidR="00135E3B" w:rsidRPr="00174F6A">
            <w:rPr>
              <w:rFonts w:asciiTheme="minorHAnsi" w:hAnsiTheme="minorHAnsi" w:cs="David"/>
            </w:rPr>
            <w:fldChar w:fldCharType="begin"/>
          </w:r>
          <w:r w:rsidR="00135E3B" w:rsidRPr="00174F6A">
            <w:rPr>
              <w:rFonts w:asciiTheme="minorHAnsi" w:hAnsiTheme="minorHAnsi" w:cs="David"/>
            </w:rPr>
            <w:instrText xml:space="preserve"> NUMPAGES  </w:instrText>
          </w:r>
          <w:r w:rsidR="00135E3B" w:rsidRPr="00174F6A">
            <w:rPr>
              <w:rFonts w:asciiTheme="minorHAnsi" w:hAnsiTheme="minorHAnsi" w:cs="David"/>
            </w:rPr>
            <w:fldChar w:fldCharType="separate"/>
          </w:r>
          <w:r w:rsidR="00FA2199">
            <w:rPr>
              <w:rFonts w:asciiTheme="minorHAnsi" w:hAnsiTheme="minorHAnsi" w:cs="David"/>
              <w:noProof/>
            </w:rPr>
            <w:t>3</w:t>
          </w:r>
          <w:r w:rsidR="00135E3B" w:rsidRPr="00174F6A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174F6A" w:rsidRDefault="00081295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174F6A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081295" w:rsidRPr="00174F6A" w:rsidRDefault="006940F1" w:rsidP="00081295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 xml:space="preserve">דוח </w:t>
          </w:r>
          <w:r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תיעוד פעילות יומי</w:t>
          </w:r>
        </w:p>
        <w:p w:rsidR="009267E0" w:rsidRPr="00174F6A" w:rsidRDefault="009267E0" w:rsidP="009267E0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174F6A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פרויקט רמה"ג 2017-2019</w:t>
          </w:r>
        </w:p>
      </w:tc>
    </w:tr>
    <w:tr w:rsidR="0046240E" w:rsidRPr="00174F6A" w:rsidTr="006940F1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:rsidR="0046240E" w:rsidRPr="006940F1" w:rsidRDefault="006940F1" w:rsidP="00145408">
          <w:pPr>
            <w:bidi w:val="0"/>
            <w:jc w:val="center"/>
            <w:rPr>
              <w:rFonts w:ascii="David" w:hAnsi="David" w:cs="David"/>
            </w:rPr>
          </w:pPr>
          <w:r w:rsidRPr="006940F1">
            <w:rPr>
              <w:rFonts w:ascii="David" w:eastAsia="Arial Unicode MS" w:hAnsi="David" w:cs="David"/>
              <w:sz w:val="20"/>
              <w:szCs w:val="20"/>
            </w:rPr>
            <w:t>SOP:09-002</w:t>
          </w:r>
          <w:r w:rsidR="008D0AD7" w:rsidRPr="006940F1">
            <w:rPr>
              <w:rFonts w:ascii="David" w:hAnsi="David" w:cs="David"/>
            </w:rPr>
            <w:t xml:space="preserve"> </w:t>
          </w:r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174F6A" w:rsidRDefault="0046240E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6940F1" w:rsidRPr="00174F6A" w:rsidTr="006940F1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6940F1" w:rsidRPr="006940F1" w:rsidRDefault="006940F1" w:rsidP="00145408">
          <w:pPr>
            <w:bidi w:val="0"/>
            <w:jc w:val="center"/>
            <w:rPr>
              <w:rFonts w:ascii="David" w:eastAsia="Arial Unicode MS" w:hAnsi="David" w:cs="David"/>
              <w:sz w:val="20"/>
              <w:szCs w:val="20"/>
            </w:rPr>
          </w:pPr>
          <w:r>
            <w:rPr>
              <w:rFonts w:ascii="David" w:eastAsia="Arial Unicode MS" w:hAnsi="David" w:cs="David"/>
              <w:sz w:val="20"/>
              <w:szCs w:val="20"/>
            </w:rPr>
            <w:t>19/06/14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6940F1" w:rsidRPr="00174F6A" w:rsidRDefault="006940F1" w:rsidP="006940F1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lang w:eastAsia="he-IL"/>
            </w:rPr>
          </w:pPr>
          <w:r>
            <w:rPr>
              <w:rFonts w:asciiTheme="minorHAnsi" w:hAnsiTheme="minorHAnsi" w:cs="David" w:hint="cs"/>
              <w:rtl/>
              <w:lang w:eastAsia="he-IL"/>
            </w:rPr>
            <w:t>ג</w:t>
          </w:r>
          <w:r w:rsidRPr="00AD0661">
            <w:rPr>
              <w:rFonts w:asciiTheme="minorHAnsi" w:hAnsiTheme="minorHAnsi" w:cs="David" w:hint="cs"/>
              <w:b/>
              <w:bCs/>
              <w:rtl/>
              <w:lang w:eastAsia="he-IL"/>
            </w:rPr>
            <w:t>ורם מאשר: עומרי פרי</w:t>
          </w:r>
        </w:p>
      </w:tc>
    </w:tr>
  </w:tbl>
  <w:p w:rsidR="0046240E" w:rsidRPr="00174F6A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4144" behindDoc="0" locked="0" layoutInCell="1" allowOverlap="1" wp14:anchorId="0F423F5F" wp14:editId="7B85DA67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55168" behindDoc="0" locked="0" layoutInCell="1" allowOverlap="1" wp14:anchorId="591898C7" wp14:editId="1FA9F1C5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55ACE67C" wp14:editId="65130DAB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5ACE6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56192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:rsidTr="00040613">
      <w:trPr>
        <w:cantSplit/>
        <w:trHeight w:hRule="exact" w:val="320"/>
        <w:jc w:val="center"/>
      </w:trPr>
      <w:tc>
        <w:tcPr>
          <w:tcW w:w="775" w:type="dxa"/>
        </w:tcPr>
        <w:p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:rsidR="0046240E" w:rsidRDefault="0046240E" w:rsidP="00040613">
          <w:pPr>
            <w:pStyle w:val="Heading2"/>
            <w:rPr>
              <w:rFonts w:cs="Levenim MT"/>
            </w:rPr>
          </w:pPr>
        </w:p>
        <w:p w:rsidR="0046240E" w:rsidRPr="000836C4" w:rsidRDefault="0046240E" w:rsidP="00B7122E">
          <w:pPr>
            <w:pStyle w:val="Heading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:rsidR="0046240E" w:rsidRDefault="0046240E" w:rsidP="00040613"/>
        <w:p w:rsidR="0046240E" w:rsidRPr="002440B4" w:rsidRDefault="0046240E" w:rsidP="00040613">
          <w:pPr>
            <w:rPr>
              <w:rtl/>
            </w:rPr>
          </w:pPr>
        </w:p>
      </w:tc>
    </w:tr>
    <w:tr w:rsidR="0046240E" w:rsidTr="00040613">
      <w:trPr>
        <w:cantSplit/>
        <w:trHeight w:hRule="exact" w:val="320"/>
        <w:jc w:val="center"/>
      </w:trPr>
      <w:tc>
        <w:tcPr>
          <w:tcW w:w="775" w:type="dxa"/>
        </w:tcPr>
        <w:p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r w:rsidR="002479AB">
                <w:fldChar w:fldCharType="begin"/>
              </w:r>
              <w:r w:rsidR="002479AB">
                <w:instrText xml:space="preserve"> NUMPAGES  </w:instrText>
              </w:r>
              <w:r w:rsidR="002479AB">
                <w:fldChar w:fldCharType="separate"/>
              </w:r>
              <w:r w:rsidR="008D41F7">
                <w:rPr>
                  <w:noProof/>
                </w:rPr>
                <w:t>3</w:t>
              </w:r>
              <w:r w:rsidR="002479AB">
                <w:rPr>
                  <w:noProof/>
                </w:rPr>
                <w:fldChar w:fldCharType="end"/>
              </w:r>
            </w:p>
          </w:sdtContent>
        </w:sdt>
        <w:p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:rsidR="0046240E" w:rsidRDefault="0046240E">
    <w:pPr>
      <w:pStyle w:val="Header"/>
    </w:pPr>
  </w:p>
  <w:tbl>
    <w:tblPr>
      <w:tblStyle w:val="TableGrid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Approved By:</w:t>
          </w:r>
          <w:r>
            <w:rPr>
              <w:rFonts w:cs="Levenim MT"/>
              <w:sz w:val="20"/>
              <w:szCs w:val="20"/>
            </w:rPr>
            <w:t>Gilad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Eyal Shahal</w:t>
          </w:r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:rsidR="0046240E" w:rsidRDefault="00462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2882"/>
    <w:multiLevelType w:val="hybridMultilevel"/>
    <w:tmpl w:val="5C00F99C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1" w15:restartNumberingAfterBreak="0">
    <w:nsid w:val="0809685D"/>
    <w:multiLevelType w:val="hybridMultilevel"/>
    <w:tmpl w:val="F67A5D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03275C"/>
    <w:multiLevelType w:val="hybridMultilevel"/>
    <w:tmpl w:val="2E6A1BCA"/>
    <w:lvl w:ilvl="0" w:tplc="F4CAACEA">
      <w:start w:val="1"/>
      <w:numFmt w:val="decimal"/>
      <w:lvlText w:val="%1"/>
      <w:lvlJc w:val="left"/>
      <w:pPr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D5F6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5020E"/>
    <w:multiLevelType w:val="hybridMultilevel"/>
    <w:tmpl w:val="3A9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F573C"/>
    <w:multiLevelType w:val="hybridMultilevel"/>
    <w:tmpl w:val="7EFC2DF0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8D6579"/>
    <w:multiLevelType w:val="hybridMultilevel"/>
    <w:tmpl w:val="F90615E8"/>
    <w:lvl w:ilvl="0" w:tplc="1E9822B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31D"/>
    <w:multiLevelType w:val="multilevel"/>
    <w:tmpl w:val="9552E250"/>
    <w:lvl w:ilvl="0">
      <w:start w:val="1"/>
      <w:numFmt w:val="decimal"/>
      <w:lvlText w:val="%1"/>
      <w:lvlJc w:val="left"/>
      <w:pPr>
        <w:ind w:left="915" w:hanging="555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0FA323E1"/>
    <w:multiLevelType w:val="hybridMultilevel"/>
    <w:tmpl w:val="3A7C2ECC"/>
    <w:lvl w:ilvl="0" w:tplc="802A3B28">
      <w:start w:val="1"/>
      <w:numFmt w:val="hebrew1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plc="E3FCE92C">
      <w:start w:val="4"/>
      <w:numFmt w:val="decimal"/>
      <w:lvlText w:val="%2."/>
      <w:lvlJc w:val="left"/>
      <w:pPr>
        <w:tabs>
          <w:tab w:val="num" w:pos="2158"/>
        </w:tabs>
        <w:ind w:left="2158" w:hanging="480"/>
      </w:pPr>
      <w:rPr>
        <w:rFonts w:hint="default"/>
        <w:b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58"/>
        </w:tabs>
        <w:ind w:left="27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78"/>
        </w:tabs>
        <w:ind w:left="34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98"/>
        </w:tabs>
        <w:ind w:left="41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18"/>
        </w:tabs>
        <w:ind w:left="49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38"/>
        </w:tabs>
        <w:ind w:left="56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58"/>
        </w:tabs>
        <w:ind w:left="63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78"/>
        </w:tabs>
        <w:ind w:left="7078" w:hanging="180"/>
      </w:pPr>
    </w:lvl>
  </w:abstractNum>
  <w:abstractNum w:abstractNumId="9" w15:restartNumberingAfterBreak="0">
    <w:nsid w:val="119667D7"/>
    <w:multiLevelType w:val="multilevel"/>
    <w:tmpl w:val="8BB4DDB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10" w15:restartNumberingAfterBreak="0">
    <w:nsid w:val="12E57FE6"/>
    <w:multiLevelType w:val="hybridMultilevel"/>
    <w:tmpl w:val="7C8A600A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E5444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6D2BF5"/>
    <w:multiLevelType w:val="hybridMultilevel"/>
    <w:tmpl w:val="3CD4F8B4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F323B8"/>
    <w:multiLevelType w:val="hybridMultilevel"/>
    <w:tmpl w:val="2C0E5CEC"/>
    <w:lvl w:ilvl="0" w:tplc="87007F26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3B56D634">
      <w:start w:val="1"/>
      <w:numFmt w:val="decimal"/>
      <w:lvlText w:val="%2)"/>
      <w:lvlJc w:val="left"/>
      <w:pPr>
        <w:ind w:left="2625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 w15:restartNumberingAfterBreak="0">
    <w:nsid w:val="21090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3D496E"/>
    <w:multiLevelType w:val="hybridMultilevel"/>
    <w:tmpl w:val="AA24D056"/>
    <w:lvl w:ilvl="0" w:tplc="089A4440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6" w15:restartNumberingAfterBreak="0">
    <w:nsid w:val="21E92705"/>
    <w:multiLevelType w:val="hybridMultilevel"/>
    <w:tmpl w:val="36C8F2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92FDA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531D9"/>
    <w:multiLevelType w:val="hybridMultilevel"/>
    <w:tmpl w:val="020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607"/>
    <w:multiLevelType w:val="hybridMultilevel"/>
    <w:tmpl w:val="77849D2A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6"/>
        </w:tabs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6"/>
        </w:tabs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6"/>
        </w:tabs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6"/>
        </w:tabs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6"/>
        </w:tabs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6"/>
        </w:tabs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6"/>
        </w:tabs>
        <w:ind w:left="6336" w:hanging="180"/>
      </w:pPr>
    </w:lvl>
  </w:abstractNum>
  <w:abstractNum w:abstractNumId="20" w15:restartNumberingAfterBreak="0">
    <w:nsid w:val="2C4217EA"/>
    <w:multiLevelType w:val="multilevel"/>
    <w:tmpl w:val="AFCE0D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A51CF4"/>
    <w:multiLevelType w:val="hybridMultilevel"/>
    <w:tmpl w:val="72324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2B0"/>
    <w:multiLevelType w:val="hybridMultilevel"/>
    <w:tmpl w:val="CBC284CE"/>
    <w:lvl w:ilvl="0" w:tplc="08A88318">
      <w:start w:val="1"/>
      <w:numFmt w:val="hebrew1"/>
      <w:lvlText w:val="%1."/>
      <w:lvlJc w:val="right"/>
      <w:pPr>
        <w:tabs>
          <w:tab w:val="num" w:pos="936"/>
        </w:tabs>
        <w:ind w:left="936" w:hanging="36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39EE121D"/>
    <w:multiLevelType w:val="multilevel"/>
    <w:tmpl w:val="1298B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49235B"/>
    <w:multiLevelType w:val="multilevel"/>
    <w:tmpl w:val="367CB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F5D2493"/>
    <w:multiLevelType w:val="hybridMultilevel"/>
    <w:tmpl w:val="B01CC0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7C7325"/>
    <w:multiLevelType w:val="hybridMultilevel"/>
    <w:tmpl w:val="640EEF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671DB"/>
    <w:multiLevelType w:val="hybridMultilevel"/>
    <w:tmpl w:val="B7222112"/>
    <w:lvl w:ilvl="0" w:tplc="C3C4F1E2">
      <w:start w:val="1"/>
      <w:numFmt w:val="hebrew1"/>
      <w:lvlText w:val="%1."/>
      <w:lvlJc w:val="right"/>
      <w:pPr>
        <w:tabs>
          <w:tab w:val="num" w:pos="357"/>
        </w:tabs>
        <w:ind w:left="70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8860DD"/>
    <w:multiLevelType w:val="hybridMultilevel"/>
    <w:tmpl w:val="7DE406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B2556"/>
    <w:multiLevelType w:val="hybridMultilevel"/>
    <w:tmpl w:val="0A722BBE"/>
    <w:lvl w:ilvl="0" w:tplc="040D000F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81647A"/>
    <w:multiLevelType w:val="hybridMultilevel"/>
    <w:tmpl w:val="C48EFE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F101A3"/>
    <w:multiLevelType w:val="hybridMultilevel"/>
    <w:tmpl w:val="C5E8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E04B6"/>
    <w:multiLevelType w:val="hybridMultilevel"/>
    <w:tmpl w:val="D7D82E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5B6A3EC5"/>
    <w:multiLevelType w:val="multilevel"/>
    <w:tmpl w:val="1E585E82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righ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361" w:righ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34" w15:restartNumberingAfterBreak="0">
    <w:nsid w:val="5D9C6A75"/>
    <w:multiLevelType w:val="hybridMultilevel"/>
    <w:tmpl w:val="07B03880"/>
    <w:lvl w:ilvl="0" w:tplc="F2902AB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5" w15:restartNumberingAfterBreak="0">
    <w:nsid w:val="5DB116CC"/>
    <w:multiLevelType w:val="multilevel"/>
    <w:tmpl w:val="4E662D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E651F01"/>
    <w:multiLevelType w:val="hybridMultilevel"/>
    <w:tmpl w:val="3690A2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71837"/>
    <w:multiLevelType w:val="multilevel"/>
    <w:tmpl w:val="2500B5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892"/>
        </w:tabs>
        <w:ind w:left="894" w:hanging="624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bCs w:val="0"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6039434D"/>
    <w:multiLevelType w:val="hybridMultilevel"/>
    <w:tmpl w:val="63E24E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9" w15:restartNumberingAfterBreak="0">
    <w:nsid w:val="616F2C7C"/>
    <w:multiLevelType w:val="hybridMultilevel"/>
    <w:tmpl w:val="9A66CB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4A6E52"/>
    <w:multiLevelType w:val="hybridMultilevel"/>
    <w:tmpl w:val="268E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16068"/>
    <w:multiLevelType w:val="hybridMultilevel"/>
    <w:tmpl w:val="8B0A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D1F82"/>
    <w:multiLevelType w:val="hybridMultilevel"/>
    <w:tmpl w:val="EE9C9A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D21E0"/>
    <w:multiLevelType w:val="hybridMultilevel"/>
    <w:tmpl w:val="7DEE77BC"/>
    <w:lvl w:ilvl="0" w:tplc="5AAE5E80">
      <w:start w:val="1"/>
      <w:numFmt w:val="bullet"/>
      <w:lvlText w:val=""/>
      <w:lvlJc w:val="left"/>
      <w:pPr>
        <w:tabs>
          <w:tab w:val="num" w:pos="360"/>
        </w:tabs>
        <w:ind w:left="170" w:right="170" w:hanging="170"/>
      </w:pPr>
      <w:rPr>
        <w:rFonts w:ascii="Wingdings" w:hAnsi="Wingdings" w:hint="default"/>
        <w:szCs w:val="18"/>
      </w:rPr>
    </w:lvl>
    <w:lvl w:ilvl="1" w:tplc="E532579A">
      <w:start w:val="1"/>
      <w:numFmt w:val="bullet"/>
      <w:lvlText w:val=""/>
      <w:lvlJc w:val="left"/>
      <w:pPr>
        <w:tabs>
          <w:tab w:val="num" w:pos="1440"/>
        </w:tabs>
        <w:ind w:left="1137" w:right="1137" w:hanging="57"/>
      </w:pPr>
      <w:rPr>
        <w:rFonts w:ascii="Wingdings" w:hAnsi="Wingdings" w:hint="default"/>
        <w:szCs w:val="18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4" w15:restartNumberingAfterBreak="0">
    <w:nsid w:val="6F3755EE"/>
    <w:multiLevelType w:val="hybridMultilevel"/>
    <w:tmpl w:val="DD326F2C"/>
    <w:lvl w:ilvl="0" w:tplc="539A94B8">
      <w:start w:val="1"/>
      <w:numFmt w:val="hebrew1"/>
      <w:lvlText w:val="%1."/>
      <w:lvlJc w:val="right"/>
      <w:pPr>
        <w:tabs>
          <w:tab w:val="num" w:pos="167"/>
        </w:tabs>
        <w:ind w:left="510" w:hanging="340"/>
      </w:pPr>
      <w:rPr>
        <w:rFonts w:ascii="Tahoma" w:hAnsi="Tahoma" w:cs="Tahoma" w:hint="default"/>
        <w:b w:val="0"/>
        <w:bCs w:val="0"/>
        <w:i w:val="0"/>
        <w:i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5" w15:restartNumberingAfterBreak="0">
    <w:nsid w:val="702A40E6"/>
    <w:multiLevelType w:val="hybridMultilevel"/>
    <w:tmpl w:val="DABCF598"/>
    <w:lvl w:ilvl="0" w:tplc="2CE23EBA">
      <w:start w:val="1"/>
      <w:numFmt w:val="hebrew1"/>
      <w:lvlText w:val="%1)"/>
      <w:lvlJc w:val="left"/>
      <w:pPr>
        <w:ind w:left="198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6" w15:restartNumberingAfterBreak="0">
    <w:nsid w:val="76905615"/>
    <w:multiLevelType w:val="hybridMultilevel"/>
    <w:tmpl w:val="316C70B6"/>
    <w:lvl w:ilvl="0" w:tplc="D234AD74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95F82"/>
    <w:multiLevelType w:val="hybridMultilevel"/>
    <w:tmpl w:val="8F2C3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52043"/>
    <w:multiLevelType w:val="hybridMultilevel"/>
    <w:tmpl w:val="29087DE8"/>
    <w:lvl w:ilvl="0" w:tplc="A6A23F34">
      <w:start w:val="1"/>
      <w:numFmt w:val="hebrew1"/>
      <w:lvlText w:val="%1)"/>
      <w:lvlJc w:val="left"/>
      <w:pPr>
        <w:ind w:left="142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9" w15:restartNumberingAfterBreak="0">
    <w:nsid w:val="7CCE41D7"/>
    <w:multiLevelType w:val="hybridMultilevel"/>
    <w:tmpl w:val="AEFA2BE0"/>
    <w:lvl w:ilvl="0" w:tplc="ABA8E460">
      <w:start w:val="1"/>
      <w:numFmt w:val="hebrew1"/>
      <w:lvlText w:val="%1)"/>
      <w:lvlJc w:val="left"/>
      <w:pPr>
        <w:ind w:left="1980" w:hanging="555"/>
      </w:pPr>
      <w:rPr>
        <w:rFonts w:hint="default"/>
        <w:u w:val="none"/>
      </w:rPr>
    </w:lvl>
    <w:lvl w:ilvl="1" w:tplc="826CD06C">
      <w:start w:val="1"/>
      <w:numFmt w:val="decimal"/>
      <w:lvlText w:val="%2)"/>
      <w:lvlJc w:val="left"/>
      <w:pPr>
        <w:ind w:left="2625" w:hanging="48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33"/>
  </w:num>
  <w:num w:numId="2">
    <w:abstractNumId w:val="9"/>
  </w:num>
  <w:num w:numId="3">
    <w:abstractNumId w:val="38"/>
  </w:num>
  <w:num w:numId="4">
    <w:abstractNumId w:val="41"/>
  </w:num>
  <w:num w:numId="5">
    <w:abstractNumId w:val="26"/>
  </w:num>
  <w:num w:numId="6">
    <w:abstractNumId w:val="29"/>
  </w:num>
  <w:num w:numId="7">
    <w:abstractNumId w:val="2"/>
  </w:num>
  <w:num w:numId="8">
    <w:abstractNumId w:val="37"/>
  </w:num>
  <w:num w:numId="9">
    <w:abstractNumId w:val="44"/>
  </w:num>
  <w:num w:numId="10">
    <w:abstractNumId w:val="27"/>
  </w:num>
  <w:num w:numId="11">
    <w:abstractNumId w:val="5"/>
  </w:num>
  <w:num w:numId="12">
    <w:abstractNumId w:val="12"/>
  </w:num>
  <w:num w:numId="13">
    <w:abstractNumId w:val="30"/>
  </w:num>
  <w:num w:numId="14">
    <w:abstractNumId w:val="28"/>
  </w:num>
  <w:num w:numId="15">
    <w:abstractNumId w:val="1"/>
  </w:num>
  <w:num w:numId="16">
    <w:abstractNumId w:val="25"/>
  </w:num>
  <w:num w:numId="17">
    <w:abstractNumId w:val="39"/>
  </w:num>
  <w:num w:numId="18">
    <w:abstractNumId w:val="8"/>
  </w:num>
  <w:num w:numId="19">
    <w:abstractNumId w:val="22"/>
  </w:num>
  <w:num w:numId="20">
    <w:abstractNumId w:val="19"/>
  </w:num>
  <w:num w:numId="21">
    <w:abstractNumId w:val="0"/>
  </w:num>
  <w:num w:numId="22">
    <w:abstractNumId w:val="43"/>
  </w:num>
  <w:num w:numId="23">
    <w:abstractNumId w:val="23"/>
  </w:num>
  <w:num w:numId="24">
    <w:abstractNumId w:val="7"/>
  </w:num>
  <w:num w:numId="25">
    <w:abstractNumId w:val="45"/>
  </w:num>
  <w:num w:numId="26">
    <w:abstractNumId w:val="13"/>
  </w:num>
  <w:num w:numId="27">
    <w:abstractNumId w:val="15"/>
  </w:num>
  <w:num w:numId="28">
    <w:abstractNumId w:val="49"/>
  </w:num>
  <w:num w:numId="29">
    <w:abstractNumId w:val="48"/>
  </w:num>
  <w:num w:numId="30">
    <w:abstractNumId w:val="18"/>
  </w:num>
  <w:num w:numId="31">
    <w:abstractNumId w:val="47"/>
  </w:num>
  <w:num w:numId="32">
    <w:abstractNumId w:val="35"/>
  </w:num>
  <w:num w:numId="33">
    <w:abstractNumId w:val="3"/>
  </w:num>
  <w:num w:numId="34">
    <w:abstractNumId w:val="14"/>
  </w:num>
  <w:num w:numId="35">
    <w:abstractNumId w:val="21"/>
  </w:num>
  <w:num w:numId="36">
    <w:abstractNumId w:val="17"/>
  </w:num>
  <w:num w:numId="37">
    <w:abstractNumId w:val="31"/>
  </w:num>
  <w:num w:numId="38">
    <w:abstractNumId w:val="4"/>
  </w:num>
  <w:num w:numId="39">
    <w:abstractNumId w:val="34"/>
  </w:num>
  <w:num w:numId="40">
    <w:abstractNumId w:val="10"/>
  </w:num>
  <w:num w:numId="41">
    <w:abstractNumId w:val="46"/>
  </w:num>
  <w:num w:numId="42">
    <w:abstractNumId w:val="16"/>
  </w:num>
  <w:num w:numId="43">
    <w:abstractNumId w:val="42"/>
  </w:num>
  <w:num w:numId="44">
    <w:abstractNumId w:val="36"/>
  </w:num>
  <w:num w:numId="45">
    <w:abstractNumId w:val="20"/>
  </w:num>
  <w:num w:numId="46">
    <w:abstractNumId w:val="24"/>
  </w:num>
  <w:num w:numId="47">
    <w:abstractNumId w:val="11"/>
  </w:num>
  <w:num w:numId="48">
    <w:abstractNumId w:val="40"/>
  </w:num>
  <w:num w:numId="49">
    <w:abstractNumId w:val="6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08"/>
    <w:rsid w:val="00012583"/>
    <w:rsid w:val="000160D2"/>
    <w:rsid w:val="000203A0"/>
    <w:rsid w:val="00024733"/>
    <w:rsid w:val="00025A74"/>
    <w:rsid w:val="00030635"/>
    <w:rsid w:val="0003216C"/>
    <w:rsid w:val="00037E8B"/>
    <w:rsid w:val="00040613"/>
    <w:rsid w:val="000407EB"/>
    <w:rsid w:val="00040B40"/>
    <w:rsid w:val="00051774"/>
    <w:rsid w:val="0006491C"/>
    <w:rsid w:val="000665C6"/>
    <w:rsid w:val="00066CC0"/>
    <w:rsid w:val="000673BF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47B8"/>
    <w:rsid w:val="0010160C"/>
    <w:rsid w:val="00105B9C"/>
    <w:rsid w:val="00111C87"/>
    <w:rsid w:val="00116A9B"/>
    <w:rsid w:val="00117DA2"/>
    <w:rsid w:val="00122531"/>
    <w:rsid w:val="0012317C"/>
    <w:rsid w:val="001304CF"/>
    <w:rsid w:val="00130837"/>
    <w:rsid w:val="001320E1"/>
    <w:rsid w:val="00135E3B"/>
    <w:rsid w:val="00137A46"/>
    <w:rsid w:val="00141C04"/>
    <w:rsid w:val="00145408"/>
    <w:rsid w:val="0016006F"/>
    <w:rsid w:val="00164BFF"/>
    <w:rsid w:val="001719A1"/>
    <w:rsid w:val="00174F6A"/>
    <w:rsid w:val="00177763"/>
    <w:rsid w:val="00180F89"/>
    <w:rsid w:val="001812BD"/>
    <w:rsid w:val="00181C23"/>
    <w:rsid w:val="001855C4"/>
    <w:rsid w:val="00192049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7839"/>
    <w:rsid w:val="00202534"/>
    <w:rsid w:val="002128E4"/>
    <w:rsid w:val="00217592"/>
    <w:rsid w:val="0023213F"/>
    <w:rsid w:val="002440B4"/>
    <w:rsid w:val="00244444"/>
    <w:rsid w:val="00244A87"/>
    <w:rsid w:val="002472C0"/>
    <w:rsid w:val="002474BA"/>
    <w:rsid w:val="002479AB"/>
    <w:rsid w:val="00261565"/>
    <w:rsid w:val="002649BE"/>
    <w:rsid w:val="00271460"/>
    <w:rsid w:val="00273673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F01"/>
    <w:rsid w:val="002E4093"/>
    <w:rsid w:val="002E5D2E"/>
    <w:rsid w:val="00302687"/>
    <w:rsid w:val="00314902"/>
    <w:rsid w:val="00315688"/>
    <w:rsid w:val="00317B9D"/>
    <w:rsid w:val="003232A4"/>
    <w:rsid w:val="00331224"/>
    <w:rsid w:val="003374E6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109E5"/>
    <w:rsid w:val="00425318"/>
    <w:rsid w:val="0042671E"/>
    <w:rsid w:val="0042691E"/>
    <w:rsid w:val="00427F7F"/>
    <w:rsid w:val="00430559"/>
    <w:rsid w:val="004331BE"/>
    <w:rsid w:val="00451EEC"/>
    <w:rsid w:val="0046240E"/>
    <w:rsid w:val="004650EF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5C18"/>
    <w:rsid w:val="004B6A82"/>
    <w:rsid w:val="004B79C5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62DF5"/>
    <w:rsid w:val="00564EC0"/>
    <w:rsid w:val="005657F7"/>
    <w:rsid w:val="00565D2A"/>
    <w:rsid w:val="005840C1"/>
    <w:rsid w:val="00584D0B"/>
    <w:rsid w:val="005A5BE1"/>
    <w:rsid w:val="005A5FBE"/>
    <w:rsid w:val="005A608D"/>
    <w:rsid w:val="005A7530"/>
    <w:rsid w:val="005B1A99"/>
    <w:rsid w:val="005B6D0C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67A9"/>
    <w:rsid w:val="00637240"/>
    <w:rsid w:val="00644DFD"/>
    <w:rsid w:val="00646A64"/>
    <w:rsid w:val="00654C2A"/>
    <w:rsid w:val="006553EE"/>
    <w:rsid w:val="0065691A"/>
    <w:rsid w:val="00660A2F"/>
    <w:rsid w:val="00662C7D"/>
    <w:rsid w:val="00664434"/>
    <w:rsid w:val="006658B8"/>
    <w:rsid w:val="0067590A"/>
    <w:rsid w:val="00675B93"/>
    <w:rsid w:val="00677D35"/>
    <w:rsid w:val="00691AE0"/>
    <w:rsid w:val="0069260F"/>
    <w:rsid w:val="006932AD"/>
    <w:rsid w:val="006940F1"/>
    <w:rsid w:val="006942CB"/>
    <w:rsid w:val="006A2B3B"/>
    <w:rsid w:val="006A5FF6"/>
    <w:rsid w:val="006A703C"/>
    <w:rsid w:val="006B4B72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7E0A"/>
    <w:rsid w:val="00700FC4"/>
    <w:rsid w:val="00703F98"/>
    <w:rsid w:val="00705932"/>
    <w:rsid w:val="007213D2"/>
    <w:rsid w:val="00724D36"/>
    <w:rsid w:val="0072534C"/>
    <w:rsid w:val="00733F57"/>
    <w:rsid w:val="00736A7B"/>
    <w:rsid w:val="00740D55"/>
    <w:rsid w:val="007438D8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A48"/>
    <w:rsid w:val="00897C7F"/>
    <w:rsid w:val="008A2B78"/>
    <w:rsid w:val="008A4601"/>
    <w:rsid w:val="008A53B6"/>
    <w:rsid w:val="008A5E5C"/>
    <w:rsid w:val="008B36FC"/>
    <w:rsid w:val="008C2EDC"/>
    <w:rsid w:val="008C748C"/>
    <w:rsid w:val="008D0AD7"/>
    <w:rsid w:val="008D278F"/>
    <w:rsid w:val="008D41F7"/>
    <w:rsid w:val="008E5A03"/>
    <w:rsid w:val="008F1C04"/>
    <w:rsid w:val="00907237"/>
    <w:rsid w:val="009130E3"/>
    <w:rsid w:val="00914F37"/>
    <w:rsid w:val="00921A23"/>
    <w:rsid w:val="00924750"/>
    <w:rsid w:val="009267E0"/>
    <w:rsid w:val="0093025B"/>
    <w:rsid w:val="00930C95"/>
    <w:rsid w:val="00931054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B2906"/>
    <w:rsid w:val="009C0F4F"/>
    <w:rsid w:val="009C143C"/>
    <w:rsid w:val="009C1628"/>
    <w:rsid w:val="009C4A87"/>
    <w:rsid w:val="009C5D6F"/>
    <w:rsid w:val="009D1269"/>
    <w:rsid w:val="009E176F"/>
    <w:rsid w:val="009F0B17"/>
    <w:rsid w:val="009F2873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417C7"/>
    <w:rsid w:val="00A42689"/>
    <w:rsid w:val="00A47BAC"/>
    <w:rsid w:val="00A563DE"/>
    <w:rsid w:val="00A603FA"/>
    <w:rsid w:val="00A61F0C"/>
    <w:rsid w:val="00A703C7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0661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760F"/>
    <w:rsid w:val="00B40976"/>
    <w:rsid w:val="00B42D5F"/>
    <w:rsid w:val="00B4604E"/>
    <w:rsid w:val="00B5577A"/>
    <w:rsid w:val="00B57E59"/>
    <w:rsid w:val="00B6729A"/>
    <w:rsid w:val="00B7122E"/>
    <w:rsid w:val="00B75175"/>
    <w:rsid w:val="00B768B6"/>
    <w:rsid w:val="00B86D83"/>
    <w:rsid w:val="00B90D35"/>
    <w:rsid w:val="00B955F2"/>
    <w:rsid w:val="00BA471E"/>
    <w:rsid w:val="00BA49D4"/>
    <w:rsid w:val="00BA6B6D"/>
    <w:rsid w:val="00BB231C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5336"/>
    <w:rsid w:val="00C8740A"/>
    <w:rsid w:val="00C916A4"/>
    <w:rsid w:val="00CA7C32"/>
    <w:rsid w:val="00CB231A"/>
    <w:rsid w:val="00CC2CC2"/>
    <w:rsid w:val="00CC7A81"/>
    <w:rsid w:val="00CE01AD"/>
    <w:rsid w:val="00CE1EDD"/>
    <w:rsid w:val="00CE4AA6"/>
    <w:rsid w:val="00CE75CD"/>
    <w:rsid w:val="00CF4E12"/>
    <w:rsid w:val="00CF6045"/>
    <w:rsid w:val="00D05C07"/>
    <w:rsid w:val="00D163B3"/>
    <w:rsid w:val="00D21CFE"/>
    <w:rsid w:val="00D3505D"/>
    <w:rsid w:val="00D44D0B"/>
    <w:rsid w:val="00D4632E"/>
    <w:rsid w:val="00D51876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6D9A"/>
    <w:rsid w:val="00E30801"/>
    <w:rsid w:val="00E3348B"/>
    <w:rsid w:val="00E35D57"/>
    <w:rsid w:val="00E50580"/>
    <w:rsid w:val="00E5713D"/>
    <w:rsid w:val="00E630FE"/>
    <w:rsid w:val="00E6322F"/>
    <w:rsid w:val="00E6426D"/>
    <w:rsid w:val="00E64769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B7405"/>
    <w:rsid w:val="00EC045F"/>
    <w:rsid w:val="00EC6957"/>
    <w:rsid w:val="00ED6846"/>
    <w:rsid w:val="00EE41C9"/>
    <w:rsid w:val="00EF1B1A"/>
    <w:rsid w:val="00EF693A"/>
    <w:rsid w:val="00F07400"/>
    <w:rsid w:val="00F12F29"/>
    <w:rsid w:val="00F14EC3"/>
    <w:rsid w:val="00F20881"/>
    <w:rsid w:val="00F2142B"/>
    <w:rsid w:val="00F2310A"/>
    <w:rsid w:val="00F30CBC"/>
    <w:rsid w:val="00F3632C"/>
    <w:rsid w:val="00F412CF"/>
    <w:rsid w:val="00F4723F"/>
    <w:rsid w:val="00F56714"/>
    <w:rsid w:val="00F56ABB"/>
    <w:rsid w:val="00F643B7"/>
    <w:rsid w:val="00F714EE"/>
    <w:rsid w:val="00F80613"/>
    <w:rsid w:val="00F8367C"/>
    <w:rsid w:val="00F917BC"/>
    <w:rsid w:val="00F92649"/>
    <w:rsid w:val="00F976B3"/>
    <w:rsid w:val="00FA2199"/>
    <w:rsid w:val="00FA4A12"/>
    <w:rsid w:val="00FB75E7"/>
    <w:rsid w:val="00FC032C"/>
    <w:rsid w:val="00FC5E0C"/>
    <w:rsid w:val="00FD08A9"/>
    <w:rsid w:val="00FD2E6C"/>
    <w:rsid w:val="00FD3EFE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17D97330"/>
  <w15:docId w15:val="{82BA9526-FF0D-4D13-9E58-64E5AF20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93438"/>
    <w:rPr>
      <w:color w:val="0000FF"/>
      <w:u w:val="single"/>
    </w:rPr>
  </w:style>
  <w:style w:type="paragraph" w:styleId="Header">
    <w:name w:val="header"/>
    <w:basedOn w:val="Normal"/>
    <w:link w:val="HeaderChar"/>
    <w:rsid w:val="0049343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DefaultParagraphFont"/>
    <w:rsid w:val="00493438"/>
  </w:style>
  <w:style w:type="character" w:styleId="PageNumber">
    <w:name w:val="page number"/>
    <w:basedOn w:val="DefaultParagraphFont"/>
    <w:rsid w:val="00493438"/>
  </w:style>
  <w:style w:type="paragraph" w:styleId="BalloonText">
    <w:name w:val="Balloon Text"/>
    <w:basedOn w:val="Normal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493438"/>
    <w:rPr>
      <w:color w:val="800080"/>
      <w:u w:val="single"/>
    </w:rPr>
  </w:style>
  <w:style w:type="paragraph" w:styleId="DocumentMap">
    <w:name w:val="Document Map"/>
    <w:basedOn w:val="Normal"/>
    <w:link w:val="DocumentMapChar"/>
    <w:rsid w:val="00691AE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HeaderChar">
    <w:name w:val="Header Char"/>
    <w:basedOn w:val="DefaultParagraphFont"/>
    <w:link w:val="Header"/>
    <w:rsid w:val="00317B9D"/>
    <w:rPr>
      <w:sz w:val="24"/>
      <w:szCs w:val="24"/>
      <w:lang w:eastAsia="he-IL"/>
    </w:rPr>
  </w:style>
  <w:style w:type="table" w:styleId="TableGrid">
    <w:name w:val="Table Grid"/>
    <w:basedOn w:val="TableNormal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1C01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0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C01CA"/>
    <w:rPr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rsid w:val="001C01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C01CA"/>
    <w:rPr>
      <w:b/>
      <w:bCs/>
      <w:lang w:eastAsia="he-IL"/>
    </w:rPr>
  </w:style>
  <w:style w:type="paragraph" w:styleId="ListParagraph">
    <w:name w:val="List Paragraph"/>
    <w:basedOn w:val="Normal"/>
    <w:uiPriority w:val="34"/>
    <w:qFormat/>
    <w:rsid w:val="009529E1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84D0B"/>
    <w:rPr>
      <w:sz w:val="24"/>
      <w:szCs w:val="24"/>
      <w:lang w:eastAsia="he-IL"/>
    </w:rPr>
  </w:style>
  <w:style w:type="character" w:customStyle="1" w:styleId="Heading2Char">
    <w:name w:val="Heading 2 Char"/>
    <w:basedOn w:val="DefaultParagraphFont"/>
    <w:link w:val="Heading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Normal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BodyTextIndent2">
    <w:name w:val="Body Text Indent 2"/>
    <w:basedOn w:val="Normal"/>
    <w:link w:val="BodyTextIndent2Char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BodyTextIndent2Char">
    <w:name w:val="Body Text Indent 2 Char"/>
    <w:basedOn w:val="DefaultParagraphFont"/>
    <w:link w:val="BodyTextIndent2"/>
    <w:rsid w:val="00B7122E"/>
    <w:rPr>
      <w:rFonts w:ascii="Lucida Sans Unicode" w:hAnsi="Lucida Sans Unicode" w:cs="Lucida Sans Unicode"/>
      <w:lang w:eastAsia="he-IL"/>
    </w:rPr>
  </w:style>
  <w:style w:type="paragraph" w:styleId="BodyTextIndent3">
    <w:name w:val="Body Text Indent 3"/>
    <w:basedOn w:val="Normal"/>
    <w:link w:val="BodyTextIndent3Char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BodyTextIndent3Char">
    <w:name w:val="Body Text Indent 3 Char"/>
    <w:basedOn w:val="DefaultParagraphFont"/>
    <w:link w:val="BodyTextIndent3"/>
    <w:rsid w:val="00B7122E"/>
    <w:rPr>
      <w:rFonts w:ascii="Lucida Sans Unicode" w:hAnsi="Lucida Sans Unicode" w:cs="Lucida Sans Unicode"/>
      <w:lang w:eastAsia="he-IL"/>
    </w:rPr>
  </w:style>
  <w:style w:type="character" w:customStyle="1" w:styleId="Heading6Char">
    <w:name w:val="Heading 6 Char"/>
    <w:basedOn w:val="DefaultParagraphFont"/>
    <w:link w:val="Heading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DefaultParagraphFont"/>
    <w:rsid w:val="00066CC0"/>
  </w:style>
  <w:style w:type="character" w:customStyle="1" w:styleId="headline1">
    <w:name w:val="headline1"/>
    <w:basedOn w:val="DefaultParagraphFont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13;&#1504;&#1497;&#1512;\&#1508;&#1493;&#1512;&#1502;&#1496;%20&#1500;&#1496;&#1493;&#1508;&#1505;%20IEOD%20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2C666-0692-462D-A70A-DA7876FC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 2015</Template>
  <TotalTime>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1489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user</dc:creator>
  <cp:lastModifiedBy>Uri</cp:lastModifiedBy>
  <cp:revision>4</cp:revision>
  <cp:lastPrinted>2017-08-10T10:00:00Z</cp:lastPrinted>
  <dcterms:created xsi:type="dcterms:W3CDTF">2017-08-13T09:06:00Z</dcterms:created>
  <dcterms:modified xsi:type="dcterms:W3CDTF">2017-10-31T03:09:00Z</dcterms:modified>
</cp:coreProperties>
</file>