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b"/>
        <w:tblpPr w:leftFromText="180" w:rightFromText="180" w:vertAnchor="text" w:tblpXSpec="right" w:tblpY="1"/>
        <w:tblOverlap w:val="never"/>
        <w:bidiVisual/>
        <w:tblW w:w="10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318"/>
        <w:gridCol w:w="142"/>
        <w:gridCol w:w="1182"/>
        <w:gridCol w:w="2327"/>
        <w:gridCol w:w="177"/>
        <w:gridCol w:w="1559"/>
        <w:gridCol w:w="108"/>
        <w:gridCol w:w="3153"/>
      </w:tblGrid>
      <w:tr w:rsidR="00C91167" w:rsidRPr="00145408" w14:paraId="77C9F395" w14:textId="77777777" w:rsidTr="00C91167">
        <w:trPr>
          <w:gridAfter w:val="1"/>
          <w:wAfter w:w="3153" w:type="dxa"/>
          <w:trHeight w:val="397"/>
        </w:trPr>
        <w:tc>
          <w:tcPr>
            <w:tcW w:w="1241" w:type="dxa"/>
            <w:vAlign w:val="bottom"/>
          </w:tcPr>
          <w:p w14:paraId="58565879" w14:textId="77777777" w:rsidR="00C91167" w:rsidRPr="00145408" w:rsidRDefault="00C91167" w:rsidP="00C91167">
            <w:pPr>
              <w:rPr>
                <w:rFonts w:cs="David"/>
                <w:rtl/>
              </w:rPr>
            </w:pPr>
            <w:r w:rsidRPr="00145408">
              <w:rPr>
                <w:rFonts w:cs="David" w:hint="cs"/>
                <w:rtl/>
              </w:rPr>
              <w:t>חלקה מס':</w:t>
            </w:r>
          </w:p>
        </w:tc>
        <w:tc>
          <w:tcPr>
            <w:tcW w:w="1642" w:type="dxa"/>
            <w:gridSpan w:val="3"/>
            <w:tcBorders>
              <w:bottom w:val="single" w:sz="4" w:space="0" w:color="auto"/>
            </w:tcBorders>
            <w:vAlign w:val="bottom"/>
          </w:tcPr>
          <w:p w14:paraId="038D0BA1" w14:textId="77777777" w:rsidR="00C91167" w:rsidRPr="00145408" w:rsidRDefault="00C91167" w:rsidP="00C91167">
            <w:pPr>
              <w:rPr>
                <w:rFonts w:cs="David"/>
                <w:rtl/>
              </w:rPr>
            </w:pPr>
          </w:p>
        </w:tc>
        <w:tc>
          <w:tcPr>
            <w:tcW w:w="2327" w:type="dxa"/>
            <w:vAlign w:val="bottom"/>
          </w:tcPr>
          <w:p w14:paraId="5503C1A8" w14:textId="77777777" w:rsidR="00C91167" w:rsidRDefault="00C91167" w:rsidP="00C91167">
            <w:pPr>
              <w:jc w:val="right"/>
              <w:rPr>
                <w:rFonts w:cs="David"/>
                <w:rtl/>
              </w:rPr>
            </w:pPr>
          </w:p>
          <w:p w14:paraId="0C291D48" w14:textId="77777777" w:rsidR="00C91167" w:rsidRPr="00145408" w:rsidRDefault="00C91167" w:rsidP="00C91167">
            <w:pPr>
              <w:jc w:val="right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  </w:t>
            </w:r>
            <w:r w:rsidRPr="00145408">
              <w:rPr>
                <w:rFonts w:cs="David" w:hint="cs"/>
                <w:rtl/>
              </w:rPr>
              <w:t>תאריך:</w:t>
            </w:r>
          </w:p>
        </w:tc>
        <w:tc>
          <w:tcPr>
            <w:tcW w:w="1844" w:type="dxa"/>
            <w:gridSpan w:val="3"/>
            <w:tcBorders>
              <w:bottom w:val="single" w:sz="4" w:space="0" w:color="auto"/>
            </w:tcBorders>
            <w:vAlign w:val="bottom"/>
          </w:tcPr>
          <w:p w14:paraId="2054FF11" w14:textId="77777777" w:rsidR="00C91167" w:rsidRPr="00145408" w:rsidRDefault="00C91167" w:rsidP="00C91167">
            <w:pPr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          </w:t>
            </w:r>
            <w:r w:rsidRPr="00145408">
              <w:rPr>
                <w:rFonts w:cs="David" w:hint="cs"/>
                <w:sz w:val="36"/>
                <w:szCs w:val="36"/>
                <w:rtl/>
              </w:rPr>
              <w:t>/     /</w:t>
            </w:r>
          </w:p>
        </w:tc>
      </w:tr>
      <w:tr w:rsidR="00145408" w:rsidRPr="00145408" w14:paraId="3F0E609E" w14:textId="77777777" w:rsidTr="00C91167">
        <w:trPr>
          <w:trHeight w:val="397"/>
        </w:trPr>
        <w:tc>
          <w:tcPr>
            <w:tcW w:w="1559" w:type="dxa"/>
            <w:gridSpan w:val="2"/>
            <w:vAlign w:val="bottom"/>
          </w:tcPr>
          <w:p w14:paraId="50B5AB6E" w14:textId="77777777" w:rsidR="00145408" w:rsidRPr="00145408" w:rsidRDefault="00145408" w:rsidP="00C91167">
            <w:pPr>
              <w:rPr>
                <w:rFonts w:cs="David"/>
                <w:rtl/>
              </w:rPr>
            </w:pPr>
          </w:p>
        </w:tc>
        <w:tc>
          <w:tcPr>
            <w:tcW w:w="5387" w:type="dxa"/>
            <w:gridSpan w:val="5"/>
          </w:tcPr>
          <w:p w14:paraId="647E7E8A" w14:textId="77777777" w:rsidR="00145408" w:rsidRPr="00145408" w:rsidRDefault="00145408" w:rsidP="00C91167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3261" w:type="dxa"/>
            <w:gridSpan w:val="2"/>
            <w:vAlign w:val="bottom"/>
          </w:tcPr>
          <w:p w14:paraId="63C95D55" w14:textId="77777777" w:rsidR="00145408" w:rsidRPr="00145408" w:rsidRDefault="00145408" w:rsidP="00C91167">
            <w:pPr>
              <w:rPr>
                <w:rFonts w:cs="David"/>
                <w:rtl/>
              </w:rPr>
            </w:pPr>
          </w:p>
        </w:tc>
      </w:tr>
      <w:tr w:rsidR="00897A48" w:rsidRPr="00145408" w14:paraId="225D8308" w14:textId="77777777" w:rsidTr="00C91167">
        <w:trPr>
          <w:trHeight w:val="397"/>
        </w:trPr>
        <w:tc>
          <w:tcPr>
            <w:tcW w:w="10207" w:type="dxa"/>
            <w:gridSpan w:val="9"/>
            <w:vAlign w:val="center"/>
          </w:tcPr>
          <w:p w14:paraId="259D65F7" w14:textId="0356B182" w:rsidR="00897A48" w:rsidRDefault="00897A48" w:rsidP="00C91167">
            <w:pPr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בקרת איכות עבור פעולות (הקף בעיגול): סקר מכני</w:t>
            </w:r>
            <w:r w:rsidR="00D6468A">
              <w:rPr>
                <w:rFonts w:cs="David" w:hint="cs"/>
                <w:rtl/>
              </w:rPr>
              <w:t xml:space="preserve"> /</w:t>
            </w:r>
            <w:r>
              <w:rPr>
                <w:rFonts w:cs="David" w:hint="cs"/>
                <w:rtl/>
              </w:rPr>
              <w:t xml:space="preserve"> פינוי מכני / </w:t>
            </w:r>
            <w:r w:rsidR="00C91167">
              <w:rPr>
                <w:rFonts w:cs="David" w:hint="cs"/>
                <w:rtl/>
              </w:rPr>
              <w:t>הכנת קרקע</w:t>
            </w:r>
            <w:r w:rsidR="00D6468A">
              <w:rPr>
                <w:rFonts w:cs="David" w:hint="cs"/>
                <w:rtl/>
              </w:rPr>
              <w:t xml:space="preserve"> /</w:t>
            </w:r>
            <w:r>
              <w:rPr>
                <w:rFonts w:cs="David" w:hint="cs"/>
                <w:rtl/>
              </w:rPr>
              <w:t xml:space="preserve"> אחר ____________</w:t>
            </w:r>
          </w:p>
        </w:tc>
      </w:tr>
      <w:tr w:rsidR="00145408" w:rsidRPr="00145408" w14:paraId="461D9458" w14:textId="77777777" w:rsidTr="00C91167">
        <w:trPr>
          <w:trHeight w:val="397"/>
        </w:trPr>
        <w:tc>
          <w:tcPr>
            <w:tcW w:w="10207" w:type="dxa"/>
            <w:gridSpan w:val="9"/>
            <w:vAlign w:val="bottom"/>
          </w:tcPr>
          <w:p w14:paraId="78789CA0" w14:textId="77777777" w:rsidR="00145408" w:rsidRPr="00D6468A" w:rsidRDefault="00145408" w:rsidP="00C91167">
            <w:pPr>
              <w:rPr>
                <w:rFonts w:cs="David"/>
                <w:rtl/>
              </w:rPr>
            </w:pPr>
          </w:p>
        </w:tc>
      </w:tr>
      <w:tr w:rsidR="00C91167" w:rsidRPr="00145408" w14:paraId="3CAA549E" w14:textId="77777777" w:rsidTr="00C91167">
        <w:trPr>
          <w:gridAfter w:val="3"/>
          <w:wAfter w:w="4820" w:type="dxa"/>
          <w:trHeight w:val="397"/>
        </w:trPr>
        <w:tc>
          <w:tcPr>
            <w:tcW w:w="1701" w:type="dxa"/>
            <w:gridSpan w:val="3"/>
            <w:vAlign w:val="bottom"/>
          </w:tcPr>
          <w:p w14:paraId="77D0D54C" w14:textId="77777777" w:rsidR="00C91167" w:rsidRPr="00145408" w:rsidRDefault="00C91167" w:rsidP="00C91167">
            <w:pPr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שם המפעיל:</w:t>
            </w:r>
          </w:p>
        </w:tc>
        <w:tc>
          <w:tcPr>
            <w:tcW w:w="3686" w:type="dxa"/>
            <w:gridSpan w:val="3"/>
            <w:tcBorders>
              <w:bottom w:val="single" w:sz="4" w:space="0" w:color="auto"/>
            </w:tcBorders>
            <w:vAlign w:val="bottom"/>
          </w:tcPr>
          <w:p w14:paraId="2193C2F1" w14:textId="77777777" w:rsidR="00C91167" w:rsidRPr="00145408" w:rsidRDefault="00C91167" w:rsidP="00C91167">
            <w:pPr>
              <w:rPr>
                <w:rFonts w:cs="David"/>
                <w:rtl/>
              </w:rPr>
            </w:pPr>
          </w:p>
        </w:tc>
      </w:tr>
    </w:tbl>
    <w:p w14:paraId="6D7D0CA9" w14:textId="77777777" w:rsidR="00893213" w:rsidRDefault="00C91167" w:rsidP="00A9174A">
      <w:pPr>
        <w:rPr>
          <w:rFonts w:cs="David"/>
          <w:rtl/>
        </w:rPr>
      </w:pPr>
      <w:r>
        <w:rPr>
          <w:rFonts w:cs="David"/>
          <w:rtl/>
        </w:rPr>
        <w:br w:type="textWrapping" w:clear="all"/>
      </w:r>
    </w:p>
    <w:tbl>
      <w:tblPr>
        <w:tblStyle w:val="ab"/>
        <w:bidiVisual/>
        <w:tblW w:w="10014" w:type="dxa"/>
        <w:tblInd w:w="-377" w:type="dxa"/>
        <w:tblLook w:val="04A0" w:firstRow="1" w:lastRow="0" w:firstColumn="1" w:lastColumn="0" w:noHBand="0" w:noVBand="1"/>
      </w:tblPr>
      <w:tblGrid>
        <w:gridCol w:w="774"/>
        <w:gridCol w:w="2038"/>
        <w:gridCol w:w="1118"/>
        <w:gridCol w:w="1276"/>
        <w:gridCol w:w="1602"/>
        <w:gridCol w:w="1603"/>
        <w:gridCol w:w="1603"/>
      </w:tblGrid>
      <w:tr w:rsidR="00C91167" w14:paraId="1708A8C5" w14:textId="77777777" w:rsidTr="006E5275">
        <w:trPr>
          <w:trHeight w:val="283"/>
        </w:trPr>
        <w:tc>
          <w:tcPr>
            <w:tcW w:w="774" w:type="dxa"/>
            <w:shd w:val="clear" w:color="auto" w:fill="D9D9D9" w:themeFill="background1" w:themeFillShade="D9"/>
          </w:tcPr>
          <w:p w14:paraId="715B925F" w14:textId="77777777" w:rsidR="00C91167" w:rsidRDefault="00C91167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מס"ד</w:t>
            </w:r>
          </w:p>
        </w:tc>
        <w:tc>
          <w:tcPr>
            <w:tcW w:w="2038" w:type="dxa"/>
            <w:shd w:val="clear" w:color="auto" w:fill="D9D9D9" w:themeFill="background1" w:themeFillShade="D9"/>
            <w:vAlign w:val="center"/>
          </w:tcPr>
          <w:p w14:paraId="610B44C4" w14:textId="77777777" w:rsidR="00C91167" w:rsidRDefault="00C91167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סוג אמצעי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0859EF98" w14:textId="77777777" w:rsidR="00C91167" w:rsidRDefault="00C91167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עומק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D494C44" w14:textId="77777777" w:rsidR="00C91167" w:rsidRDefault="00C91167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רוחב</w:t>
            </w:r>
          </w:p>
        </w:tc>
        <w:tc>
          <w:tcPr>
            <w:tcW w:w="1602" w:type="dxa"/>
            <w:shd w:val="clear" w:color="auto" w:fill="D9D9D9" w:themeFill="background1" w:themeFillShade="D9"/>
            <w:vAlign w:val="center"/>
          </w:tcPr>
          <w:p w14:paraId="7FFFD9CA" w14:textId="77777777" w:rsidR="00C91167" w:rsidRDefault="00C91167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פריסה</w:t>
            </w:r>
          </w:p>
        </w:tc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15531BC9" w14:textId="77777777" w:rsidR="00C91167" w:rsidRDefault="00C91167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ממצאים</w:t>
            </w:r>
          </w:p>
        </w:tc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305DBC2C" w14:textId="77777777" w:rsidR="00C91167" w:rsidRDefault="00C91167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הערות</w:t>
            </w:r>
          </w:p>
        </w:tc>
      </w:tr>
      <w:tr w:rsidR="00C91167" w14:paraId="1816F0F0" w14:textId="77777777" w:rsidTr="00057768">
        <w:trPr>
          <w:trHeight w:val="624"/>
        </w:trPr>
        <w:tc>
          <w:tcPr>
            <w:tcW w:w="774" w:type="dxa"/>
            <w:vAlign w:val="center"/>
          </w:tcPr>
          <w:p w14:paraId="423F5DAA" w14:textId="77777777" w:rsidR="00C91167" w:rsidRDefault="00C91167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1.</w:t>
            </w:r>
          </w:p>
        </w:tc>
        <w:tc>
          <w:tcPr>
            <w:tcW w:w="2038" w:type="dxa"/>
            <w:vAlign w:val="center"/>
          </w:tcPr>
          <w:p w14:paraId="13F92345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118" w:type="dxa"/>
            <w:vAlign w:val="center"/>
          </w:tcPr>
          <w:p w14:paraId="57CABFBE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276" w:type="dxa"/>
            <w:vAlign w:val="center"/>
          </w:tcPr>
          <w:p w14:paraId="182AC646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2" w:type="dxa"/>
            <w:vAlign w:val="center"/>
          </w:tcPr>
          <w:p w14:paraId="3C0534A3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2EC11673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40870D53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</w:tr>
      <w:tr w:rsidR="00C91167" w14:paraId="4A2CEAA7" w14:textId="77777777" w:rsidTr="007D120F">
        <w:trPr>
          <w:trHeight w:val="624"/>
        </w:trPr>
        <w:tc>
          <w:tcPr>
            <w:tcW w:w="774" w:type="dxa"/>
            <w:vAlign w:val="center"/>
          </w:tcPr>
          <w:p w14:paraId="4325DB1D" w14:textId="77777777" w:rsidR="00C91167" w:rsidRDefault="00C91167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2.</w:t>
            </w:r>
          </w:p>
        </w:tc>
        <w:tc>
          <w:tcPr>
            <w:tcW w:w="2038" w:type="dxa"/>
            <w:vAlign w:val="center"/>
          </w:tcPr>
          <w:p w14:paraId="1E53BCA8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118" w:type="dxa"/>
            <w:vAlign w:val="center"/>
          </w:tcPr>
          <w:p w14:paraId="0D7939B3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276" w:type="dxa"/>
            <w:vAlign w:val="center"/>
          </w:tcPr>
          <w:p w14:paraId="7EA73222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2" w:type="dxa"/>
            <w:vAlign w:val="center"/>
          </w:tcPr>
          <w:p w14:paraId="6F3B45B3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4FEDCDE6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7100E3B8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</w:tr>
      <w:tr w:rsidR="00C91167" w14:paraId="26FDD86D" w14:textId="77777777" w:rsidTr="00F13FD5">
        <w:trPr>
          <w:trHeight w:val="624"/>
        </w:trPr>
        <w:tc>
          <w:tcPr>
            <w:tcW w:w="774" w:type="dxa"/>
            <w:vAlign w:val="center"/>
          </w:tcPr>
          <w:p w14:paraId="3832D638" w14:textId="77777777" w:rsidR="00C91167" w:rsidRDefault="00C91167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3.</w:t>
            </w:r>
          </w:p>
        </w:tc>
        <w:tc>
          <w:tcPr>
            <w:tcW w:w="2038" w:type="dxa"/>
            <w:vAlign w:val="center"/>
          </w:tcPr>
          <w:p w14:paraId="1150FC1C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118" w:type="dxa"/>
            <w:vAlign w:val="center"/>
          </w:tcPr>
          <w:p w14:paraId="6AE488E0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276" w:type="dxa"/>
            <w:vAlign w:val="center"/>
          </w:tcPr>
          <w:p w14:paraId="5C63D6E2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2" w:type="dxa"/>
            <w:vAlign w:val="center"/>
          </w:tcPr>
          <w:p w14:paraId="7D379050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57A842B3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6D13ADC2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</w:tr>
      <w:tr w:rsidR="00C91167" w14:paraId="6FAB220A" w14:textId="77777777" w:rsidTr="003D133C">
        <w:trPr>
          <w:trHeight w:val="624"/>
        </w:trPr>
        <w:tc>
          <w:tcPr>
            <w:tcW w:w="774" w:type="dxa"/>
            <w:vAlign w:val="center"/>
          </w:tcPr>
          <w:p w14:paraId="73648544" w14:textId="77777777" w:rsidR="00C91167" w:rsidRDefault="00C91167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4.</w:t>
            </w:r>
          </w:p>
        </w:tc>
        <w:tc>
          <w:tcPr>
            <w:tcW w:w="2038" w:type="dxa"/>
            <w:vAlign w:val="center"/>
          </w:tcPr>
          <w:p w14:paraId="72598054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118" w:type="dxa"/>
            <w:vAlign w:val="center"/>
          </w:tcPr>
          <w:p w14:paraId="6E9D15D1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276" w:type="dxa"/>
            <w:vAlign w:val="center"/>
          </w:tcPr>
          <w:p w14:paraId="1B5AE425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2" w:type="dxa"/>
            <w:vAlign w:val="center"/>
          </w:tcPr>
          <w:p w14:paraId="08EF249B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595BF485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37C08495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</w:tr>
      <w:tr w:rsidR="00C91167" w14:paraId="053FB616" w14:textId="77777777" w:rsidTr="000018B8">
        <w:trPr>
          <w:trHeight w:val="624"/>
        </w:trPr>
        <w:tc>
          <w:tcPr>
            <w:tcW w:w="774" w:type="dxa"/>
            <w:vAlign w:val="center"/>
          </w:tcPr>
          <w:p w14:paraId="1345D8A4" w14:textId="77777777" w:rsidR="00C91167" w:rsidRDefault="00C91167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5.</w:t>
            </w:r>
          </w:p>
        </w:tc>
        <w:tc>
          <w:tcPr>
            <w:tcW w:w="2038" w:type="dxa"/>
            <w:vAlign w:val="center"/>
          </w:tcPr>
          <w:p w14:paraId="7994BA8E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118" w:type="dxa"/>
            <w:vAlign w:val="center"/>
          </w:tcPr>
          <w:p w14:paraId="59C5D584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276" w:type="dxa"/>
            <w:vAlign w:val="center"/>
          </w:tcPr>
          <w:p w14:paraId="159D1394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2" w:type="dxa"/>
            <w:vAlign w:val="center"/>
          </w:tcPr>
          <w:p w14:paraId="4604DA73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433D44C5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20840EFD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</w:tr>
      <w:tr w:rsidR="00C91167" w14:paraId="0A57B151" w14:textId="77777777" w:rsidTr="00DE19DB">
        <w:trPr>
          <w:trHeight w:val="624"/>
        </w:trPr>
        <w:tc>
          <w:tcPr>
            <w:tcW w:w="774" w:type="dxa"/>
            <w:vAlign w:val="center"/>
          </w:tcPr>
          <w:p w14:paraId="783929FA" w14:textId="77777777" w:rsidR="00C91167" w:rsidRDefault="00C91167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6.</w:t>
            </w:r>
          </w:p>
        </w:tc>
        <w:tc>
          <w:tcPr>
            <w:tcW w:w="2038" w:type="dxa"/>
            <w:vAlign w:val="center"/>
          </w:tcPr>
          <w:p w14:paraId="440C60AB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118" w:type="dxa"/>
            <w:vAlign w:val="center"/>
          </w:tcPr>
          <w:p w14:paraId="29E55BE9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276" w:type="dxa"/>
            <w:vAlign w:val="center"/>
          </w:tcPr>
          <w:p w14:paraId="5F03C0AD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2" w:type="dxa"/>
            <w:vAlign w:val="center"/>
          </w:tcPr>
          <w:p w14:paraId="2E038E2E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597252AD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  <w:tc>
          <w:tcPr>
            <w:tcW w:w="1603" w:type="dxa"/>
            <w:vAlign w:val="center"/>
          </w:tcPr>
          <w:p w14:paraId="11DA9A21" w14:textId="77777777" w:rsidR="00C91167" w:rsidRDefault="00C91167" w:rsidP="004B79C5">
            <w:pPr>
              <w:rPr>
                <w:rFonts w:cs="David"/>
                <w:rtl/>
              </w:rPr>
            </w:pPr>
          </w:p>
        </w:tc>
      </w:tr>
    </w:tbl>
    <w:p w14:paraId="613A3548" w14:textId="77777777" w:rsidR="004B79C5" w:rsidRPr="00897A48" w:rsidRDefault="004B79C5" w:rsidP="00897A48">
      <w:pPr>
        <w:spacing w:before="120" w:line="276" w:lineRule="auto"/>
        <w:ind w:left="-284"/>
        <w:rPr>
          <w:rFonts w:cs="David"/>
          <w:sz w:val="36"/>
          <w:szCs w:val="36"/>
          <w:rtl/>
        </w:rPr>
      </w:pPr>
      <w:r w:rsidRPr="00897A48">
        <w:rPr>
          <w:rFonts w:cs="David" w:hint="cs"/>
          <w:b/>
          <w:bCs/>
          <w:sz w:val="36"/>
          <w:szCs w:val="36"/>
          <w:rtl/>
        </w:rPr>
        <w:t>תוצאות הב</w:t>
      </w:r>
      <w:r w:rsidR="00C91167">
        <w:rPr>
          <w:rFonts w:cs="David" w:hint="cs"/>
          <w:b/>
          <w:bCs/>
          <w:sz w:val="36"/>
          <w:szCs w:val="36"/>
          <w:rtl/>
        </w:rPr>
        <w:t>קרה</w:t>
      </w:r>
      <w:r w:rsidRPr="00897A48">
        <w:rPr>
          <w:rFonts w:cs="David" w:hint="cs"/>
          <w:b/>
          <w:bCs/>
          <w:sz w:val="36"/>
          <w:szCs w:val="36"/>
          <w:rtl/>
        </w:rPr>
        <w:t>:</w:t>
      </w:r>
      <w:r w:rsidRPr="00897A48">
        <w:rPr>
          <w:rFonts w:cs="David" w:hint="cs"/>
          <w:sz w:val="36"/>
          <w:szCs w:val="36"/>
          <w:rtl/>
        </w:rPr>
        <w:t xml:space="preserve"> תקין / לא תקין</w:t>
      </w:r>
    </w:p>
    <w:p w14:paraId="111B0897" w14:textId="77777777" w:rsidR="004B79C5" w:rsidRDefault="004B79C5" w:rsidP="004B79C5">
      <w:pPr>
        <w:tabs>
          <w:tab w:val="left" w:leader="underscore" w:pos="9922"/>
        </w:tabs>
        <w:spacing w:line="360" w:lineRule="auto"/>
        <w:ind w:left="-285"/>
        <w:rPr>
          <w:rFonts w:cs="David"/>
          <w:rtl/>
        </w:rPr>
      </w:pPr>
      <w:r>
        <w:rPr>
          <w:rFonts w:cs="David" w:hint="cs"/>
          <w:rtl/>
        </w:rPr>
        <w:t>פירוט ממצאים/תקלות שאותרו:</w:t>
      </w:r>
      <w:r>
        <w:rPr>
          <w:rFonts w:cs="David" w:hint="cs"/>
          <w:rtl/>
        </w:rPr>
        <w:tab/>
      </w:r>
    </w:p>
    <w:p w14:paraId="55253EE1" w14:textId="77777777" w:rsidR="004B79C5" w:rsidRDefault="004B79C5" w:rsidP="004B79C5">
      <w:pPr>
        <w:tabs>
          <w:tab w:val="left" w:leader="underscore" w:pos="9922"/>
        </w:tabs>
        <w:spacing w:line="360" w:lineRule="auto"/>
        <w:ind w:left="-285"/>
        <w:rPr>
          <w:rFonts w:cs="David"/>
          <w:rtl/>
        </w:rPr>
      </w:pPr>
      <w:r>
        <w:rPr>
          <w:rFonts w:cs="David" w:hint="cs"/>
          <w:rtl/>
        </w:rPr>
        <w:tab/>
      </w:r>
    </w:p>
    <w:p w14:paraId="10EA1628" w14:textId="77777777" w:rsidR="004B79C5" w:rsidRDefault="004B79C5" w:rsidP="004B79C5">
      <w:pPr>
        <w:tabs>
          <w:tab w:val="left" w:leader="underscore" w:pos="9922"/>
        </w:tabs>
        <w:spacing w:line="360" w:lineRule="auto"/>
        <w:ind w:left="-285"/>
        <w:rPr>
          <w:rFonts w:cs="David"/>
          <w:rtl/>
        </w:rPr>
      </w:pPr>
      <w:r>
        <w:rPr>
          <w:rFonts w:cs="David" w:hint="cs"/>
          <w:rtl/>
        </w:rPr>
        <w:tab/>
      </w:r>
    </w:p>
    <w:p w14:paraId="7F60BCE4" w14:textId="77777777" w:rsidR="00FC592C" w:rsidRDefault="00897A48" w:rsidP="00FC592C">
      <w:pPr>
        <w:tabs>
          <w:tab w:val="left" w:leader="underscore" w:pos="9922"/>
        </w:tabs>
        <w:spacing w:line="360" w:lineRule="auto"/>
        <w:ind w:left="-285"/>
        <w:rPr>
          <w:rFonts w:cs="David"/>
          <w:rtl/>
        </w:rPr>
      </w:pPr>
      <w:r>
        <w:rPr>
          <w:rFonts w:cs="David" w:hint="cs"/>
          <w:rtl/>
        </w:rPr>
        <w:tab/>
      </w:r>
    </w:p>
    <w:p w14:paraId="3D3B7828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2D7D5DCA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3D83DE42" w14:textId="77777777" w:rsidR="004B79C5" w:rsidRDefault="00221E66" w:rsidP="00897A48">
      <w:pPr>
        <w:tabs>
          <w:tab w:val="left" w:leader="underscore" w:pos="9922"/>
        </w:tabs>
        <w:rPr>
          <w:rFonts w:cs="David"/>
          <w:rtl/>
        </w:rPr>
      </w:pPr>
      <w:r>
        <w:rPr>
          <w:rFonts w:cs="David" w:hint="cs"/>
          <w:rtl/>
        </w:rPr>
        <w:t>ראש צוות - ___________________                                           חתימה - _________________</w:t>
      </w:r>
    </w:p>
    <w:p w14:paraId="06F25595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19C9F32C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7583F027" w14:textId="19B63C30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61A10B5E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7A3DF115" w14:textId="77777777" w:rsidR="00221E66" w:rsidRPr="00145408" w:rsidRDefault="00221E66" w:rsidP="00221E66">
      <w:pPr>
        <w:tabs>
          <w:tab w:val="left" w:leader="underscore" w:pos="9922"/>
        </w:tabs>
        <w:rPr>
          <w:rFonts w:cs="David"/>
          <w:rtl/>
        </w:rPr>
      </w:pPr>
      <w:r>
        <w:rPr>
          <w:rFonts w:cs="David" w:hint="cs"/>
          <w:rtl/>
        </w:rPr>
        <w:t>מנהל אתר - ___________________                                        חתימה - __________________</w:t>
      </w:r>
    </w:p>
    <w:sectPr w:rsidR="00221E66" w:rsidRPr="00145408" w:rsidSect="005A5B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992" w:left="1134" w:header="0" w:footer="39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0A0867" w14:textId="77777777" w:rsidR="00F235DB" w:rsidRDefault="00F235DB">
      <w:r>
        <w:separator/>
      </w:r>
    </w:p>
  </w:endnote>
  <w:endnote w:type="continuationSeparator" w:id="0">
    <w:p w14:paraId="5BCFE222" w14:textId="77777777" w:rsidR="00F235DB" w:rsidRDefault="00F2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 Unicode MS">
    <w:altName w:val="MS Mincho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FFC9F6" w14:textId="77777777" w:rsidR="0046240E" w:rsidRDefault="00F07400">
    <w:pPr>
      <w:pStyle w:val="a5"/>
      <w:framePr w:wrap="around" w:vAnchor="text" w:hAnchor="text" w:xAlign="center" w:y="1"/>
      <w:rPr>
        <w:rStyle w:val="a7"/>
      </w:rPr>
    </w:pPr>
    <w:r>
      <w:rPr>
        <w:rStyle w:val="a7"/>
        <w:rtl/>
      </w:rPr>
      <w:fldChar w:fldCharType="begin"/>
    </w:r>
    <w:r w:rsidR="0046240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46240E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14:paraId="5EF3ACEB" w14:textId="77777777" w:rsidR="0046240E" w:rsidRDefault="004624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511CA" w14:textId="77777777" w:rsidR="00EA4E61" w:rsidRDefault="005A5BE1" w:rsidP="008D0AD7">
    <w:pPr>
      <w:pStyle w:val="a5"/>
      <w:tabs>
        <w:tab w:val="clear" w:pos="4153"/>
        <w:tab w:val="clear" w:pos="8306"/>
      </w:tabs>
      <w:jc w:val="both"/>
      <w:rPr>
        <w:rtl/>
      </w:rPr>
    </w:pPr>
    <w:r>
      <w:rPr>
        <w:sz w:val="20"/>
        <w:szCs w:val="20"/>
      </w:rPr>
      <w:t>©</w:t>
    </w:r>
    <w:r>
      <w:rPr>
        <w:rFonts w:hint="cs"/>
        <w:sz w:val="20"/>
        <w:szCs w:val="20"/>
        <w:rtl/>
      </w:rPr>
      <w:t xml:space="preserve"> </w:t>
    </w:r>
    <w:r w:rsidR="00EA4E61">
      <w:rPr>
        <w:sz w:val="20"/>
        <w:szCs w:val="20"/>
        <w:rtl/>
      </w:rPr>
      <w:t>כל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הזכויות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שמורות</w:t>
    </w:r>
    <w:r>
      <w:rPr>
        <w:rFonts w:hint="cs"/>
        <w:sz w:val="20"/>
        <w:szCs w:val="20"/>
        <w:rtl/>
      </w:rPr>
      <w:t xml:space="preserve"> ל-</w:t>
    </w:r>
    <w:r w:rsidR="008D0AD7">
      <w:rPr>
        <w:rFonts w:hint="cs"/>
        <w:sz w:val="20"/>
        <w:szCs w:val="20"/>
      </w:rPr>
      <w:t>IMAG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E50348" w14:textId="77777777" w:rsidR="000568C9" w:rsidRDefault="000568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03D440" w14:textId="77777777" w:rsidR="00F235DB" w:rsidRDefault="00F235DB">
      <w:r>
        <w:separator/>
      </w:r>
    </w:p>
  </w:footnote>
  <w:footnote w:type="continuationSeparator" w:id="0">
    <w:p w14:paraId="2E23BDC9" w14:textId="77777777" w:rsidR="00F235DB" w:rsidRDefault="00F23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81460E" w14:textId="77777777" w:rsidR="000568C9" w:rsidRDefault="000568C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87" w:type="dxa"/>
      <w:jc w:val="center"/>
      <w:tblLayout w:type="fixed"/>
      <w:tblLook w:val="04A0" w:firstRow="1" w:lastRow="0" w:firstColumn="1" w:lastColumn="0" w:noHBand="0" w:noVBand="1"/>
    </w:tblPr>
    <w:tblGrid>
      <w:gridCol w:w="842"/>
      <w:gridCol w:w="1082"/>
      <w:gridCol w:w="467"/>
      <w:gridCol w:w="253"/>
      <w:gridCol w:w="1424"/>
      <w:gridCol w:w="3568"/>
      <w:gridCol w:w="2551"/>
    </w:tblGrid>
    <w:tr w:rsidR="0046240E" w:rsidRPr="00174F6A" w14:paraId="6AF4E0A1" w14:textId="77777777" w:rsidTr="00D4632E">
      <w:trPr>
        <w:trHeight w:val="1665"/>
        <w:jc w:val="center"/>
      </w:trPr>
      <w:tc>
        <w:tcPr>
          <w:tcW w:w="2391" w:type="dxa"/>
          <w:gridSpan w:val="3"/>
          <w:tcBorders>
            <w:bottom w:val="single" w:sz="12" w:space="0" w:color="auto"/>
          </w:tcBorders>
          <w:vAlign w:val="center"/>
          <w:hideMark/>
        </w:tcPr>
        <w:p w14:paraId="7E0AF55D" w14:textId="77777777" w:rsidR="0046240E" w:rsidRPr="00174F6A" w:rsidRDefault="008D0AD7" w:rsidP="00777A76">
          <w:pPr>
            <w:bidi w:val="0"/>
            <w:rPr>
              <w:rFonts w:asciiTheme="minorHAnsi" w:hAnsiTheme="minorHAnsi" w:cs="David"/>
              <w:b/>
              <w:bCs/>
              <w:noProof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anchor distT="0" distB="0" distL="114300" distR="114300" simplePos="0" relativeHeight="251660288" behindDoc="0" locked="0" layoutInCell="1" allowOverlap="1" wp14:anchorId="589ED397" wp14:editId="602827FD">
                <wp:simplePos x="0" y="0"/>
                <wp:positionH relativeFrom="margin">
                  <wp:posOffset>-147320</wp:posOffset>
                </wp:positionH>
                <wp:positionV relativeFrom="page">
                  <wp:posOffset>219075</wp:posOffset>
                </wp:positionV>
                <wp:extent cx="1979930" cy="723900"/>
                <wp:effectExtent l="0" t="0" r="1270" b="0"/>
                <wp:wrapNone/>
                <wp:docPr id="4" name="תמונה 4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74F6A">
            <w:rPr>
              <w:rFonts w:asciiTheme="minorHAnsi" w:hAnsiTheme="minorHAnsi" w:cs="David"/>
              <w:noProof/>
            </w:rPr>
            <w:t xml:space="preserve">  </w:t>
          </w:r>
        </w:p>
      </w:tc>
      <w:tc>
        <w:tcPr>
          <w:tcW w:w="5245" w:type="dxa"/>
          <w:gridSpan w:val="3"/>
          <w:tcBorders>
            <w:bottom w:val="single" w:sz="12" w:space="0" w:color="auto"/>
          </w:tcBorders>
          <w:vAlign w:val="center"/>
        </w:tcPr>
        <w:p w14:paraId="0573FF61" w14:textId="77777777" w:rsidR="00D4632E" w:rsidRPr="00174F6A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4E18D2D3" w14:textId="77777777" w:rsidR="00D4632E" w:rsidRPr="00174F6A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295CD766" w14:textId="77777777" w:rsidR="0046240E" w:rsidRPr="00174F6A" w:rsidRDefault="008D0AD7" w:rsidP="00D4632E">
          <w:pPr>
            <w:bidi w:val="0"/>
            <w:jc w:val="center"/>
            <w:rPr>
              <w:rFonts w:asciiTheme="minorHAnsi" w:hAnsiTheme="minorHAnsi" w:cs="David"/>
              <w:b/>
              <w:bCs/>
              <w:noProof/>
              <w:rtl/>
            </w:rPr>
          </w:pPr>
          <w:r w:rsidRPr="00174F6A"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  <w:t xml:space="preserve"> </w:t>
          </w:r>
        </w:p>
      </w:tc>
      <w:tc>
        <w:tcPr>
          <w:tcW w:w="2551" w:type="dxa"/>
          <w:tcBorders>
            <w:bottom w:val="single" w:sz="12" w:space="0" w:color="auto"/>
          </w:tcBorders>
          <w:vAlign w:val="center"/>
        </w:tcPr>
        <w:p w14:paraId="69C0295C" w14:textId="77777777" w:rsidR="00EA4E61" w:rsidRPr="00174F6A" w:rsidRDefault="00EA4E61" w:rsidP="00777A76">
          <w:pPr>
            <w:rPr>
              <w:rFonts w:asciiTheme="minorHAnsi" w:hAnsiTheme="minorHAnsi" w:cs="David"/>
              <w:noProof/>
              <w:position w:val="-30"/>
              <w:sz w:val="18"/>
              <w:rtl/>
              <w:lang w:eastAsia="he-IL"/>
            </w:rPr>
          </w:pPr>
        </w:p>
        <w:p w14:paraId="0BFFAF4D" w14:textId="77777777" w:rsidR="0046240E" w:rsidRPr="00174F6A" w:rsidRDefault="00D4632E" w:rsidP="00777A76">
          <w:pPr>
            <w:rPr>
              <w:rFonts w:asciiTheme="minorHAnsi" w:hAnsiTheme="minorHAnsi" w:cs="David"/>
              <w:noProof/>
              <w:position w:val="-30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inline distT="0" distB="0" distL="0" distR="0" wp14:anchorId="7F92F078" wp14:editId="43202A73">
                <wp:extent cx="1318260" cy="483870"/>
                <wp:effectExtent l="0" t="0" r="0" b="0"/>
                <wp:docPr id="3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6240E" w:rsidRPr="00174F6A" w14:paraId="2B019163" w14:textId="77777777" w:rsidTr="00D4632E">
      <w:trPr>
        <w:trHeight w:hRule="exact" w:val="400"/>
        <w:jc w:val="center"/>
      </w:trPr>
      <w:tc>
        <w:tcPr>
          <w:tcW w:w="406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5A8184" w14:textId="77777777" w:rsidR="0046240E" w:rsidRPr="00174F6A" w:rsidRDefault="00D4632E" w:rsidP="00D4632E">
          <w:pPr>
            <w:jc w:val="center"/>
            <w:rPr>
              <w:rFonts w:asciiTheme="minorHAnsi" w:hAnsiTheme="minorHAnsi" w:cs="David"/>
              <w:b/>
              <w:bCs/>
              <w:caps/>
              <w:position w:val="-18"/>
              <w:rtl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caps/>
              <w:position w:val="-30"/>
            </w:rPr>
            <w:t>Documented Format</w:t>
          </w:r>
        </w:p>
      </w:tc>
      <w:tc>
        <w:tcPr>
          <w:tcW w:w="611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E2776B3" w14:textId="77777777" w:rsidR="0046240E" w:rsidRPr="00174F6A" w:rsidRDefault="00081295" w:rsidP="00D4632E">
          <w:pPr>
            <w:jc w:val="center"/>
            <w:rPr>
              <w:rFonts w:asciiTheme="minorHAnsi" w:hAnsiTheme="minorHAnsi" w:cs="David"/>
              <w:b/>
              <w:bCs/>
              <w:position w:val="-16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>טופס</w:t>
          </w:r>
          <w:r w:rsidR="0046240E" w:rsidRPr="00174F6A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 xml:space="preserve"> </w:t>
          </w:r>
        </w:p>
      </w:tc>
    </w:tr>
    <w:tr w:rsidR="00081295" w:rsidRPr="00174F6A" w14:paraId="0131455E" w14:textId="77777777" w:rsidTr="005A5BE1">
      <w:trPr>
        <w:cantSplit/>
        <w:trHeight w:val="452"/>
        <w:jc w:val="center"/>
      </w:trPr>
      <w:tc>
        <w:tcPr>
          <w:tcW w:w="84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6334D11" w14:textId="77777777" w:rsidR="00081295" w:rsidRPr="00174F6A" w:rsidRDefault="00081295" w:rsidP="00081295">
          <w:pPr>
            <w:jc w:val="center"/>
            <w:rPr>
              <w:rFonts w:asciiTheme="minorHAnsi" w:hAnsiTheme="minorHAnsi" w:cs="David"/>
              <w:szCs w:val="18"/>
              <w:lang w:eastAsia="he-IL"/>
            </w:rPr>
          </w:pPr>
          <w:r w:rsidRPr="00174F6A">
            <w:rPr>
              <w:rFonts w:asciiTheme="minorHAnsi" w:hAnsiTheme="minorHAnsi" w:cs="David"/>
            </w:rPr>
            <w:t>Page</w:t>
          </w:r>
        </w:p>
      </w:tc>
      <w:tc>
        <w:tcPr>
          <w:tcW w:w="108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92077AB" w14:textId="77777777" w:rsidR="00081295" w:rsidRPr="00174F6A" w:rsidRDefault="00081295" w:rsidP="00081295">
          <w:pPr>
            <w:bidi w:val="0"/>
            <w:jc w:val="center"/>
            <w:rPr>
              <w:rFonts w:asciiTheme="minorHAnsi" w:hAnsiTheme="minorHAnsi" w:cs="David"/>
              <w:lang w:eastAsia="he-IL"/>
            </w:rPr>
          </w:pPr>
          <w:r w:rsidRPr="00174F6A">
            <w:rPr>
              <w:rFonts w:asciiTheme="minorHAnsi" w:hAnsiTheme="minorHAnsi" w:cs="David"/>
            </w:rPr>
            <w:fldChar w:fldCharType="begin"/>
          </w:r>
          <w:r w:rsidRPr="00174F6A">
            <w:rPr>
              <w:rFonts w:asciiTheme="minorHAnsi" w:hAnsiTheme="minorHAnsi" w:cs="David"/>
            </w:rPr>
            <w:instrText xml:space="preserve"> PAGE </w:instrText>
          </w:r>
          <w:r w:rsidRPr="00174F6A">
            <w:rPr>
              <w:rFonts w:asciiTheme="minorHAnsi" w:hAnsiTheme="minorHAnsi" w:cs="David"/>
            </w:rPr>
            <w:fldChar w:fldCharType="separate"/>
          </w:r>
          <w:r w:rsidR="00615F7F">
            <w:rPr>
              <w:rFonts w:asciiTheme="minorHAnsi" w:hAnsiTheme="minorHAnsi" w:cs="David"/>
              <w:noProof/>
            </w:rPr>
            <w:t>1</w:t>
          </w:r>
          <w:r w:rsidRPr="00174F6A">
            <w:rPr>
              <w:rFonts w:asciiTheme="minorHAnsi" w:hAnsiTheme="minorHAnsi" w:cs="David"/>
              <w:noProof/>
            </w:rPr>
            <w:fldChar w:fldCharType="end"/>
          </w:r>
          <w:r w:rsidRPr="00174F6A">
            <w:rPr>
              <w:rFonts w:asciiTheme="minorHAnsi" w:hAnsiTheme="minorHAnsi" w:cs="David"/>
            </w:rPr>
            <w:t xml:space="preserve"> of </w:t>
          </w:r>
          <w:r w:rsidR="00135E3B" w:rsidRPr="00174F6A">
            <w:rPr>
              <w:rFonts w:asciiTheme="minorHAnsi" w:hAnsiTheme="minorHAnsi" w:cs="David"/>
            </w:rPr>
            <w:fldChar w:fldCharType="begin"/>
          </w:r>
          <w:r w:rsidR="00135E3B" w:rsidRPr="00174F6A">
            <w:rPr>
              <w:rFonts w:asciiTheme="minorHAnsi" w:hAnsiTheme="minorHAnsi" w:cs="David"/>
            </w:rPr>
            <w:instrText xml:space="preserve"> NUMPAGES  </w:instrText>
          </w:r>
          <w:r w:rsidR="00135E3B" w:rsidRPr="00174F6A">
            <w:rPr>
              <w:rFonts w:asciiTheme="minorHAnsi" w:hAnsiTheme="minorHAnsi" w:cs="David"/>
            </w:rPr>
            <w:fldChar w:fldCharType="separate"/>
          </w:r>
          <w:r w:rsidR="00615F7F">
            <w:rPr>
              <w:rFonts w:asciiTheme="minorHAnsi" w:hAnsiTheme="minorHAnsi" w:cs="David"/>
              <w:noProof/>
            </w:rPr>
            <w:t>1</w:t>
          </w:r>
          <w:r w:rsidR="00135E3B" w:rsidRPr="00174F6A">
            <w:rPr>
              <w:rFonts w:asciiTheme="minorHAnsi" w:hAnsiTheme="minorHAnsi" w:cs="David"/>
              <w:noProof/>
            </w:rPr>
            <w:fldChar w:fldCharType="end"/>
          </w:r>
        </w:p>
      </w:tc>
      <w:tc>
        <w:tcPr>
          <w:tcW w:w="720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D9BA393" w14:textId="77777777" w:rsidR="00081295" w:rsidRPr="00174F6A" w:rsidRDefault="00081295" w:rsidP="00081295">
          <w:pPr>
            <w:jc w:val="center"/>
            <w:rPr>
              <w:rFonts w:asciiTheme="minorHAnsi" w:hAnsiTheme="minorHAnsi" w:cs="David"/>
              <w:szCs w:val="14"/>
              <w:lang w:eastAsia="he-IL"/>
            </w:rPr>
          </w:pPr>
          <w:r w:rsidRPr="00174F6A">
            <w:rPr>
              <w:rFonts w:asciiTheme="minorHAnsi" w:hAnsiTheme="minorHAnsi" w:cs="David"/>
              <w:rtl/>
            </w:rPr>
            <w:t>דף</w:t>
          </w:r>
        </w:p>
      </w:tc>
      <w:tc>
        <w:tcPr>
          <w:tcW w:w="7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694964" w14:textId="2E6319D6" w:rsidR="009267E0" w:rsidRPr="00174F6A" w:rsidRDefault="00145408" w:rsidP="00D6468A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  <w:r w:rsidRPr="00174F6A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 xml:space="preserve">דוח בקרת איכות לעבודות פינוי / סקר </w:t>
          </w:r>
          <w:r w:rsidR="00C91167"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>מכני</w:t>
          </w:r>
        </w:p>
      </w:tc>
    </w:tr>
    <w:tr w:rsidR="0046240E" w:rsidRPr="00174F6A" w14:paraId="540F7BE6" w14:textId="77777777" w:rsidTr="00FC592C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14:paraId="5A3ED7ED" w14:textId="5F380F45" w:rsidR="0046240E" w:rsidRPr="00174F6A" w:rsidRDefault="00FC592C" w:rsidP="00145408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SOP:09-0</w:t>
          </w:r>
          <w:r w:rsidR="000568C9">
            <w:rPr>
              <w:rFonts w:asciiTheme="minorHAnsi" w:hAnsiTheme="minorHAnsi" w:cs="David"/>
            </w:rPr>
            <w:t>28</w:t>
          </w:r>
        </w:p>
      </w:tc>
      <w:tc>
        <w:tcPr>
          <w:tcW w:w="7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7EE8274" w14:textId="77777777" w:rsidR="0046240E" w:rsidRPr="00174F6A" w:rsidRDefault="0046240E">
          <w:pPr>
            <w:overflowPunct/>
            <w:autoSpaceDE/>
            <w:autoSpaceDN/>
            <w:bidi w:val="0"/>
            <w:adjustRightInd/>
            <w:rPr>
              <w:rFonts w:asciiTheme="minorHAnsi" w:hAnsiTheme="minorHAnsi" w:cs="David"/>
              <w:lang w:eastAsia="he-IL"/>
            </w:rPr>
          </w:pPr>
        </w:p>
      </w:tc>
    </w:tr>
    <w:tr w:rsidR="00FC592C" w:rsidRPr="00174F6A" w14:paraId="15146186" w14:textId="77777777" w:rsidTr="00FC592C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711105A3" w14:textId="6B31ABBF" w:rsidR="00FC592C" w:rsidRDefault="00D6468A" w:rsidP="00145408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 w:hint="cs"/>
              <w:rtl/>
            </w:rPr>
            <w:t>21</w:t>
          </w:r>
          <w:r w:rsidR="00FC592C"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 w:hint="cs"/>
              <w:rtl/>
            </w:rPr>
            <w:t>04</w:t>
          </w:r>
          <w:r w:rsidR="00FC592C"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/>
            </w:rPr>
            <w:t>20</w:t>
          </w:r>
        </w:p>
      </w:tc>
      <w:tc>
        <w:tcPr>
          <w:tcW w:w="7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122B50" w14:textId="6B96B1A0" w:rsidR="00FC592C" w:rsidRPr="00174F6A" w:rsidRDefault="00FC592C" w:rsidP="00FC592C">
          <w:pPr>
            <w:overflowPunct/>
            <w:autoSpaceDE/>
            <w:autoSpaceDN/>
            <w:bidi w:val="0"/>
            <w:adjustRightInd/>
            <w:jc w:val="center"/>
            <w:rPr>
              <w:rFonts w:asciiTheme="minorHAnsi" w:hAnsiTheme="minorHAnsi" w:cs="David"/>
              <w:rtl/>
              <w:lang w:eastAsia="he-IL"/>
            </w:rPr>
          </w:pPr>
        </w:p>
      </w:tc>
    </w:tr>
  </w:tbl>
  <w:p w14:paraId="49EE13C4" w14:textId="77777777" w:rsidR="0046240E" w:rsidRPr="00174F6A" w:rsidRDefault="0046240E" w:rsidP="006F2408">
    <w:pPr>
      <w:bidi w:val="0"/>
      <w:rPr>
        <w:rFonts w:asciiTheme="minorHAnsi" w:hAnsiTheme="minorHAnsi" w:cs="David"/>
        <w:b/>
        <w:bCs/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775"/>
      <w:gridCol w:w="1059"/>
      <w:gridCol w:w="810"/>
      <w:gridCol w:w="2388"/>
      <w:gridCol w:w="5033"/>
    </w:tblGrid>
    <w:tr w:rsidR="0046240E" w14:paraId="22052C84" w14:textId="77777777" w:rsidTr="00040613">
      <w:trPr>
        <w:trHeight w:hRule="exact" w:val="1530"/>
        <w:jc w:val="center"/>
      </w:trPr>
      <w:tc>
        <w:tcPr>
          <w:tcW w:w="10065" w:type="dxa"/>
          <w:gridSpan w:val="5"/>
          <w:vAlign w:val="center"/>
        </w:tcPr>
        <w:p w14:paraId="06FEA9B2" w14:textId="77777777" w:rsidR="0046240E" w:rsidRDefault="0046240E" w:rsidP="00040613">
          <w:pPr>
            <w:bidi w:val="0"/>
            <w:jc w:val="center"/>
            <w:rPr>
              <w:b/>
              <w:bCs/>
              <w:noProof/>
            </w:rPr>
          </w:pPr>
          <w:r>
            <w:rPr>
              <w:b/>
              <w:bCs/>
              <w:color w:val="808080"/>
              <w:sz w:val="40"/>
              <w:szCs w:val="40"/>
            </w:rPr>
            <w:t xml:space="preserve">    </w:t>
          </w:r>
        </w:p>
        <w:p w14:paraId="72C0CD28" w14:textId="77777777" w:rsidR="0046240E" w:rsidRPr="002440B4" w:rsidRDefault="0046240E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4144" behindDoc="0" locked="0" layoutInCell="1" allowOverlap="1" wp14:anchorId="4409452F" wp14:editId="32AFF9E3">
                <wp:simplePos x="0" y="0"/>
                <wp:positionH relativeFrom="margin">
                  <wp:posOffset>5389245</wp:posOffset>
                </wp:positionH>
                <wp:positionV relativeFrom="margin">
                  <wp:posOffset>190500</wp:posOffset>
                </wp:positionV>
                <wp:extent cx="622300" cy="685800"/>
                <wp:effectExtent l="19050" t="0" r="6350" b="0"/>
                <wp:wrapSquare wrapText="bothSides"/>
                <wp:docPr id="90" name="Picture 1" descr="להורדת הסמל לחץ כאן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להורדת הסמל לחץ כאן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5168" behindDoc="0" locked="0" layoutInCell="1" allowOverlap="1" wp14:anchorId="24123CD4" wp14:editId="6AB44FCE">
                <wp:simplePos x="0" y="0"/>
                <wp:positionH relativeFrom="column">
                  <wp:posOffset>-1320165</wp:posOffset>
                </wp:positionH>
                <wp:positionV relativeFrom="paragraph">
                  <wp:posOffset>-163195</wp:posOffset>
                </wp:positionV>
                <wp:extent cx="1200150" cy="933450"/>
                <wp:effectExtent l="19050" t="0" r="0" b="0"/>
                <wp:wrapSquare wrapText="bothSides"/>
                <wp:docPr id="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6400" r="4545" b="15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698B59E9" w14:textId="77777777" w:rsidR="0046240E" w:rsidRDefault="00EA4E61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226673EB" wp14:editId="4F79CF4B">
                    <wp:simplePos x="0" y="0"/>
                    <wp:positionH relativeFrom="margin">
                      <wp:posOffset>1267460</wp:posOffset>
                    </wp:positionH>
                    <wp:positionV relativeFrom="margin">
                      <wp:posOffset>453390</wp:posOffset>
                    </wp:positionV>
                    <wp:extent cx="3919855" cy="383540"/>
                    <wp:effectExtent l="635" t="0" r="3810" b="1270"/>
                    <wp:wrapNone/>
                    <wp:docPr id="1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9855" cy="38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1250AF" w14:textId="77777777" w:rsidR="0046240E" w:rsidRPr="002440B4" w:rsidRDefault="0046240E" w:rsidP="006F240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808080"/>
                                    <w:sz w:val="40"/>
                                    <w:szCs w:val="40"/>
                                  </w:rPr>
                                  <w:t>I.E.O.D Engineering Ltd.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5ACE6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99.8pt;margin-top:35.7pt;width:308.65pt;height:30.2pt;z-index:251656192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" stroked="f">
                    <v:textbox style="mso-fit-shape-to-text:t">
                      <w:txbxContent>
                        <w:p w:rsidR="0046240E" w:rsidRPr="002440B4" w:rsidRDefault="0046240E" w:rsidP="006F240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808080"/>
                              <w:sz w:val="40"/>
                              <w:szCs w:val="40"/>
                            </w:rPr>
                            <w:t>I.E.O.D Engineering Ltd.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</w:tr>
    <w:tr w:rsidR="0046240E" w14:paraId="131B2E87" w14:textId="77777777" w:rsidTr="00040613">
      <w:trPr>
        <w:trHeight w:hRule="exact" w:val="400"/>
        <w:jc w:val="center"/>
      </w:trPr>
      <w:tc>
        <w:tcPr>
          <w:tcW w:w="5032" w:type="dxa"/>
          <w:gridSpan w:val="4"/>
          <w:vAlign w:val="center"/>
        </w:tcPr>
        <w:p w14:paraId="3B899ADF" w14:textId="77777777" w:rsidR="0046240E" w:rsidRDefault="0046240E" w:rsidP="00040613">
          <w:pPr>
            <w:jc w:val="center"/>
            <w:rPr>
              <w:caps/>
              <w:position w:val="-18"/>
              <w:rtl/>
            </w:rPr>
          </w:pPr>
          <w:r>
            <w:rPr>
              <w:rFonts w:ascii="Century Gothic" w:hAnsi="Century Gothic"/>
              <w:caps/>
              <w:position w:val="-30"/>
            </w:rPr>
            <w:t>Quality  Procedure</w:t>
          </w:r>
        </w:p>
      </w:tc>
      <w:tc>
        <w:tcPr>
          <w:tcW w:w="5033" w:type="dxa"/>
          <w:vAlign w:val="center"/>
        </w:tcPr>
        <w:p w14:paraId="29072B77" w14:textId="77777777" w:rsidR="0046240E" w:rsidRDefault="0046240E" w:rsidP="00040613">
          <w:pPr>
            <w:jc w:val="center"/>
            <w:rPr>
              <w:rFonts w:cs="Levenim MT"/>
              <w:position w:val="-16"/>
              <w:sz w:val="18"/>
            </w:rPr>
          </w:pPr>
          <w:r>
            <w:rPr>
              <w:rFonts w:cs="Levenim MT"/>
              <w:position w:val="-30"/>
              <w:sz w:val="18"/>
              <w:rtl/>
            </w:rPr>
            <w:t>נוהל הבטחת איכות</w:t>
          </w:r>
        </w:p>
      </w:tc>
    </w:tr>
    <w:tr w:rsidR="0046240E" w14:paraId="5F3006A2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14D4B0A9" w14:textId="77777777" w:rsidR="0046240E" w:rsidRDefault="0046240E" w:rsidP="00040613">
          <w:pPr>
            <w:jc w:val="right"/>
            <w:rPr>
              <w:rFonts w:ascii="Univers" w:hAnsi="Univers" w:cs="Levenim MT"/>
              <w:szCs w:val="18"/>
            </w:rPr>
          </w:pPr>
          <w:r>
            <w:rPr>
              <w:rFonts w:ascii="Univers" w:hAnsi="Univers" w:cs="Levenim MT"/>
              <w:szCs w:val="18"/>
            </w:rPr>
            <w:t>Rev</w:t>
          </w:r>
        </w:p>
      </w:tc>
      <w:tc>
        <w:tcPr>
          <w:tcW w:w="1059" w:type="dxa"/>
        </w:tcPr>
        <w:p w14:paraId="3E89FF0A" w14:textId="77777777" w:rsidR="0046240E" w:rsidRDefault="0046240E" w:rsidP="00040613">
          <w:pPr>
            <w:jc w:val="center"/>
          </w:pPr>
          <w:r>
            <w:rPr>
              <w:rFonts w:hint="cs"/>
              <w:rtl/>
            </w:rPr>
            <w:t>2</w:t>
          </w:r>
        </w:p>
      </w:tc>
      <w:tc>
        <w:tcPr>
          <w:tcW w:w="810" w:type="dxa"/>
        </w:tcPr>
        <w:p w14:paraId="4F09EC96" w14:textId="77777777" w:rsidR="0046240E" w:rsidRDefault="0046240E" w:rsidP="00040613">
          <w:pPr>
            <w:jc w:val="both"/>
            <w:rPr>
              <w:rFonts w:cs="Levenim MT"/>
              <w:szCs w:val="14"/>
            </w:rPr>
          </w:pPr>
          <w:r>
            <w:rPr>
              <w:rFonts w:cs="Levenim MT"/>
              <w:rtl/>
            </w:rPr>
            <w:t>מהד'</w:t>
          </w:r>
        </w:p>
      </w:tc>
      <w:tc>
        <w:tcPr>
          <w:tcW w:w="7421" w:type="dxa"/>
          <w:gridSpan w:val="2"/>
          <w:vMerge w:val="restart"/>
          <w:vAlign w:val="center"/>
        </w:tcPr>
        <w:p w14:paraId="4AC61B0C" w14:textId="77777777" w:rsidR="0046240E" w:rsidRDefault="0046240E" w:rsidP="00040613">
          <w:pPr>
            <w:pStyle w:val="2"/>
            <w:rPr>
              <w:rFonts w:cs="Levenim MT"/>
            </w:rPr>
          </w:pPr>
        </w:p>
        <w:p w14:paraId="2D086C0F" w14:textId="77777777" w:rsidR="0046240E" w:rsidRPr="000836C4" w:rsidRDefault="0046240E" w:rsidP="00B7122E">
          <w:pPr>
            <w:pStyle w:val="6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Arial Unicode MS" w:eastAsia="Arial Unicode MS" w:hAnsi="Arial Unicode MS" w:cs="Arial Unicode MS"/>
              <w:b/>
              <w:bCs/>
              <w:sz w:val="32"/>
              <w:szCs w:val="32"/>
              <w:rtl/>
            </w:rPr>
          </w:pPr>
          <w:r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 xml:space="preserve">              </w:t>
          </w:r>
          <w:r w:rsidRPr="000836C4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>בטיחות ואיכות הסביבה באזור העבודה</w:t>
          </w:r>
        </w:p>
        <w:p w14:paraId="372646FA" w14:textId="77777777" w:rsidR="0046240E" w:rsidRPr="000836C4" w:rsidRDefault="0046240E" w:rsidP="00B7122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left" w:pos="567"/>
              <w:tab w:val="left" w:pos="1418"/>
              <w:tab w:val="left" w:pos="1985"/>
              <w:tab w:val="left" w:pos="2552"/>
            </w:tabs>
            <w:jc w:val="both"/>
            <w:rPr>
              <w:rFonts w:ascii="Arial Unicode MS" w:eastAsia="Arial Unicode MS" w:hAnsi="Arial Unicode MS" w:cs="Arial Unicode MS"/>
              <w:sz w:val="20"/>
              <w:szCs w:val="20"/>
              <w:rtl/>
            </w:rPr>
          </w:pPr>
        </w:p>
        <w:p w14:paraId="527DC241" w14:textId="77777777" w:rsidR="0046240E" w:rsidRPr="0042691E" w:rsidRDefault="0046240E" w:rsidP="00B7122E">
          <w:pPr>
            <w:rPr>
              <w:b/>
              <w:bCs/>
              <w:sz w:val="28"/>
              <w:szCs w:val="28"/>
            </w:rPr>
          </w:pPr>
        </w:p>
        <w:p w14:paraId="3D9224DC" w14:textId="77777777" w:rsidR="0046240E" w:rsidRDefault="0046240E" w:rsidP="00040613"/>
        <w:p w14:paraId="2A9CDF52" w14:textId="77777777" w:rsidR="0046240E" w:rsidRPr="002440B4" w:rsidRDefault="0046240E" w:rsidP="00040613">
          <w:pPr>
            <w:rPr>
              <w:rtl/>
            </w:rPr>
          </w:pPr>
        </w:p>
      </w:tc>
    </w:tr>
    <w:tr w:rsidR="0046240E" w14:paraId="28F21C04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507B5762" w14:textId="77777777" w:rsidR="0046240E" w:rsidRDefault="0046240E" w:rsidP="00040613">
          <w:pPr>
            <w:jc w:val="right"/>
            <w:rPr>
              <w:rFonts w:ascii="Univers" w:hAnsi="Univers" w:cs="Levenim MT"/>
              <w:rtl/>
            </w:rPr>
          </w:pPr>
          <w:r>
            <w:rPr>
              <w:rFonts w:ascii="Univers" w:hAnsi="Univers" w:cs="Levenim MT"/>
            </w:rPr>
            <w:t>Page</w:t>
          </w:r>
        </w:p>
      </w:tc>
      <w:tc>
        <w:tcPr>
          <w:tcW w:w="1059" w:type="dxa"/>
        </w:tcPr>
        <w:sdt>
          <w:sdtPr>
            <w:id w:val="4597760"/>
            <w:docPartObj>
              <w:docPartGallery w:val="Page Numbers (Top of Page)"/>
              <w:docPartUnique/>
            </w:docPartObj>
          </w:sdtPr>
          <w:sdtEndPr/>
          <w:sdtContent>
            <w:p w14:paraId="26D41EF9" w14:textId="77777777" w:rsidR="0046240E" w:rsidRDefault="006553EE" w:rsidP="00040613">
              <w:pPr>
                <w:bidi w:val="0"/>
                <w:jc w:val="center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46240E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  <w:r w:rsidR="0046240E">
                <w:t xml:space="preserve"> of </w:t>
              </w:r>
              <w:r w:rsidR="00872294">
                <w:rPr>
                  <w:noProof/>
                </w:rPr>
                <w:fldChar w:fldCharType="begin"/>
              </w:r>
              <w:r w:rsidR="00872294">
                <w:rPr>
                  <w:noProof/>
                </w:rPr>
                <w:instrText xml:space="preserve"> NUMPAGES  </w:instrText>
              </w:r>
              <w:r w:rsidR="00872294">
                <w:rPr>
                  <w:noProof/>
                </w:rPr>
                <w:fldChar w:fldCharType="separate"/>
              </w:r>
              <w:r w:rsidR="004B1D84">
                <w:rPr>
                  <w:noProof/>
                </w:rPr>
                <w:t>1</w:t>
              </w:r>
              <w:r w:rsidR="00872294">
                <w:rPr>
                  <w:noProof/>
                </w:rPr>
                <w:fldChar w:fldCharType="end"/>
              </w:r>
            </w:p>
          </w:sdtContent>
        </w:sdt>
        <w:p w14:paraId="32B4FE2A" w14:textId="77777777" w:rsidR="0046240E" w:rsidRDefault="0046240E" w:rsidP="00040613">
          <w:pPr>
            <w:bidi w:val="0"/>
            <w:jc w:val="center"/>
            <w:rPr>
              <w:rFonts w:ascii="Times New Roman" w:hAnsi="Times New Roman" w:cs="Times New Roman"/>
              <w:rtl/>
            </w:rPr>
          </w:pPr>
        </w:p>
      </w:tc>
      <w:tc>
        <w:tcPr>
          <w:tcW w:w="810" w:type="dxa"/>
        </w:tcPr>
        <w:p w14:paraId="64876493" w14:textId="77777777" w:rsidR="0046240E" w:rsidRDefault="0046240E" w:rsidP="00040613">
          <w:pPr>
            <w:jc w:val="both"/>
            <w:rPr>
              <w:rFonts w:cs="Levenim MT"/>
              <w:rtl/>
            </w:rPr>
          </w:pPr>
          <w:r>
            <w:rPr>
              <w:rFonts w:cs="Levenim MT"/>
              <w:rtl/>
            </w:rPr>
            <w:t>דף</w:t>
          </w:r>
        </w:p>
      </w:tc>
      <w:tc>
        <w:tcPr>
          <w:tcW w:w="7421" w:type="dxa"/>
          <w:gridSpan w:val="2"/>
          <w:vMerge/>
        </w:tcPr>
        <w:p w14:paraId="392A5B02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  <w:tr w:rsidR="0046240E" w14:paraId="6A9DBA49" w14:textId="77777777" w:rsidTr="00040613">
      <w:trPr>
        <w:cantSplit/>
        <w:trHeight w:hRule="exact" w:val="375"/>
        <w:jc w:val="center"/>
      </w:trPr>
      <w:tc>
        <w:tcPr>
          <w:tcW w:w="2644" w:type="dxa"/>
          <w:gridSpan w:val="3"/>
          <w:vAlign w:val="center"/>
        </w:tcPr>
        <w:p w14:paraId="6B299972" w14:textId="77777777" w:rsidR="0046240E" w:rsidRDefault="0046240E" w:rsidP="00B7122E">
          <w:pPr>
            <w:bidi w:val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QA 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–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7421" w:type="dxa"/>
          <w:gridSpan w:val="2"/>
          <w:vMerge/>
        </w:tcPr>
        <w:p w14:paraId="35F09C02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</w:tbl>
  <w:p w14:paraId="40008040" w14:textId="77777777" w:rsidR="0046240E" w:rsidRDefault="0046240E">
    <w:pPr>
      <w:pStyle w:val="a3"/>
    </w:pPr>
  </w:p>
  <w:tbl>
    <w:tblPr>
      <w:tblStyle w:val="ab"/>
      <w:bidiVisual/>
      <w:tblW w:w="10080" w:type="dxa"/>
      <w:tblInd w:w="-154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438"/>
      <w:gridCol w:w="3285"/>
      <w:gridCol w:w="3357"/>
    </w:tblGrid>
    <w:tr w:rsidR="0046240E" w:rsidRPr="006F2408" w14:paraId="463BB38E" w14:textId="77777777" w:rsidTr="00886A9F">
      <w:tc>
        <w:tcPr>
          <w:tcW w:w="3438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6E44E925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Approved By:</w:t>
          </w:r>
          <w:r>
            <w:rPr>
              <w:rFonts w:cs="Levenim MT"/>
              <w:sz w:val="20"/>
              <w:szCs w:val="20"/>
            </w:rPr>
            <w:t>Gilad Salomon</w:t>
          </w:r>
        </w:p>
      </w:tc>
      <w:tc>
        <w:tcPr>
          <w:tcW w:w="3285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64B11EBC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Written By:</w:t>
          </w:r>
          <w:r>
            <w:rPr>
              <w:rFonts w:cs="Levenim MT"/>
              <w:sz w:val="20"/>
              <w:szCs w:val="20"/>
            </w:rPr>
            <w:t xml:space="preserve"> Eyal Shahal</w:t>
          </w:r>
        </w:p>
      </w:tc>
      <w:tc>
        <w:tcPr>
          <w:tcW w:w="3357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79F4FA85" w14:textId="77777777" w:rsidR="0046240E" w:rsidRPr="00886A9F" w:rsidRDefault="0046240E" w:rsidP="00AD2E37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Date of Approval:</w:t>
          </w:r>
          <w:r>
            <w:rPr>
              <w:rFonts w:cs="Levenim MT"/>
              <w:sz w:val="20"/>
              <w:szCs w:val="20"/>
            </w:rPr>
            <w:t>15.0</w:t>
          </w:r>
          <w:r>
            <w:rPr>
              <w:rFonts w:cs="Levenim MT" w:hint="cs"/>
              <w:sz w:val="20"/>
              <w:szCs w:val="20"/>
              <w:rtl/>
            </w:rPr>
            <w:t>6</w:t>
          </w:r>
          <w:r>
            <w:rPr>
              <w:rFonts w:cs="Levenim MT"/>
              <w:sz w:val="20"/>
              <w:szCs w:val="20"/>
            </w:rPr>
            <w:t>.09</w:t>
          </w:r>
        </w:p>
      </w:tc>
    </w:tr>
  </w:tbl>
  <w:p w14:paraId="7B643682" w14:textId="77777777" w:rsidR="0046240E" w:rsidRDefault="004624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72882"/>
    <w:multiLevelType w:val="hybridMultilevel"/>
    <w:tmpl w:val="5C00F99C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1" w15:restartNumberingAfterBreak="0">
    <w:nsid w:val="0809685D"/>
    <w:multiLevelType w:val="hybridMultilevel"/>
    <w:tmpl w:val="F67A5D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03275C"/>
    <w:multiLevelType w:val="hybridMultilevel"/>
    <w:tmpl w:val="2E6A1BCA"/>
    <w:lvl w:ilvl="0" w:tplc="F4CAACEA">
      <w:start w:val="1"/>
      <w:numFmt w:val="decimal"/>
      <w:lvlText w:val="%1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D5F6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5020E"/>
    <w:multiLevelType w:val="hybridMultilevel"/>
    <w:tmpl w:val="3A985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F573C"/>
    <w:multiLevelType w:val="hybridMultilevel"/>
    <w:tmpl w:val="7EFC2DF0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8D6579"/>
    <w:multiLevelType w:val="hybridMultilevel"/>
    <w:tmpl w:val="F90615E8"/>
    <w:lvl w:ilvl="0" w:tplc="1E9822B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031D"/>
    <w:multiLevelType w:val="multilevel"/>
    <w:tmpl w:val="9552E250"/>
    <w:lvl w:ilvl="0">
      <w:start w:val="1"/>
      <w:numFmt w:val="decimal"/>
      <w:lvlText w:val="%1"/>
      <w:lvlJc w:val="left"/>
      <w:pPr>
        <w:ind w:left="915" w:hanging="555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FA323E1"/>
    <w:multiLevelType w:val="hybridMultilevel"/>
    <w:tmpl w:val="3A7C2ECC"/>
    <w:lvl w:ilvl="0" w:tplc="802A3B28">
      <w:start w:val="1"/>
      <w:numFmt w:val="hebrew1"/>
      <w:lvlText w:val="%1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plc="E3FCE92C">
      <w:start w:val="4"/>
      <w:numFmt w:val="decimal"/>
      <w:lvlText w:val="%2."/>
      <w:lvlJc w:val="left"/>
      <w:pPr>
        <w:tabs>
          <w:tab w:val="num" w:pos="2158"/>
        </w:tabs>
        <w:ind w:left="2158" w:hanging="480"/>
      </w:pPr>
      <w:rPr>
        <w:rFonts w:hint="default"/>
        <w:b w:val="0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58"/>
        </w:tabs>
        <w:ind w:left="27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78"/>
        </w:tabs>
        <w:ind w:left="34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98"/>
        </w:tabs>
        <w:ind w:left="41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18"/>
        </w:tabs>
        <w:ind w:left="49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38"/>
        </w:tabs>
        <w:ind w:left="56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58"/>
        </w:tabs>
        <w:ind w:left="63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78"/>
        </w:tabs>
        <w:ind w:left="7078" w:hanging="180"/>
      </w:pPr>
    </w:lvl>
  </w:abstractNum>
  <w:abstractNum w:abstractNumId="9" w15:restartNumberingAfterBreak="0">
    <w:nsid w:val="119667D7"/>
    <w:multiLevelType w:val="multilevel"/>
    <w:tmpl w:val="8BB4DDB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10" w15:restartNumberingAfterBreak="0">
    <w:nsid w:val="12E57FE6"/>
    <w:multiLevelType w:val="hybridMultilevel"/>
    <w:tmpl w:val="7C8A600A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E5444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6D2BF5"/>
    <w:multiLevelType w:val="hybridMultilevel"/>
    <w:tmpl w:val="3CD4F8B4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F323B8"/>
    <w:multiLevelType w:val="hybridMultilevel"/>
    <w:tmpl w:val="2C0E5CEC"/>
    <w:lvl w:ilvl="0" w:tplc="87007F26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3B56D634">
      <w:start w:val="1"/>
      <w:numFmt w:val="decimal"/>
      <w:lvlText w:val="%2)"/>
      <w:lvlJc w:val="left"/>
      <w:pPr>
        <w:ind w:left="2625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 w15:restartNumberingAfterBreak="0">
    <w:nsid w:val="210904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3D496E"/>
    <w:multiLevelType w:val="hybridMultilevel"/>
    <w:tmpl w:val="AA24D056"/>
    <w:lvl w:ilvl="0" w:tplc="089A4440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6" w15:restartNumberingAfterBreak="0">
    <w:nsid w:val="21E92705"/>
    <w:multiLevelType w:val="hybridMultilevel"/>
    <w:tmpl w:val="36C8F2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92FD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531D9"/>
    <w:multiLevelType w:val="hybridMultilevel"/>
    <w:tmpl w:val="020A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A1607"/>
    <w:multiLevelType w:val="hybridMultilevel"/>
    <w:tmpl w:val="77849D2A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20" w15:restartNumberingAfterBreak="0">
    <w:nsid w:val="2C4217EA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A51CF4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712B0"/>
    <w:multiLevelType w:val="hybridMultilevel"/>
    <w:tmpl w:val="CBC284CE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656"/>
        </w:tabs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6"/>
        </w:tabs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23" w15:restartNumberingAfterBreak="0">
    <w:nsid w:val="39EE121D"/>
    <w:multiLevelType w:val="multilevel"/>
    <w:tmpl w:val="1298B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B49235B"/>
    <w:multiLevelType w:val="multilevel"/>
    <w:tmpl w:val="367CB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F5D2493"/>
    <w:multiLevelType w:val="hybridMultilevel"/>
    <w:tmpl w:val="B01CC0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7C7325"/>
    <w:multiLevelType w:val="hybridMultilevel"/>
    <w:tmpl w:val="640EEF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A671DB"/>
    <w:multiLevelType w:val="hybridMultilevel"/>
    <w:tmpl w:val="B7222112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8860DD"/>
    <w:multiLevelType w:val="hybridMultilevel"/>
    <w:tmpl w:val="7DE406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CB2556"/>
    <w:multiLevelType w:val="hybridMultilevel"/>
    <w:tmpl w:val="0A722BBE"/>
    <w:lvl w:ilvl="0" w:tplc="040D000F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81647A"/>
    <w:multiLevelType w:val="hybridMultilevel"/>
    <w:tmpl w:val="C48EFE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F101A3"/>
    <w:multiLevelType w:val="hybridMultilevel"/>
    <w:tmpl w:val="C5E8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1E04B6"/>
    <w:multiLevelType w:val="hybridMultilevel"/>
    <w:tmpl w:val="D7D82E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5B6A3EC5"/>
    <w:multiLevelType w:val="multilevel"/>
    <w:tmpl w:val="1E585E8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34" w15:restartNumberingAfterBreak="0">
    <w:nsid w:val="5D9C6A75"/>
    <w:multiLevelType w:val="hybridMultilevel"/>
    <w:tmpl w:val="07B03880"/>
    <w:lvl w:ilvl="0" w:tplc="F2902AB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5" w15:restartNumberingAfterBreak="0">
    <w:nsid w:val="5DB116CC"/>
    <w:multiLevelType w:val="multilevel"/>
    <w:tmpl w:val="4E662D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E651F01"/>
    <w:multiLevelType w:val="hybridMultilevel"/>
    <w:tmpl w:val="3690A2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171837"/>
    <w:multiLevelType w:val="multilevel"/>
    <w:tmpl w:val="2500B5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892"/>
        </w:tabs>
        <w:ind w:left="894" w:hanging="624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bCs w:val="0"/>
        <w:i w:val="0"/>
        <w:iCs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6039434D"/>
    <w:multiLevelType w:val="hybridMultilevel"/>
    <w:tmpl w:val="63E24E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9" w15:restartNumberingAfterBreak="0">
    <w:nsid w:val="616F2C7C"/>
    <w:multiLevelType w:val="hybridMultilevel"/>
    <w:tmpl w:val="9A66CB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64A6E52"/>
    <w:multiLevelType w:val="hybridMultilevel"/>
    <w:tmpl w:val="268E8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916068"/>
    <w:multiLevelType w:val="hybridMultilevel"/>
    <w:tmpl w:val="8B0A9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D1F82"/>
    <w:multiLevelType w:val="hybridMultilevel"/>
    <w:tmpl w:val="EE9C9A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AD21E0"/>
    <w:multiLevelType w:val="hybridMultilevel"/>
    <w:tmpl w:val="7DEE77BC"/>
    <w:lvl w:ilvl="0" w:tplc="5AAE5E80">
      <w:start w:val="1"/>
      <w:numFmt w:val="bullet"/>
      <w:lvlText w:val=""/>
      <w:lvlJc w:val="left"/>
      <w:pPr>
        <w:tabs>
          <w:tab w:val="num" w:pos="360"/>
        </w:tabs>
        <w:ind w:left="170" w:right="170" w:hanging="170"/>
      </w:pPr>
      <w:rPr>
        <w:rFonts w:ascii="Wingdings" w:hAnsi="Wingdings" w:hint="default"/>
        <w:szCs w:val="18"/>
      </w:rPr>
    </w:lvl>
    <w:lvl w:ilvl="1" w:tplc="E532579A">
      <w:start w:val="1"/>
      <w:numFmt w:val="bullet"/>
      <w:lvlText w:val=""/>
      <w:lvlJc w:val="left"/>
      <w:pPr>
        <w:tabs>
          <w:tab w:val="num" w:pos="1440"/>
        </w:tabs>
        <w:ind w:left="1137" w:right="1137" w:hanging="57"/>
      </w:pPr>
      <w:rPr>
        <w:rFonts w:ascii="Wingdings" w:hAnsi="Wingdings" w:hint="default"/>
        <w:szCs w:val="18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4" w15:restartNumberingAfterBreak="0">
    <w:nsid w:val="6F3755EE"/>
    <w:multiLevelType w:val="hybridMultilevel"/>
    <w:tmpl w:val="DD326F2C"/>
    <w:lvl w:ilvl="0" w:tplc="539A94B8">
      <w:start w:val="1"/>
      <w:numFmt w:val="hebrew1"/>
      <w:lvlText w:val="%1."/>
      <w:lvlJc w:val="right"/>
      <w:pPr>
        <w:tabs>
          <w:tab w:val="num" w:pos="167"/>
        </w:tabs>
        <w:ind w:left="51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5" w15:restartNumberingAfterBreak="0">
    <w:nsid w:val="702A40E6"/>
    <w:multiLevelType w:val="hybridMultilevel"/>
    <w:tmpl w:val="DABCF598"/>
    <w:lvl w:ilvl="0" w:tplc="2CE23EBA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6" w15:restartNumberingAfterBreak="0">
    <w:nsid w:val="76905615"/>
    <w:multiLevelType w:val="hybridMultilevel"/>
    <w:tmpl w:val="316C70B6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95F82"/>
    <w:multiLevelType w:val="hybridMultilevel"/>
    <w:tmpl w:val="8F2C3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652043"/>
    <w:multiLevelType w:val="hybridMultilevel"/>
    <w:tmpl w:val="29087DE8"/>
    <w:lvl w:ilvl="0" w:tplc="A6A23F34">
      <w:start w:val="1"/>
      <w:numFmt w:val="hebrew1"/>
      <w:lvlText w:val="%1)"/>
      <w:lvlJc w:val="left"/>
      <w:pPr>
        <w:ind w:left="1425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9" w15:restartNumberingAfterBreak="0">
    <w:nsid w:val="7CCE41D7"/>
    <w:multiLevelType w:val="hybridMultilevel"/>
    <w:tmpl w:val="AEFA2BE0"/>
    <w:lvl w:ilvl="0" w:tplc="ABA8E460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826CD06C">
      <w:start w:val="1"/>
      <w:numFmt w:val="decimal"/>
      <w:lvlText w:val="%2)"/>
      <w:lvlJc w:val="left"/>
      <w:pPr>
        <w:ind w:left="2625" w:hanging="48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33"/>
  </w:num>
  <w:num w:numId="2">
    <w:abstractNumId w:val="9"/>
  </w:num>
  <w:num w:numId="3">
    <w:abstractNumId w:val="38"/>
  </w:num>
  <w:num w:numId="4">
    <w:abstractNumId w:val="41"/>
  </w:num>
  <w:num w:numId="5">
    <w:abstractNumId w:val="26"/>
  </w:num>
  <w:num w:numId="6">
    <w:abstractNumId w:val="29"/>
  </w:num>
  <w:num w:numId="7">
    <w:abstractNumId w:val="2"/>
  </w:num>
  <w:num w:numId="8">
    <w:abstractNumId w:val="37"/>
  </w:num>
  <w:num w:numId="9">
    <w:abstractNumId w:val="44"/>
  </w:num>
  <w:num w:numId="10">
    <w:abstractNumId w:val="27"/>
  </w:num>
  <w:num w:numId="11">
    <w:abstractNumId w:val="5"/>
  </w:num>
  <w:num w:numId="12">
    <w:abstractNumId w:val="12"/>
  </w:num>
  <w:num w:numId="13">
    <w:abstractNumId w:val="30"/>
  </w:num>
  <w:num w:numId="14">
    <w:abstractNumId w:val="28"/>
  </w:num>
  <w:num w:numId="15">
    <w:abstractNumId w:val="1"/>
  </w:num>
  <w:num w:numId="16">
    <w:abstractNumId w:val="25"/>
  </w:num>
  <w:num w:numId="17">
    <w:abstractNumId w:val="39"/>
  </w:num>
  <w:num w:numId="18">
    <w:abstractNumId w:val="8"/>
  </w:num>
  <w:num w:numId="19">
    <w:abstractNumId w:val="22"/>
  </w:num>
  <w:num w:numId="20">
    <w:abstractNumId w:val="19"/>
  </w:num>
  <w:num w:numId="21">
    <w:abstractNumId w:val="0"/>
  </w:num>
  <w:num w:numId="22">
    <w:abstractNumId w:val="43"/>
  </w:num>
  <w:num w:numId="23">
    <w:abstractNumId w:val="23"/>
  </w:num>
  <w:num w:numId="24">
    <w:abstractNumId w:val="7"/>
  </w:num>
  <w:num w:numId="25">
    <w:abstractNumId w:val="45"/>
  </w:num>
  <w:num w:numId="26">
    <w:abstractNumId w:val="13"/>
  </w:num>
  <w:num w:numId="27">
    <w:abstractNumId w:val="15"/>
  </w:num>
  <w:num w:numId="28">
    <w:abstractNumId w:val="49"/>
  </w:num>
  <w:num w:numId="29">
    <w:abstractNumId w:val="48"/>
  </w:num>
  <w:num w:numId="30">
    <w:abstractNumId w:val="18"/>
  </w:num>
  <w:num w:numId="31">
    <w:abstractNumId w:val="47"/>
  </w:num>
  <w:num w:numId="32">
    <w:abstractNumId w:val="35"/>
  </w:num>
  <w:num w:numId="33">
    <w:abstractNumId w:val="3"/>
  </w:num>
  <w:num w:numId="34">
    <w:abstractNumId w:val="14"/>
  </w:num>
  <w:num w:numId="35">
    <w:abstractNumId w:val="21"/>
  </w:num>
  <w:num w:numId="36">
    <w:abstractNumId w:val="17"/>
  </w:num>
  <w:num w:numId="37">
    <w:abstractNumId w:val="31"/>
  </w:num>
  <w:num w:numId="38">
    <w:abstractNumId w:val="4"/>
  </w:num>
  <w:num w:numId="39">
    <w:abstractNumId w:val="34"/>
  </w:num>
  <w:num w:numId="40">
    <w:abstractNumId w:val="10"/>
  </w:num>
  <w:num w:numId="41">
    <w:abstractNumId w:val="46"/>
  </w:num>
  <w:num w:numId="42">
    <w:abstractNumId w:val="16"/>
  </w:num>
  <w:num w:numId="43">
    <w:abstractNumId w:val="42"/>
  </w:num>
  <w:num w:numId="44">
    <w:abstractNumId w:val="36"/>
  </w:num>
  <w:num w:numId="45">
    <w:abstractNumId w:val="20"/>
  </w:num>
  <w:num w:numId="46">
    <w:abstractNumId w:val="24"/>
  </w:num>
  <w:num w:numId="47">
    <w:abstractNumId w:val="11"/>
  </w:num>
  <w:num w:numId="48">
    <w:abstractNumId w:val="40"/>
  </w:num>
  <w:num w:numId="49">
    <w:abstractNumId w:val="6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963,#875a2d,#6e4924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08"/>
    <w:rsid w:val="00012583"/>
    <w:rsid w:val="000160D2"/>
    <w:rsid w:val="000203A0"/>
    <w:rsid w:val="00024733"/>
    <w:rsid w:val="00025A74"/>
    <w:rsid w:val="00030635"/>
    <w:rsid w:val="0003216C"/>
    <w:rsid w:val="00037E8B"/>
    <w:rsid w:val="00040613"/>
    <w:rsid w:val="000407EB"/>
    <w:rsid w:val="00040B40"/>
    <w:rsid w:val="00051774"/>
    <w:rsid w:val="000568C9"/>
    <w:rsid w:val="0006491C"/>
    <w:rsid w:val="000665C6"/>
    <w:rsid w:val="00066CC0"/>
    <w:rsid w:val="00080350"/>
    <w:rsid w:val="00081295"/>
    <w:rsid w:val="00092E81"/>
    <w:rsid w:val="00095DAA"/>
    <w:rsid w:val="0009692B"/>
    <w:rsid w:val="000A0F02"/>
    <w:rsid w:val="000A7DDD"/>
    <w:rsid w:val="000B0018"/>
    <w:rsid w:val="000B6F46"/>
    <w:rsid w:val="000C19F2"/>
    <w:rsid w:val="000C34C1"/>
    <w:rsid w:val="000C54BF"/>
    <w:rsid w:val="000D34D8"/>
    <w:rsid w:val="000D4399"/>
    <w:rsid w:val="000D69F5"/>
    <w:rsid w:val="000D6E46"/>
    <w:rsid w:val="000D70BF"/>
    <w:rsid w:val="000E50EB"/>
    <w:rsid w:val="000E61BF"/>
    <w:rsid w:val="000E6699"/>
    <w:rsid w:val="000E7DD7"/>
    <w:rsid w:val="000F47B8"/>
    <w:rsid w:val="0010160C"/>
    <w:rsid w:val="00105B9C"/>
    <w:rsid w:val="00111C87"/>
    <w:rsid w:val="00116A9B"/>
    <w:rsid w:val="00117DA2"/>
    <w:rsid w:val="00122531"/>
    <w:rsid w:val="0012317C"/>
    <w:rsid w:val="001304CF"/>
    <w:rsid w:val="00130837"/>
    <w:rsid w:val="001320E1"/>
    <w:rsid w:val="00135E3B"/>
    <w:rsid w:val="00137A46"/>
    <w:rsid w:val="00141C04"/>
    <w:rsid w:val="00145408"/>
    <w:rsid w:val="0016006F"/>
    <w:rsid w:val="00164BFF"/>
    <w:rsid w:val="001719A1"/>
    <w:rsid w:val="00174F6A"/>
    <w:rsid w:val="00177763"/>
    <w:rsid w:val="00180F89"/>
    <w:rsid w:val="001812BD"/>
    <w:rsid w:val="00181C23"/>
    <w:rsid w:val="001855C4"/>
    <w:rsid w:val="00192049"/>
    <w:rsid w:val="00196BC6"/>
    <w:rsid w:val="001A0E93"/>
    <w:rsid w:val="001A3DA9"/>
    <w:rsid w:val="001B41BD"/>
    <w:rsid w:val="001C01CA"/>
    <w:rsid w:val="001C1F4E"/>
    <w:rsid w:val="001C3145"/>
    <w:rsid w:val="001C415D"/>
    <w:rsid w:val="001C43D5"/>
    <w:rsid w:val="001D1938"/>
    <w:rsid w:val="001D2B15"/>
    <w:rsid w:val="001D3AC5"/>
    <w:rsid w:val="001D3FE4"/>
    <w:rsid w:val="001E7839"/>
    <w:rsid w:val="00202534"/>
    <w:rsid w:val="00217592"/>
    <w:rsid w:val="00221E66"/>
    <w:rsid w:val="0023213F"/>
    <w:rsid w:val="002440B4"/>
    <w:rsid w:val="00244444"/>
    <w:rsid w:val="00244A87"/>
    <w:rsid w:val="002472C0"/>
    <w:rsid w:val="002474BA"/>
    <w:rsid w:val="00261565"/>
    <w:rsid w:val="002649BE"/>
    <w:rsid w:val="00271460"/>
    <w:rsid w:val="00273673"/>
    <w:rsid w:val="002848A7"/>
    <w:rsid w:val="00291F94"/>
    <w:rsid w:val="002941AE"/>
    <w:rsid w:val="002A54C9"/>
    <w:rsid w:val="002B6D6B"/>
    <w:rsid w:val="002B77B5"/>
    <w:rsid w:val="002C0521"/>
    <w:rsid w:val="002C0F64"/>
    <w:rsid w:val="002D5A32"/>
    <w:rsid w:val="002E0C39"/>
    <w:rsid w:val="002E14C0"/>
    <w:rsid w:val="002E3F01"/>
    <w:rsid w:val="002E4093"/>
    <w:rsid w:val="002E5D2E"/>
    <w:rsid w:val="00302687"/>
    <w:rsid w:val="00314902"/>
    <w:rsid w:val="00315688"/>
    <w:rsid w:val="00317B9D"/>
    <w:rsid w:val="003232A4"/>
    <w:rsid w:val="00331224"/>
    <w:rsid w:val="003374E6"/>
    <w:rsid w:val="00352163"/>
    <w:rsid w:val="0035433F"/>
    <w:rsid w:val="003578AB"/>
    <w:rsid w:val="0036388A"/>
    <w:rsid w:val="00365ED8"/>
    <w:rsid w:val="00375771"/>
    <w:rsid w:val="00377777"/>
    <w:rsid w:val="00381709"/>
    <w:rsid w:val="00382D7A"/>
    <w:rsid w:val="00384E15"/>
    <w:rsid w:val="003900DB"/>
    <w:rsid w:val="00393730"/>
    <w:rsid w:val="003A1A29"/>
    <w:rsid w:val="003A3658"/>
    <w:rsid w:val="003A5972"/>
    <w:rsid w:val="003B199A"/>
    <w:rsid w:val="003B1B16"/>
    <w:rsid w:val="003B3BA5"/>
    <w:rsid w:val="003B64B0"/>
    <w:rsid w:val="003C12CB"/>
    <w:rsid w:val="003C196E"/>
    <w:rsid w:val="003C287F"/>
    <w:rsid w:val="003C2FD2"/>
    <w:rsid w:val="003C6300"/>
    <w:rsid w:val="003D1CBA"/>
    <w:rsid w:val="003E4070"/>
    <w:rsid w:val="003E4A2C"/>
    <w:rsid w:val="003F1095"/>
    <w:rsid w:val="003F1A57"/>
    <w:rsid w:val="003F5D52"/>
    <w:rsid w:val="003F7735"/>
    <w:rsid w:val="004029E4"/>
    <w:rsid w:val="004041A5"/>
    <w:rsid w:val="004109E5"/>
    <w:rsid w:val="00425318"/>
    <w:rsid w:val="0042671E"/>
    <w:rsid w:val="0042691E"/>
    <w:rsid w:val="00427F7F"/>
    <w:rsid w:val="00430559"/>
    <w:rsid w:val="004331BE"/>
    <w:rsid w:val="00451EEC"/>
    <w:rsid w:val="0046240E"/>
    <w:rsid w:val="004650EF"/>
    <w:rsid w:val="00475CE9"/>
    <w:rsid w:val="00482B98"/>
    <w:rsid w:val="004916E8"/>
    <w:rsid w:val="00493438"/>
    <w:rsid w:val="004939E8"/>
    <w:rsid w:val="004A3B89"/>
    <w:rsid w:val="004A3C59"/>
    <w:rsid w:val="004A534F"/>
    <w:rsid w:val="004A792B"/>
    <w:rsid w:val="004B07AC"/>
    <w:rsid w:val="004B17AD"/>
    <w:rsid w:val="004B1D84"/>
    <w:rsid w:val="004B5C18"/>
    <w:rsid w:val="004B6A82"/>
    <w:rsid w:val="004B79C5"/>
    <w:rsid w:val="004C16F2"/>
    <w:rsid w:val="004D2457"/>
    <w:rsid w:val="004D44A2"/>
    <w:rsid w:val="004D4F75"/>
    <w:rsid w:val="004D5DC5"/>
    <w:rsid w:val="004E3502"/>
    <w:rsid w:val="004F09BF"/>
    <w:rsid w:val="004F0D36"/>
    <w:rsid w:val="004F6BB8"/>
    <w:rsid w:val="00500223"/>
    <w:rsid w:val="00513361"/>
    <w:rsid w:val="00520568"/>
    <w:rsid w:val="005208DA"/>
    <w:rsid w:val="00530FEE"/>
    <w:rsid w:val="0053267C"/>
    <w:rsid w:val="00533960"/>
    <w:rsid w:val="0053648E"/>
    <w:rsid w:val="00536A39"/>
    <w:rsid w:val="005425E0"/>
    <w:rsid w:val="00562DF5"/>
    <w:rsid w:val="00564EC0"/>
    <w:rsid w:val="005657F7"/>
    <w:rsid w:val="00565D2A"/>
    <w:rsid w:val="005840C1"/>
    <w:rsid w:val="00584D0B"/>
    <w:rsid w:val="005A5BE1"/>
    <w:rsid w:val="005A5FBE"/>
    <w:rsid w:val="005A608D"/>
    <w:rsid w:val="005A7530"/>
    <w:rsid w:val="005B1A99"/>
    <w:rsid w:val="005C1780"/>
    <w:rsid w:val="005C2130"/>
    <w:rsid w:val="005C227E"/>
    <w:rsid w:val="005C2CB2"/>
    <w:rsid w:val="005D551E"/>
    <w:rsid w:val="005D5B73"/>
    <w:rsid w:val="005E0E4E"/>
    <w:rsid w:val="005E0F84"/>
    <w:rsid w:val="005F528E"/>
    <w:rsid w:val="0060221A"/>
    <w:rsid w:val="0060418C"/>
    <w:rsid w:val="00604DC4"/>
    <w:rsid w:val="00606C2A"/>
    <w:rsid w:val="006077EC"/>
    <w:rsid w:val="00615F7F"/>
    <w:rsid w:val="006223D4"/>
    <w:rsid w:val="006367A9"/>
    <w:rsid w:val="00637240"/>
    <w:rsid w:val="00644DFD"/>
    <w:rsid w:val="00646A64"/>
    <w:rsid w:val="00654C2A"/>
    <w:rsid w:val="006553EE"/>
    <w:rsid w:val="0065691A"/>
    <w:rsid w:val="00660A2F"/>
    <w:rsid w:val="00662C7D"/>
    <w:rsid w:val="00664434"/>
    <w:rsid w:val="006658B8"/>
    <w:rsid w:val="0067590A"/>
    <w:rsid w:val="00675B93"/>
    <w:rsid w:val="00677D35"/>
    <w:rsid w:val="00691AE0"/>
    <w:rsid w:val="0069260F"/>
    <w:rsid w:val="006932AD"/>
    <w:rsid w:val="006942CB"/>
    <w:rsid w:val="006A2B3B"/>
    <w:rsid w:val="006A5FF6"/>
    <w:rsid w:val="006A6777"/>
    <w:rsid w:val="006A703C"/>
    <w:rsid w:val="006B4B72"/>
    <w:rsid w:val="006C7FD8"/>
    <w:rsid w:val="006D19B1"/>
    <w:rsid w:val="006D260A"/>
    <w:rsid w:val="006D4ABC"/>
    <w:rsid w:val="006D565D"/>
    <w:rsid w:val="006E03E8"/>
    <w:rsid w:val="006E2E2E"/>
    <w:rsid w:val="006E717E"/>
    <w:rsid w:val="006F2408"/>
    <w:rsid w:val="006F2DBC"/>
    <w:rsid w:val="006F359B"/>
    <w:rsid w:val="006F7E0A"/>
    <w:rsid w:val="00700FC4"/>
    <w:rsid w:val="00703F98"/>
    <w:rsid w:val="00705932"/>
    <w:rsid w:val="007213D2"/>
    <w:rsid w:val="00724D36"/>
    <w:rsid w:val="0072534C"/>
    <w:rsid w:val="00733F57"/>
    <w:rsid w:val="00736A7B"/>
    <w:rsid w:val="00740D55"/>
    <w:rsid w:val="007438D8"/>
    <w:rsid w:val="0076790D"/>
    <w:rsid w:val="007679F2"/>
    <w:rsid w:val="007707FF"/>
    <w:rsid w:val="00771D6E"/>
    <w:rsid w:val="00773525"/>
    <w:rsid w:val="00777A76"/>
    <w:rsid w:val="007802A2"/>
    <w:rsid w:val="007910CD"/>
    <w:rsid w:val="007917DF"/>
    <w:rsid w:val="007921FE"/>
    <w:rsid w:val="00795B15"/>
    <w:rsid w:val="007A43E3"/>
    <w:rsid w:val="007A71E7"/>
    <w:rsid w:val="007B4B78"/>
    <w:rsid w:val="007B7C2D"/>
    <w:rsid w:val="007C21B6"/>
    <w:rsid w:val="007C35DB"/>
    <w:rsid w:val="007C5215"/>
    <w:rsid w:val="007C61E3"/>
    <w:rsid w:val="007E13A8"/>
    <w:rsid w:val="007E1BA8"/>
    <w:rsid w:val="007E691E"/>
    <w:rsid w:val="007F0CA3"/>
    <w:rsid w:val="007F1090"/>
    <w:rsid w:val="00802BC6"/>
    <w:rsid w:val="008052A4"/>
    <w:rsid w:val="008108F0"/>
    <w:rsid w:val="0081192D"/>
    <w:rsid w:val="00812A63"/>
    <w:rsid w:val="00821D15"/>
    <w:rsid w:val="008429A8"/>
    <w:rsid w:val="00843219"/>
    <w:rsid w:val="00845456"/>
    <w:rsid w:val="008558E1"/>
    <w:rsid w:val="008668A1"/>
    <w:rsid w:val="00866F9E"/>
    <w:rsid w:val="00872294"/>
    <w:rsid w:val="00872C68"/>
    <w:rsid w:val="008742FA"/>
    <w:rsid w:val="008827E9"/>
    <w:rsid w:val="008869F0"/>
    <w:rsid w:val="00886A9F"/>
    <w:rsid w:val="00893213"/>
    <w:rsid w:val="00897A48"/>
    <w:rsid w:val="00897C7F"/>
    <w:rsid w:val="008A2B78"/>
    <w:rsid w:val="008A4601"/>
    <w:rsid w:val="008A53B6"/>
    <w:rsid w:val="008A5E5C"/>
    <w:rsid w:val="008B36FC"/>
    <w:rsid w:val="008C2EDC"/>
    <w:rsid w:val="008C748C"/>
    <w:rsid w:val="008D0AD7"/>
    <w:rsid w:val="008D278F"/>
    <w:rsid w:val="008E5A03"/>
    <w:rsid w:val="008F1C04"/>
    <w:rsid w:val="00907237"/>
    <w:rsid w:val="009130E3"/>
    <w:rsid w:val="00914F37"/>
    <w:rsid w:val="00921A23"/>
    <w:rsid w:val="00924750"/>
    <w:rsid w:val="009267E0"/>
    <w:rsid w:val="0093025B"/>
    <w:rsid w:val="00930C95"/>
    <w:rsid w:val="00931054"/>
    <w:rsid w:val="009529E1"/>
    <w:rsid w:val="00952CC4"/>
    <w:rsid w:val="009546E7"/>
    <w:rsid w:val="00956B4B"/>
    <w:rsid w:val="00957545"/>
    <w:rsid w:val="00971545"/>
    <w:rsid w:val="00971B95"/>
    <w:rsid w:val="00991306"/>
    <w:rsid w:val="0099331D"/>
    <w:rsid w:val="0099331F"/>
    <w:rsid w:val="00996A67"/>
    <w:rsid w:val="009A0F22"/>
    <w:rsid w:val="009A2F46"/>
    <w:rsid w:val="009A3379"/>
    <w:rsid w:val="009A62CE"/>
    <w:rsid w:val="009A7876"/>
    <w:rsid w:val="009C0F4F"/>
    <w:rsid w:val="009C143C"/>
    <w:rsid w:val="009C1628"/>
    <w:rsid w:val="009C4A87"/>
    <w:rsid w:val="009C5D6F"/>
    <w:rsid w:val="009D1269"/>
    <w:rsid w:val="009E176F"/>
    <w:rsid w:val="009F0B17"/>
    <w:rsid w:val="009F2873"/>
    <w:rsid w:val="009F6912"/>
    <w:rsid w:val="009F6AC4"/>
    <w:rsid w:val="009F72DD"/>
    <w:rsid w:val="00A043AC"/>
    <w:rsid w:val="00A15E44"/>
    <w:rsid w:val="00A24CE5"/>
    <w:rsid w:val="00A25D91"/>
    <w:rsid w:val="00A32543"/>
    <w:rsid w:val="00A34FCC"/>
    <w:rsid w:val="00A417C7"/>
    <w:rsid w:val="00A42689"/>
    <w:rsid w:val="00A47BAC"/>
    <w:rsid w:val="00A563DE"/>
    <w:rsid w:val="00A603FA"/>
    <w:rsid w:val="00A61F0C"/>
    <w:rsid w:val="00A703C7"/>
    <w:rsid w:val="00A80012"/>
    <w:rsid w:val="00A9174A"/>
    <w:rsid w:val="00A92BCF"/>
    <w:rsid w:val="00A92FEA"/>
    <w:rsid w:val="00A93FA6"/>
    <w:rsid w:val="00AA2D52"/>
    <w:rsid w:val="00AA4E40"/>
    <w:rsid w:val="00AA7B8B"/>
    <w:rsid w:val="00AC2B2E"/>
    <w:rsid w:val="00AC3553"/>
    <w:rsid w:val="00AD231D"/>
    <w:rsid w:val="00AD2E37"/>
    <w:rsid w:val="00AD4906"/>
    <w:rsid w:val="00AE09A9"/>
    <w:rsid w:val="00AE27AC"/>
    <w:rsid w:val="00AF050B"/>
    <w:rsid w:val="00AF6F6E"/>
    <w:rsid w:val="00B1332B"/>
    <w:rsid w:val="00B2082E"/>
    <w:rsid w:val="00B21C31"/>
    <w:rsid w:val="00B27714"/>
    <w:rsid w:val="00B3335F"/>
    <w:rsid w:val="00B34D35"/>
    <w:rsid w:val="00B3760F"/>
    <w:rsid w:val="00B40976"/>
    <w:rsid w:val="00B42D5F"/>
    <w:rsid w:val="00B4604E"/>
    <w:rsid w:val="00B5577A"/>
    <w:rsid w:val="00B57E59"/>
    <w:rsid w:val="00B6729A"/>
    <w:rsid w:val="00B7122E"/>
    <w:rsid w:val="00B75175"/>
    <w:rsid w:val="00B768B6"/>
    <w:rsid w:val="00B86D83"/>
    <w:rsid w:val="00B90D35"/>
    <w:rsid w:val="00B955F2"/>
    <w:rsid w:val="00BA471E"/>
    <w:rsid w:val="00BA49D4"/>
    <w:rsid w:val="00BA6B6D"/>
    <w:rsid w:val="00BB231C"/>
    <w:rsid w:val="00BC24F6"/>
    <w:rsid w:val="00BC2A11"/>
    <w:rsid w:val="00BC6680"/>
    <w:rsid w:val="00BD1DF1"/>
    <w:rsid w:val="00BD5100"/>
    <w:rsid w:val="00BD5870"/>
    <w:rsid w:val="00BD6F53"/>
    <w:rsid w:val="00BE1EE5"/>
    <w:rsid w:val="00BE4DBC"/>
    <w:rsid w:val="00BE6867"/>
    <w:rsid w:val="00BE6E8A"/>
    <w:rsid w:val="00BE6EB1"/>
    <w:rsid w:val="00BE7876"/>
    <w:rsid w:val="00BF3C78"/>
    <w:rsid w:val="00BF7C9D"/>
    <w:rsid w:val="00C035EE"/>
    <w:rsid w:val="00C03EEC"/>
    <w:rsid w:val="00C060D0"/>
    <w:rsid w:val="00C11992"/>
    <w:rsid w:val="00C12E4B"/>
    <w:rsid w:val="00C179C9"/>
    <w:rsid w:val="00C209BF"/>
    <w:rsid w:val="00C20C71"/>
    <w:rsid w:val="00C20F82"/>
    <w:rsid w:val="00C35D4B"/>
    <w:rsid w:val="00C363D6"/>
    <w:rsid w:val="00C37852"/>
    <w:rsid w:val="00C42E29"/>
    <w:rsid w:val="00C5418F"/>
    <w:rsid w:val="00C62AF8"/>
    <w:rsid w:val="00C7796F"/>
    <w:rsid w:val="00C779C8"/>
    <w:rsid w:val="00C85336"/>
    <w:rsid w:val="00C8740A"/>
    <w:rsid w:val="00C91167"/>
    <w:rsid w:val="00C916A4"/>
    <w:rsid w:val="00CA7C32"/>
    <w:rsid w:val="00CB231A"/>
    <w:rsid w:val="00CC2CC2"/>
    <w:rsid w:val="00CC7A81"/>
    <w:rsid w:val="00CE01AD"/>
    <w:rsid w:val="00CE1EDD"/>
    <w:rsid w:val="00CE4AA6"/>
    <w:rsid w:val="00CE75CD"/>
    <w:rsid w:val="00CF4E12"/>
    <w:rsid w:val="00CF6045"/>
    <w:rsid w:val="00D05C07"/>
    <w:rsid w:val="00D163B3"/>
    <w:rsid w:val="00D21CFE"/>
    <w:rsid w:val="00D3505D"/>
    <w:rsid w:val="00D44D0B"/>
    <w:rsid w:val="00D4632E"/>
    <w:rsid w:val="00D51876"/>
    <w:rsid w:val="00D6468A"/>
    <w:rsid w:val="00D6516F"/>
    <w:rsid w:val="00D72BA5"/>
    <w:rsid w:val="00D73029"/>
    <w:rsid w:val="00D73645"/>
    <w:rsid w:val="00D766A6"/>
    <w:rsid w:val="00D76A9C"/>
    <w:rsid w:val="00D77756"/>
    <w:rsid w:val="00D820C7"/>
    <w:rsid w:val="00D82D93"/>
    <w:rsid w:val="00D870F2"/>
    <w:rsid w:val="00DA49B2"/>
    <w:rsid w:val="00DB2574"/>
    <w:rsid w:val="00DC0AB6"/>
    <w:rsid w:val="00DC0AF4"/>
    <w:rsid w:val="00DD6C8F"/>
    <w:rsid w:val="00DE198E"/>
    <w:rsid w:val="00DE3D3E"/>
    <w:rsid w:val="00DE3EFC"/>
    <w:rsid w:val="00DF0B61"/>
    <w:rsid w:val="00DF12C7"/>
    <w:rsid w:val="00DF13B8"/>
    <w:rsid w:val="00DF4257"/>
    <w:rsid w:val="00DF42E0"/>
    <w:rsid w:val="00E00C94"/>
    <w:rsid w:val="00E01508"/>
    <w:rsid w:val="00E0276E"/>
    <w:rsid w:val="00E06B2C"/>
    <w:rsid w:val="00E16D9A"/>
    <w:rsid w:val="00E30801"/>
    <w:rsid w:val="00E3348B"/>
    <w:rsid w:val="00E35D57"/>
    <w:rsid w:val="00E50580"/>
    <w:rsid w:val="00E5713D"/>
    <w:rsid w:val="00E630FE"/>
    <w:rsid w:val="00E6322F"/>
    <w:rsid w:val="00E6426D"/>
    <w:rsid w:val="00E72C18"/>
    <w:rsid w:val="00E73FFA"/>
    <w:rsid w:val="00E8413C"/>
    <w:rsid w:val="00E84621"/>
    <w:rsid w:val="00E86D9A"/>
    <w:rsid w:val="00E87328"/>
    <w:rsid w:val="00E9113A"/>
    <w:rsid w:val="00E930B1"/>
    <w:rsid w:val="00E95D35"/>
    <w:rsid w:val="00E95FEE"/>
    <w:rsid w:val="00E96D58"/>
    <w:rsid w:val="00EA2B47"/>
    <w:rsid w:val="00EA4E61"/>
    <w:rsid w:val="00EB0C19"/>
    <w:rsid w:val="00EB1522"/>
    <w:rsid w:val="00EB2C0E"/>
    <w:rsid w:val="00EB3875"/>
    <w:rsid w:val="00EB7405"/>
    <w:rsid w:val="00EC045F"/>
    <w:rsid w:val="00EC6957"/>
    <w:rsid w:val="00ED6846"/>
    <w:rsid w:val="00EE41C9"/>
    <w:rsid w:val="00EE6EB4"/>
    <w:rsid w:val="00EF1B1A"/>
    <w:rsid w:val="00EF693A"/>
    <w:rsid w:val="00F07400"/>
    <w:rsid w:val="00F12F29"/>
    <w:rsid w:val="00F14EC3"/>
    <w:rsid w:val="00F20881"/>
    <w:rsid w:val="00F2142B"/>
    <w:rsid w:val="00F2310A"/>
    <w:rsid w:val="00F235DB"/>
    <w:rsid w:val="00F30CBC"/>
    <w:rsid w:val="00F3632C"/>
    <w:rsid w:val="00F412CF"/>
    <w:rsid w:val="00F4723F"/>
    <w:rsid w:val="00F56714"/>
    <w:rsid w:val="00F56ABB"/>
    <w:rsid w:val="00F643B7"/>
    <w:rsid w:val="00F714EE"/>
    <w:rsid w:val="00F80613"/>
    <w:rsid w:val="00F8367C"/>
    <w:rsid w:val="00F917BC"/>
    <w:rsid w:val="00F92649"/>
    <w:rsid w:val="00F976B3"/>
    <w:rsid w:val="00FA4A12"/>
    <w:rsid w:val="00FB75E7"/>
    <w:rsid w:val="00FC032C"/>
    <w:rsid w:val="00FC592C"/>
    <w:rsid w:val="00FC5E0C"/>
    <w:rsid w:val="00FD08A9"/>
    <w:rsid w:val="00FD2E6C"/>
    <w:rsid w:val="00FD3EFE"/>
    <w:rsid w:val="00FD3FDE"/>
    <w:rsid w:val="00FD4940"/>
    <w:rsid w:val="00FD63D4"/>
    <w:rsid w:val="00FE4E03"/>
    <w:rsid w:val="00FF078D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963,#875a2d,#6e4924"/>
    </o:shapedefaults>
    <o:shapelayout v:ext="edit">
      <o:idmap v:ext="edit" data="1"/>
    </o:shapelayout>
  </w:shapeDefaults>
  <w:decimalSymbol w:val="."/>
  <w:listSeparator w:val=","/>
  <w14:docId w14:val="6F1BAD21"/>
  <w15:docId w15:val="{82BA9526-FF0D-4D13-9E58-64E5AF20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7C7F"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qFormat/>
    <w:rsid w:val="00493438"/>
    <w:pPr>
      <w:keepNext/>
      <w:jc w:val="center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link w:val="20"/>
    <w:qFormat/>
    <w:rsid w:val="002440B4"/>
    <w:pPr>
      <w:keepNext/>
      <w:bidi w:val="0"/>
      <w:jc w:val="center"/>
      <w:outlineLvl w:val="1"/>
    </w:pPr>
    <w:rPr>
      <w:rFonts w:ascii="Century Gothic" w:hAnsi="Century Gothic"/>
      <w:b/>
      <w:bCs/>
      <w:caps/>
    </w:rPr>
  </w:style>
  <w:style w:type="paragraph" w:styleId="6">
    <w:name w:val="heading 6"/>
    <w:basedOn w:val="a"/>
    <w:next w:val="a"/>
    <w:link w:val="60"/>
    <w:semiHidden/>
    <w:unhideWhenUsed/>
    <w:qFormat/>
    <w:rsid w:val="00B712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493438"/>
    <w:rPr>
      <w:color w:val="0000FF"/>
      <w:u w:val="single"/>
    </w:rPr>
  </w:style>
  <w:style w:type="paragraph" w:styleId="a3">
    <w:name w:val="header"/>
    <w:basedOn w:val="a"/>
    <w:link w:val="a4"/>
    <w:rsid w:val="00493438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493438"/>
    <w:pPr>
      <w:tabs>
        <w:tab w:val="center" w:pos="4153"/>
        <w:tab w:val="right" w:pos="8306"/>
      </w:tabs>
    </w:pPr>
  </w:style>
  <w:style w:type="character" w:customStyle="1" w:styleId="spelle">
    <w:name w:val="spelle"/>
    <w:basedOn w:val="a0"/>
    <w:rsid w:val="00493438"/>
  </w:style>
  <w:style w:type="character" w:styleId="a7">
    <w:name w:val="page number"/>
    <w:basedOn w:val="a0"/>
    <w:rsid w:val="00493438"/>
  </w:style>
  <w:style w:type="paragraph" w:styleId="a8">
    <w:name w:val="Balloon Text"/>
    <w:basedOn w:val="a"/>
    <w:semiHidden/>
    <w:rsid w:val="0049343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a0"/>
    <w:rsid w:val="00493438"/>
    <w:rPr>
      <w:color w:val="800080"/>
      <w:u w:val="single"/>
    </w:rPr>
  </w:style>
  <w:style w:type="paragraph" w:styleId="a9">
    <w:name w:val="Document Map"/>
    <w:basedOn w:val="a"/>
    <w:link w:val="aa"/>
    <w:rsid w:val="00691AE0"/>
    <w:rPr>
      <w:rFonts w:ascii="Tahoma" w:hAnsi="Tahoma" w:cs="Tahoma"/>
      <w:sz w:val="16"/>
      <w:szCs w:val="16"/>
    </w:rPr>
  </w:style>
  <w:style w:type="character" w:customStyle="1" w:styleId="aa">
    <w:name w:val="מפת מסמך תו"/>
    <w:basedOn w:val="a0"/>
    <w:link w:val="a9"/>
    <w:rsid w:val="00691AE0"/>
    <w:rPr>
      <w:rFonts w:ascii="Tahoma" w:hAnsi="Tahoma" w:cs="Tahoma"/>
      <w:sz w:val="16"/>
      <w:szCs w:val="16"/>
      <w:lang w:eastAsia="he-IL"/>
    </w:rPr>
  </w:style>
  <w:style w:type="character" w:customStyle="1" w:styleId="a4">
    <w:name w:val="כותרת עליונה תו"/>
    <w:basedOn w:val="a0"/>
    <w:link w:val="a3"/>
    <w:rsid w:val="00317B9D"/>
    <w:rPr>
      <w:sz w:val="24"/>
      <w:szCs w:val="24"/>
      <w:lang w:eastAsia="he-IL"/>
    </w:rPr>
  </w:style>
  <w:style w:type="table" w:styleId="ab">
    <w:name w:val="Table Grid"/>
    <w:basedOn w:val="a1"/>
    <w:uiPriority w:val="59"/>
    <w:rsid w:val="00B3760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1C01CA"/>
    <w:rPr>
      <w:sz w:val="16"/>
      <w:szCs w:val="16"/>
    </w:rPr>
  </w:style>
  <w:style w:type="paragraph" w:styleId="ad">
    <w:name w:val="annotation text"/>
    <w:basedOn w:val="a"/>
    <w:link w:val="ae"/>
    <w:rsid w:val="001C01CA"/>
    <w:rPr>
      <w:sz w:val="20"/>
      <w:szCs w:val="20"/>
    </w:rPr>
  </w:style>
  <w:style w:type="character" w:customStyle="1" w:styleId="ae">
    <w:name w:val="טקסט הערה תו"/>
    <w:basedOn w:val="a0"/>
    <w:link w:val="ad"/>
    <w:rsid w:val="001C01CA"/>
    <w:rPr>
      <w:lang w:eastAsia="he-IL"/>
    </w:rPr>
  </w:style>
  <w:style w:type="paragraph" w:styleId="af">
    <w:name w:val="annotation subject"/>
    <w:basedOn w:val="ad"/>
    <w:next w:val="ad"/>
    <w:link w:val="af0"/>
    <w:rsid w:val="001C01CA"/>
    <w:rPr>
      <w:b/>
      <w:bCs/>
    </w:rPr>
  </w:style>
  <w:style w:type="character" w:customStyle="1" w:styleId="af0">
    <w:name w:val="נושא הערה תו"/>
    <w:basedOn w:val="ae"/>
    <w:link w:val="af"/>
    <w:rsid w:val="001C01CA"/>
    <w:rPr>
      <w:b/>
      <w:bCs/>
      <w:lang w:eastAsia="he-IL"/>
    </w:rPr>
  </w:style>
  <w:style w:type="paragraph" w:styleId="af1">
    <w:name w:val="List Paragraph"/>
    <w:basedOn w:val="a"/>
    <w:uiPriority w:val="34"/>
    <w:qFormat/>
    <w:rsid w:val="009529E1"/>
    <w:pPr>
      <w:ind w:left="720"/>
      <w:contextualSpacing/>
    </w:pPr>
  </w:style>
  <w:style w:type="character" w:customStyle="1" w:styleId="a6">
    <w:name w:val="כותרת תחתונה תו"/>
    <w:basedOn w:val="a0"/>
    <w:link w:val="a5"/>
    <w:uiPriority w:val="99"/>
    <w:rsid w:val="00584D0B"/>
    <w:rPr>
      <w:sz w:val="24"/>
      <w:szCs w:val="24"/>
      <w:lang w:eastAsia="he-IL"/>
    </w:rPr>
  </w:style>
  <w:style w:type="character" w:customStyle="1" w:styleId="20">
    <w:name w:val="כותרת 2 תו"/>
    <w:basedOn w:val="a0"/>
    <w:link w:val="2"/>
    <w:rsid w:val="002440B4"/>
    <w:rPr>
      <w:rFonts w:ascii="Century Gothic" w:hAnsi="Century Gothic" w:cs="Arial"/>
      <w:b/>
      <w:bCs/>
      <w:caps/>
      <w:sz w:val="24"/>
      <w:szCs w:val="24"/>
    </w:rPr>
  </w:style>
  <w:style w:type="paragraph" w:customStyle="1" w:styleId="11">
    <w:name w:val="1.1"/>
    <w:basedOn w:val="a"/>
    <w:rsid w:val="00664434"/>
    <w:pPr>
      <w:ind w:left="483" w:hanging="483"/>
    </w:pPr>
    <w:rPr>
      <w:rFonts w:ascii="Times New Roman" w:hAnsi="Times New Roman" w:cs="Times New Roman"/>
      <w:sz w:val="20"/>
    </w:rPr>
  </w:style>
  <w:style w:type="paragraph" w:styleId="21">
    <w:name w:val="Body Text Indent 2"/>
    <w:basedOn w:val="a"/>
    <w:link w:val="22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418" w:hanging="1418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22">
    <w:name w:val="כניסה בגוף טקסט 2 תו"/>
    <w:basedOn w:val="a0"/>
    <w:link w:val="21"/>
    <w:rsid w:val="00B7122E"/>
    <w:rPr>
      <w:rFonts w:ascii="Lucida Sans Unicode" w:hAnsi="Lucida Sans Unicode" w:cs="Lucida Sans Unicode"/>
      <w:lang w:eastAsia="he-IL"/>
    </w:rPr>
  </w:style>
  <w:style w:type="paragraph" w:styleId="3">
    <w:name w:val="Body Text Indent 3"/>
    <w:basedOn w:val="a"/>
    <w:link w:val="30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985" w:hanging="1985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30">
    <w:name w:val="כניסה בגוף טקסט 3 תו"/>
    <w:basedOn w:val="a0"/>
    <w:link w:val="3"/>
    <w:rsid w:val="00B7122E"/>
    <w:rPr>
      <w:rFonts w:ascii="Lucida Sans Unicode" w:hAnsi="Lucida Sans Unicode" w:cs="Lucida Sans Unicode"/>
      <w:lang w:eastAsia="he-IL"/>
    </w:rPr>
  </w:style>
  <w:style w:type="character" w:customStyle="1" w:styleId="60">
    <w:name w:val="כותרת 6 תו"/>
    <w:basedOn w:val="a0"/>
    <w:link w:val="6"/>
    <w:semiHidden/>
    <w:rsid w:val="00B7122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ps">
    <w:name w:val="hps"/>
    <w:basedOn w:val="a0"/>
    <w:rsid w:val="00066CC0"/>
  </w:style>
  <w:style w:type="character" w:customStyle="1" w:styleId="headline1">
    <w:name w:val="headline1"/>
    <w:basedOn w:val="a0"/>
    <w:rsid w:val="004B6A82"/>
    <w:rPr>
      <w:rFonts w:ascii="Arial" w:hAnsi="Arial" w:cs="Arial" w:hint="default"/>
      <w:b/>
      <w:bCs/>
      <w:i w:val="0"/>
      <w:iCs w:val="0"/>
      <w:smallCaps w:val="0"/>
      <w:color w:val="636363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http://www.sii.org.il/images/logo/engiso90012000.gif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sii.org.il/WebFiles/zlogo/engiso90012000.zip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13;&#1504;&#1497;&#1512;\&#1508;&#1493;&#1512;&#1502;&#1496;%20&#1500;&#1496;&#1493;&#1508;&#1505;%20IEOD%20201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0F042-0A5E-4B70-A846-C628F7C1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פורמט לטופס IEOD 2015</Template>
  <TotalTime>5</TotalTime>
  <Pages>1</Pages>
  <Words>87</Words>
  <Characters>435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‏18/12/2004</vt:lpstr>
      <vt:lpstr>‏18/12/2004</vt:lpstr>
    </vt:vector>
  </TitlesOfParts>
  <Company>Grizli777</Company>
  <LinksUpToDate>false</LinksUpToDate>
  <CharactersWithSpaces>521</CharactersWithSpaces>
  <SharedDoc>false</SharedDoc>
  <HLinks>
    <vt:vector size="30" baseType="variant">
      <vt:variant>
        <vt:i4>2687070</vt:i4>
      </vt:variant>
      <vt:variant>
        <vt:i4>3</vt:i4>
      </vt:variant>
      <vt:variant>
        <vt:i4>0</vt:i4>
      </vt:variant>
      <vt:variant>
        <vt:i4>5</vt:i4>
      </vt:variant>
      <vt:variant>
        <vt:lpwstr>mailto:ofertal@rafael.co.il</vt:lpwstr>
      </vt:variant>
      <vt:variant>
        <vt:lpwstr/>
      </vt:variant>
      <vt:variant>
        <vt:i4>1048700</vt:i4>
      </vt:variant>
      <vt:variant>
        <vt:i4>0</vt:i4>
      </vt:variant>
      <vt:variant>
        <vt:i4>0</vt:i4>
      </vt:variant>
      <vt:variant>
        <vt:i4>5</vt:i4>
      </vt:variant>
      <vt:variant>
        <vt:lpwstr>mailto:eitang@rafael.co.il</vt:lpwstr>
      </vt:variant>
      <vt:variant>
        <vt:lpwstr/>
      </vt:variant>
      <vt:variant>
        <vt:i4>852069</vt:i4>
      </vt:variant>
      <vt:variant>
        <vt:i4>6</vt:i4>
      </vt:variant>
      <vt:variant>
        <vt:i4>0</vt:i4>
      </vt:variant>
      <vt:variant>
        <vt:i4>5</vt:i4>
      </vt:variant>
      <vt:variant>
        <vt:lpwstr>mailto:info@ieod.co.il</vt:lpwstr>
      </vt:variant>
      <vt:variant>
        <vt:lpwstr/>
      </vt:variant>
      <vt:variant>
        <vt:i4>2359334</vt:i4>
      </vt:variant>
      <vt:variant>
        <vt:i4>-1</vt:i4>
      </vt:variant>
      <vt:variant>
        <vt:i4>2052</vt:i4>
      </vt:variant>
      <vt:variant>
        <vt:i4>4</vt:i4>
      </vt:variant>
      <vt:variant>
        <vt:lpwstr>http://www.sii.org.il/WebFiles/zlogo/engiso90012000.zip</vt:lpwstr>
      </vt:variant>
      <vt:variant>
        <vt:lpwstr/>
      </vt:variant>
      <vt:variant>
        <vt:i4>4849752</vt:i4>
      </vt:variant>
      <vt:variant>
        <vt:i4>-1</vt:i4>
      </vt:variant>
      <vt:variant>
        <vt:i4>2052</vt:i4>
      </vt:variant>
      <vt:variant>
        <vt:i4>1</vt:i4>
      </vt:variant>
      <vt:variant>
        <vt:lpwstr>http://www.sii.org.il/images/logo/engiso90012000.gif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‏18/12/2004</dc:title>
  <dc:creator>user</dc:creator>
  <cp:lastModifiedBy>Yotam</cp:lastModifiedBy>
  <cp:revision>6</cp:revision>
  <cp:lastPrinted>2017-08-10T09:39:00Z</cp:lastPrinted>
  <dcterms:created xsi:type="dcterms:W3CDTF">2018-06-06T16:16:00Z</dcterms:created>
  <dcterms:modified xsi:type="dcterms:W3CDTF">2020-12-13T07:43:00Z</dcterms:modified>
</cp:coreProperties>
</file>